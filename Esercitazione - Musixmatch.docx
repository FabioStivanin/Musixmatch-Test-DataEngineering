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52D71" w14:textId="77777777" w:rsidR="00197675" w:rsidRDefault="00197675" w:rsidP="000E6FD0"/>
    <w:p w14:paraId="549D0B56" w14:textId="77777777" w:rsidR="00197675" w:rsidRDefault="00197675" w:rsidP="00B37F2C">
      <w:pPr>
        <w:pStyle w:val="2019Paragrafo0"/>
        <w:rPr>
          <w:rFonts w:asciiTheme="majorHAnsi" w:hAnsiTheme="majorHAnsi"/>
          <w:sz w:val="72"/>
          <w:szCs w:val="72"/>
        </w:rPr>
      </w:pPr>
    </w:p>
    <w:p w14:paraId="5B8AFBCC" w14:textId="77797888" w:rsidR="00197675" w:rsidRDefault="00E43B28" w:rsidP="00B37F2C">
      <w:pPr>
        <w:pStyle w:val="2019Paragrafo0"/>
        <w:rPr>
          <w:rFonts w:asciiTheme="majorHAnsi" w:hAnsiTheme="majorHAnsi"/>
          <w:sz w:val="72"/>
          <w:szCs w:val="72"/>
        </w:rPr>
      </w:pPr>
      <w:r w:rsidRPr="00E43B28">
        <w:rPr>
          <w:rFonts w:asciiTheme="majorHAnsi" w:hAnsiTheme="majorHAnsi"/>
          <w:sz w:val="64"/>
          <w:szCs w:val="64"/>
        </w:rPr>
        <w:t>Data Engineering Exercise</w:t>
      </w:r>
    </w:p>
    <w:p w14:paraId="7DEAB804" w14:textId="169D1D96" w:rsidR="003767F0" w:rsidRDefault="00E43B28" w:rsidP="002C3252">
      <w:pPr>
        <w:pStyle w:val="2019Paragrafo0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Musix</w:t>
      </w:r>
      <w:r w:rsidR="005B380B">
        <w:rPr>
          <w:sz w:val="40"/>
          <w:szCs w:val="40"/>
          <w:lang w:val="en-GB"/>
        </w:rPr>
        <w:t>m</w:t>
      </w:r>
      <w:r>
        <w:rPr>
          <w:sz w:val="40"/>
          <w:szCs w:val="40"/>
          <w:lang w:val="en-GB"/>
        </w:rPr>
        <w:t>atch</w:t>
      </w:r>
    </w:p>
    <w:p w14:paraId="300FE3E4" w14:textId="0F411085" w:rsidR="009C3A2E" w:rsidRPr="00FA5A11" w:rsidRDefault="009807F2" w:rsidP="00FA5A11">
      <w:pPr>
        <w:pStyle w:val="2019Paragrafo0"/>
        <w:spacing w:after="100"/>
        <w:rPr>
          <w:sz w:val="40"/>
          <w:szCs w:val="40"/>
          <w:lang w:val="en-GB"/>
        </w:rPr>
      </w:pPr>
      <w:r w:rsidRPr="00FA5A11">
        <w:rPr>
          <w:sz w:val="40"/>
          <w:szCs w:val="40"/>
          <w:lang w:val="en-GB"/>
        </w:rPr>
        <w:t>Job a</w:t>
      </w:r>
      <w:r w:rsidR="009C3A2E" w:rsidRPr="00FA5A11">
        <w:rPr>
          <w:sz w:val="40"/>
          <w:szCs w:val="40"/>
          <w:lang w:val="en-GB"/>
        </w:rPr>
        <w:t xml:space="preserve">pplicant: </w:t>
      </w:r>
      <w:r w:rsidR="00E95A78" w:rsidRPr="00FA5A11">
        <w:rPr>
          <w:sz w:val="40"/>
          <w:szCs w:val="40"/>
          <w:lang w:val="en-GB"/>
        </w:rPr>
        <w:t>Fabio Stivanin</w:t>
      </w:r>
    </w:p>
    <w:p w14:paraId="30A27BC6" w14:textId="77777777" w:rsidR="002C3252" w:rsidRPr="00FA5A11" w:rsidRDefault="002C3252" w:rsidP="002C3252">
      <w:pPr>
        <w:pStyle w:val="2019Paragrafo0"/>
        <w:rPr>
          <w:sz w:val="40"/>
          <w:szCs w:val="40"/>
          <w:lang w:val="en-GB"/>
        </w:rPr>
      </w:pPr>
    </w:p>
    <w:p w14:paraId="64731A64" w14:textId="77777777" w:rsidR="002C3252" w:rsidRPr="00FA5A11" w:rsidRDefault="002C3252" w:rsidP="002C3252">
      <w:pPr>
        <w:pStyle w:val="2019Paragrafo0"/>
        <w:rPr>
          <w:sz w:val="40"/>
          <w:szCs w:val="40"/>
          <w:lang w:val="en-GB"/>
        </w:rPr>
      </w:pPr>
    </w:p>
    <w:p w14:paraId="2EC868C3" w14:textId="77777777" w:rsidR="002C3252" w:rsidRPr="00FA5A11" w:rsidRDefault="002C3252" w:rsidP="002C3252">
      <w:pPr>
        <w:pStyle w:val="2019Paragrafo0"/>
        <w:rPr>
          <w:sz w:val="40"/>
          <w:szCs w:val="40"/>
          <w:lang w:val="en-GB"/>
        </w:rPr>
      </w:pPr>
    </w:p>
    <w:p w14:paraId="5967D309" w14:textId="5E8459C9" w:rsidR="002C3252" w:rsidRPr="00FA5A11" w:rsidRDefault="002C3252" w:rsidP="002C3252">
      <w:pPr>
        <w:pStyle w:val="2019Paragrafo0"/>
        <w:rPr>
          <w:sz w:val="40"/>
          <w:szCs w:val="40"/>
          <w:lang w:val="en-GB"/>
        </w:rPr>
      </w:pPr>
    </w:p>
    <w:p w14:paraId="7F17E412" w14:textId="77777777" w:rsidR="002C3252" w:rsidRPr="00FA5A11" w:rsidRDefault="002C3252" w:rsidP="002C3252">
      <w:pPr>
        <w:pStyle w:val="2019Paragrafo0"/>
        <w:rPr>
          <w:sz w:val="40"/>
          <w:szCs w:val="40"/>
          <w:lang w:val="en-GB"/>
        </w:rPr>
      </w:pPr>
    </w:p>
    <w:p w14:paraId="529584A4" w14:textId="77777777" w:rsidR="002C3252" w:rsidRPr="00FA5A11" w:rsidRDefault="002C3252" w:rsidP="002C3252">
      <w:pPr>
        <w:pStyle w:val="2019Paragrafo0"/>
        <w:rPr>
          <w:b/>
          <w:bCs/>
          <w:sz w:val="40"/>
          <w:szCs w:val="40"/>
          <w:lang w:val="en-GB"/>
        </w:rPr>
      </w:pPr>
    </w:p>
    <w:p w14:paraId="4D0E7C64" w14:textId="7975F133" w:rsidR="002C3252" w:rsidRPr="00FA5A11" w:rsidRDefault="002C3252" w:rsidP="002C3252">
      <w:pPr>
        <w:pStyle w:val="2019Paragrafo0"/>
        <w:rPr>
          <w:sz w:val="40"/>
          <w:szCs w:val="40"/>
          <w:lang w:val="en-GB"/>
        </w:rPr>
      </w:pPr>
    </w:p>
    <w:p w14:paraId="3CB32DFC" w14:textId="35BBCE2E" w:rsidR="00064300" w:rsidRPr="00FA5A11" w:rsidRDefault="00064300" w:rsidP="002C3252">
      <w:pPr>
        <w:pStyle w:val="2019Paragrafo0"/>
        <w:rPr>
          <w:sz w:val="40"/>
          <w:szCs w:val="40"/>
          <w:lang w:val="en-GB"/>
        </w:rPr>
      </w:pPr>
    </w:p>
    <w:p w14:paraId="00E18498" w14:textId="77777777" w:rsidR="00064300" w:rsidRPr="00FA5A11" w:rsidRDefault="00064300" w:rsidP="002C3252">
      <w:pPr>
        <w:pStyle w:val="2019Paragrafo0"/>
        <w:rPr>
          <w:sz w:val="40"/>
          <w:szCs w:val="40"/>
          <w:lang w:val="en-GB"/>
        </w:rPr>
      </w:pPr>
    </w:p>
    <w:p w14:paraId="3FC6E8FC" w14:textId="77777777" w:rsidR="00AF50CF" w:rsidRPr="00FA5A11" w:rsidRDefault="00AF50CF" w:rsidP="002C3252">
      <w:pPr>
        <w:pStyle w:val="2019Paragrafo0"/>
        <w:rPr>
          <w:sz w:val="40"/>
          <w:szCs w:val="40"/>
          <w:lang w:val="en-GB"/>
        </w:rPr>
      </w:pPr>
    </w:p>
    <w:p w14:paraId="4CE4F186" w14:textId="77777777" w:rsidR="00AF50CF" w:rsidRPr="00FA5A11" w:rsidRDefault="00AF50CF" w:rsidP="002C3252">
      <w:pPr>
        <w:pStyle w:val="2019Paragrafo0"/>
        <w:rPr>
          <w:sz w:val="40"/>
          <w:szCs w:val="40"/>
          <w:lang w:val="en-GB"/>
        </w:rPr>
      </w:pPr>
    </w:p>
    <w:p w14:paraId="42BDF3CF" w14:textId="035EB084" w:rsidR="00FA5A11" w:rsidRPr="00FA5A11" w:rsidRDefault="003B09C7" w:rsidP="00B71E4D">
      <w:pPr>
        <w:spacing w:line="360" w:lineRule="auto"/>
        <w:rPr>
          <w:rStyle w:val="TitoloIndice"/>
          <w:rFonts w:asciiTheme="majorHAnsi" w:hAnsiTheme="majorHAnsi" w:cs="Tahoma"/>
          <w:bCs w:val="0"/>
          <w:lang w:val="en-GB"/>
        </w:rPr>
      </w:pPr>
      <w:r w:rsidRPr="00FA5A11">
        <w:rPr>
          <w:rStyle w:val="TitoloIndice"/>
          <w:rFonts w:asciiTheme="majorHAnsi" w:hAnsiTheme="majorHAnsi" w:cs="Tahoma"/>
          <w:bCs w:val="0"/>
          <w:lang w:val="en-GB"/>
        </w:rPr>
        <w:t>Ind</w:t>
      </w:r>
      <w:r w:rsidR="00FA5A11" w:rsidRPr="00FA5A11">
        <w:rPr>
          <w:rStyle w:val="TitoloIndice"/>
          <w:rFonts w:asciiTheme="majorHAnsi" w:hAnsiTheme="majorHAnsi" w:cs="Tahoma"/>
          <w:bCs w:val="0"/>
          <w:lang w:val="en-GB"/>
        </w:rPr>
        <w:t>ex</w:t>
      </w:r>
    </w:p>
    <w:p w14:paraId="3196F340" w14:textId="49D932C1" w:rsidR="00FA5A11" w:rsidRDefault="00610716">
      <w:pPr>
        <w:pStyle w:val="Sommario1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3C7523">
        <w:fldChar w:fldCharType="begin"/>
      </w:r>
      <w:r w:rsidRPr="003C7523">
        <w:instrText xml:space="preserve"> TOC \o "1-3" \h \z \u </w:instrText>
      </w:r>
      <w:r w:rsidRPr="003C7523">
        <w:fldChar w:fldCharType="separate"/>
      </w:r>
      <w:hyperlink w:anchor="_Toc78967825" w:history="1">
        <w:r w:rsidR="00FA5A11" w:rsidRPr="00857168">
          <w:rPr>
            <w:rStyle w:val="Collegamentoipertestuale"/>
          </w:rPr>
          <w:t>1</w:t>
        </w:r>
        <w:r w:rsidR="00FA5A11">
          <w:rPr>
            <w:rFonts w:asciiTheme="minorHAnsi" w:eastAsiaTheme="minorEastAsia" w:hAnsiTheme="minorHAnsi" w:cstheme="minorBidi"/>
            <w:caps w:val="0"/>
            <w:sz w:val="22"/>
            <w:szCs w:val="22"/>
          </w:rPr>
          <w:tab/>
        </w:r>
        <w:r w:rsidR="00FA5A11" w:rsidRPr="00857168">
          <w:rPr>
            <w:rStyle w:val="Collegamentoipertestuale"/>
          </w:rPr>
          <w:t>Introduction</w:t>
        </w:r>
        <w:r w:rsidR="00FA5A11">
          <w:rPr>
            <w:webHidden/>
          </w:rPr>
          <w:tab/>
        </w:r>
        <w:r w:rsidR="00FA5A11">
          <w:rPr>
            <w:webHidden/>
          </w:rPr>
          <w:fldChar w:fldCharType="begin"/>
        </w:r>
        <w:r w:rsidR="00FA5A11">
          <w:rPr>
            <w:webHidden/>
          </w:rPr>
          <w:instrText xml:space="preserve"> PAGEREF _Toc78967825 \h </w:instrText>
        </w:r>
        <w:r w:rsidR="00FA5A11">
          <w:rPr>
            <w:webHidden/>
          </w:rPr>
        </w:r>
        <w:r w:rsidR="00FA5A11">
          <w:rPr>
            <w:webHidden/>
          </w:rPr>
          <w:fldChar w:fldCharType="separate"/>
        </w:r>
        <w:r w:rsidR="00FA5A11">
          <w:rPr>
            <w:webHidden/>
          </w:rPr>
          <w:t>3</w:t>
        </w:r>
        <w:r w:rsidR="00FA5A11">
          <w:rPr>
            <w:webHidden/>
          </w:rPr>
          <w:fldChar w:fldCharType="end"/>
        </w:r>
      </w:hyperlink>
    </w:p>
    <w:p w14:paraId="06FEB937" w14:textId="5FCB1021" w:rsidR="00FA5A11" w:rsidRDefault="00FA5A11">
      <w:pPr>
        <w:pStyle w:val="Sommario1"/>
        <w:rPr>
          <w:rFonts w:asciiTheme="minorHAnsi" w:eastAsiaTheme="minorEastAsia" w:hAnsiTheme="minorHAnsi" w:cstheme="minorBidi"/>
          <w:caps w:val="0"/>
          <w:sz w:val="22"/>
          <w:szCs w:val="22"/>
        </w:rPr>
      </w:pPr>
      <w:hyperlink w:anchor="_Toc78967826" w:history="1">
        <w:r w:rsidRPr="00857168">
          <w:rPr>
            <w:rStyle w:val="Collegamentoipertestuale"/>
          </w:rPr>
          <w:t>2</w:t>
        </w:r>
        <w:r>
          <w:rPr>
            <w:rFonts w:asciiTheme="minorHAnsi" w:eastAsiaTheme="minorEastAsia" w:hAnsiTheme="minorHAnsi" w:cstheme="minorBidi"/>
            <w:caps w:val="0"/>
            <w:sz w:val="22"/>
            <w:szCs w:val="22"/>
          </w:rPr>
          <w:tab/>
        </w:r>
        <w:r w:rsidRPr="00857168">
          <w:rPr>
            <w:rStyle w:val="Collegamentoipertestuale"/>
          </w:rPr>
          <w:t>Tools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_Toc78967826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75143A16" w14:textId="1DFA9BAC" w:rsidR="00FA5A11" w:rsidRDefault="00FA5A11">
      <w:pPr>
        <w:pStyle w:val="Sommario1"/>
        <w:rPr>
          <w:rFonts w:asciiTheme="minorHAnsi" w:eastAsiaTheme="minorEastAsia" w:hAnsiTheme="minorHAnsi" w:cstheme="minorBidi"/>
          <w:caps w:val="0"/>
          <w:sz w:val="22"/>
          <w:szCs w:val="22"/>
        </w:rPr>
      </w:pPr>
      <w:hyperlink w:anchor="_Toc78967827" w:history="1">
        <w:r w:rsidRPr="00857168">
          <w:rPr>
            <w:rStyle w:val="Collegamentoipertestuale"/>
          </w:rPr>
          <w:t>3</w:t>
        </w:r>
        <w:r>
          <w:rPr>
            <w:rFonts w:asciiTheme="minorHAnsi" w:eastAsiaTheme="minorEastAsia" w:hAnsiTheme="minorHAnsi" w:cstheme="minorBidi"/>
            <w:caps w:val="0"/>
            <w:sz w:val="22"/>
            <w:szCs w:val="22"/>
          </w:rPr>
          <w:tab/>
        </w:r>
        <w:r w:rsidRPr="00857168">
          <w:rPr>
            <w:rStyle w:val="Collegamentoipertestuale"/>
          </w:rPr>
          <w:t>Data preparation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_Toc78967827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2405464B" w14:textId="1F54663E" w:rsidR="00FA5A11" w:rsidRDefault="00FA5A11">
      <w:pPr>
        <w:pStyle w:val="Sommario2"/>
        <w:rPr>
          <w:rFonts w:asciiTheme="minorHAnsi" w:eastAsiaTheme="minorEastAsia" w:hAnsiTheme="minorHAnsi" w:cstheme="minorBidi"/>
          <w:sz w:val="22"/>
          <w:szCs w:val="22"/>
        </w:rPr>
      </w:pPr>
      <w:hyperlink w:anchor="_Toc78967828" w:history="1">
        <w:r w:rsidRPr="00857168">
          <w:rPr>
            <w:rStyle w:val="Collegamentoipertestuale"/>
            <w:bCs/>
          </w:rPr>
          <w:t>3.1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857168">
          <w:rPr>
            <w:rStyle w:val="Collegamentoipertestuale"/>
          </w:rPr>
          <w:t>Sample data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_Toc78967828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79667F16" w14:textId="76A3F38B" w:rsidR="00FA5A11" w:rsidRDefault="00FA5A11">
      <w:pPr>
        <w:pStyle w:val="Sommario2"/>
        <w:rPr>
          <w:rFonts w:asciiTheme="minorHAnsi" w:eastAsiaTheme="minorEastAsia" w:hAnsiTheme="minorHAnsi" w:cstheme="minorBidi"/>
          <w:sz w:val="22"/>
          <w:szCs w:val="22"/>
        </w:rPr>
      </w:pPr>
      <w:hyperlink w:anchor="_Toc78967829" w:history="1">
        <w:r w:rsidRPr="00857168">
          <w:rPr>
            <w:rStyle w:val="Collegamentoipertestuale"/>
            <w:bCs/>
          </w:rPr>
          <w:t>3.2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857168">
          <w:rPr>
            <w:rStyle w:val="Collegamentoipertestuale"/>
          </w:rPr>
          <w:t>New tables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_Toc78967829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6C267902" w14:textId="00CF3910" w:rsidR="00FA5A11" w:rsidRDefault="00FA5A11">
      <w:pPr>
        <w:pStyle w:val="Sommario1"/>
        <w:rPr>
          <w:rFonts w:asciiTheme="minorHAnsi" w:eastAsiaTheme="minorEastAsia" w:hAnsiTheme="minorHAnsi" w:cstheme="minorBidi"/>
          <w:caps w:val="0"/>
          <w:sz w:val="22"/>
          <w:szCs w:val="22"/>
        </w:rPr>
      </w:pPr>
      <w:hyperlink w:anchor="_Toc78967830" w:history="1">
        <w:r w:rsidRPr="00857168">
          <w:rPr>
            <w:rStyle w:val="Collegamentoipertestuale"/>
          </w:rPr>
          <w:t>4</w:t>
        </w:r>
        <w:r>
          <w:rPr>
            <w:rFonts w:asciiTheme="minorHAnsi" w:eastAsiaTheme="minorEastAsia" w:hAnsiTheme="minorHAnsi" w:cstheme="minorBidi"/>
            <w:caps w:val="0"/>
            <w:sz w:val="22"/>
            <w:szCs w:val="22"/>
          </w:rPr>
          <w:tab/>
        </w:r>
        <w:r w:rsidRPr="00857168">
          <w:rPr>
            <w:rStyle w:val="Collegamentoipertestuale"/>
          </w:rPr>
          <w:t>Spark code on Databricks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_Toc78967830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1AFD320C" w14:textId="23FD5119" w:rsidR="00FA5A11" w:rsidRDefault="00FA5A11">
      <w:pPr>
        <w:pStyle w:val="Sommario2"/>
        <w:rPr>
          <w:rFonts w:asciiTheme="minorHAnsi" w:eastAsiaTheme="minorEastAsia" w:hAnsiTheme="minorHAnsi" w:cstheme="minorBidi"/>
          <w:sz w:val="22"/>
          <w:szCs w:val="22"/>
        </w:rPr>
      </w:pPr>
      <w:hyperlink w:anchor="_Toc78967831" w:history="1">
        <w:r w:rsidRPr="00857168">
          <w:rPr>
            <w:rStyle w:val="Collegamentoipertestuale"/>
            <w:bCs/>
          </w:rPr>
          <w:t>4.1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857168">
          <w:rPr>
            <w:rStyle w:val="Collegamentoipertestuale"/>
          </w:rPr>
          <w:t>Environment set-up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_Toc78967831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7E75B49F" w14:textId="10D377DD" w:rsidR="00FA5A11" w:rsidRDefault="00FA5A11">
      <w:pPr>
        <w:pStyle w:val="Sommario2"/>
        <w:rPr>
          <w:rFonts w:asciiTheme="minorHAnsi" w:eastAsiaTheme="minorEastAsia" w:hAnsiTheme="minorHAnsi" w:cstheme="minorBidi"/>
          <w:sz w:val="22"/>
          <w:szCs w:val="22"/>
        </w:rPr>
      </w:pPr>
      <w:hyperlink w:anchor="_Toc78967832" w:history="1">
        <w:r w:rsidRPr="00857168">
          <w:rPr>
            <w:rStyle w:val="Collegamentoipertestuale"/>
            <w:bCs/>
          </w:rPr>
          <w:t>4.2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857168">
          <w:rPr>
            <w:rStyle w:val="Collegamentoipertestuale"/>
            <w:lang w:val="en-GB"/>
          </w:rPr>
          <w:t>Task 1 – Count daily active devices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_Toc78967832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049F35CC" w14:textId="2B56CE2C" w:rsidR="00FA5A11" w:rsidRDefault="00FA5A11">
      <w:pPr>
        <w:pStyle w:val="Sommario2"/>
        <w:rPr>
          <w:rFonts w:asciiTheme="minorHAnsi" w:eastAsiaTheme="minorEastAsia" w:hAnsiTheme="minorHAnsi" w:cstheme="minorBidi"/>
          <w:sz w:val="22"/>
          <w:szCs w:val="22"/>
        </w:rPr>
      </w:pPr>
      <w:hyperlink w:anchor="_Toc78967833" w:history="1">
        <w:r w:rsidRPr="00857168">
          <w:rPr>
            <w:rStyle w:val="Collegamentoipertestuale"/>
            <w:bCs/>
          </w:rPr>
          <w:t>4.3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857168">
          <w:rPr>
            <w:rStyle w:val="Collegamentoipertestuale"/>
            <w:lang w:val="en-GB"/>
          </w:rPr>
          <w:t>Task 2 – Count daily active users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_Toc78967833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6ADF744D" w14:textId="448248E0" w:rsidR="00FA5A11" w:rsidRDefault="00FA5A11">
      <w:pPr>
        <w:pStyle w:val="Sommario2"/>
        <w:rPr>
          <w:rFonts w:asciiTheme="minorHAnsi" w:eastAsiaTheme="minorEastAsia" w:hAnsiTheme="minorHAnsi" w:cstheme="minorBidi"/>
          <w:sz w:val="22"/>
          <w:szCs w:val="22"/>
        </w:rPr>
      </w:pPr>
      <w:hyperlink w:anchor="_Toc78967834" w:history="1">
        <w:r w:rsidRPr="00857168">
          <w:rPr>
            <w:rStyle w:val="Collegamentoipertestuale"/>
            <w:bCs/>
          </w:rPr>
          <w:t>4.4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857168">
          <w:rPr>
            <w:rStyle w:val="Collegamentoipertestuale"/>
            <w:lang w:val="en-GB"/>
          </w:rPr>
          <w:t>Task 3 – Most viewed daily lyrics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_Toc78967834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197D99B9" w14:textId="12B4A358" w:rsidR="00FA5A11" w:rsidRDefault="00FA5A11">
      <w:pPr>
        <w:pStyle w:val="Sommario2"/>
        <w:rPr>
          <w:rFonts w:asciiTheme="minorHAnsi" w:eastAsiaTheme="minorEastAsia" w:hAnsiTheme="minorHAnsi" w:cstheme="minorBidi"/>
          <w:sz w:val="22"/>
          <w:szCs w:val="22"/>
        </w:rPr>
      </w:pPr>
      <w:hyperlink w:anchor="_Toc78967835" w:history="1">
        <w:r w:rsidRPr="00857168">
          <w:rPr>
            <w:rStyle w:val="Collegamentoipertestuale"/>
            <w:bCs/>
          </w:rPr>
          <w:t>4.5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857168">
          <w:rPr>
            <w:rStyle w:val="Collegamentoipertestuale"/>
            <w:lang w:val="en-GB"/>
          </w:rPr>
          <w:t>Task 4 – 50% Daily lyrics account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_Toc78967835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13AF8645" w14:textId="027F097B" w:rsidR="00E0786F" w:rsidRPr="00B71E4D" w:rsidRDefault="00610716" w:rsidP="003C7523">
      <w:pPr>
        <w:pStyle w:val="Sommario1"/>
        <w:sectPr w:rsidR="00E0786F" w:rsidRPr="00B71E4D" w:rsidSect="00686C14">
          <w:headerReference w:type="default" r:id="rId15"/>
          <w:footerReference w:type="default" r:id="rId16"/>
          <w:pgSz w:w="11906" w:h="16838" w:code="9"/>
          <w:pgMar w:top="2160" w:right="1152" w:bottom="1440" w:left="1152" w:header="576" w:footer="518" w:gutter="0"/>
          <w:cols w:space="720"/>
          <w:docGrid w:linePitch="360"/>
        </w:sectPr>
      </w:pPr>
      <w:r w:rsidRPr="003C7523">
        <w:fldChar w:fldCharType="end"/>
      </w:r>
    </w:p>
    <w:p w14:paraId="4FBEC7D4" w14:textId="7B4FCF39" w:rsidR="003A0DA1" w:rsidRPr="00DB0268" w:rsidRDefault="00E71AE9" w:rsidP="00854981">
      <w:pPr>
        <w:pStyle w:val="2019StileTitolo1"/>
        <w:rPr>
          <w:b/>
          <w:bCs/>
        </w:rPr>
      </w:pPr>
      <w:bookmarkStart w:id="0" w:name="_Toc78967825"/>
      <w:r>
        <w:lastRenderedPageBreak/>
        <w:t>Introduction</w:t>
      </w:r>
      <w:bookmarkEnd w:id="0"/>
    </w:p>
    <w:p w14:paraId="4C69C629" w14:textId="77777777" w:rsidR="00D77454" w:rsidRPr="001C5EC7" w:rsidRDefault="00D77454" w:rsidP="00D77454">
      <w:pPr>
        <w:pStyle w:val="2019Paragrafo0"/>
        <w:rPr>
          <w:sz w:val="20"/>
          <w:lang w:val="en-GB"/>
        </w:rPr>
      </w:pPr>
      <w:bookmarkStart w:id="1" w:name="_Toc287980556"/>
      <w:r w:rsidRPr="001C5EC7">
        <w:rPr>
          <w:sz w:val="20"/>
          <w:lang w:val="en-GB"/>
        </w:rPr>
        <w:t>The goal of the exercise is to test the following skills of the candidate:</w:t>
      </w:r>
    </w:p>
    <w:p w14:paraId="10E3F4D4" w14:textId="6D06DE06" w:rsidR="00D77454" w:rsidRPr="001C5EC7" w:rsidRDefault="00D77454" w:rsidP="00AC55C0">
      <w:pPr>
        <w:pStyle w:val="2019Paragrafo0"/>
        <w:numPr>
          <w:ilvl w:val="0"/>
          <w:numId w:val="16"/>
        </w:numPr>
        <w:rPr>
          <w:sz w:val="20"/>
          <w:lang w:val="en-GB"/>
        </w:rPr>
      </w:pPr>
      <w:r w:rsidRPr="001C5EC7">
        <w:rPr>
          <w:sz w:val="20"/>
          <w:lang w:val="en-GB"/>
        </w:rPr>
        <w:t>optimizing the underlying data</w:t>
      </w:r>
    </w:p>
    <w:p w14:paraId="1FE9BFAF" w14:textId="3072C4B6" w:rsidR="001A2B1D" w:rsidRPr="001C5EC7" w:rsidRDefault="00D77454" w:rsidP="00AC55C0">
      <w:pPr>
        <w:pStyle w:val="2019Paragrafo0"/>
        <w:numPr>
          <w:ilvl w:val="0"/>
          <w:numId w:val="16"/>
        </w:numPr>
        <w:rPr>
          <w:sz w:val="20"/>
          <w:lang w:val="en-GB"/>
        </w:rPr>
      </w:pPr>
      <w:r w:rsidRPr="001C5EC7">
        <w:rPr>
          <w:sz w:val="20"/>
          <w:lang w:val="en-GB"/>
        </w:rPr>
        <w:t>creating one or more datasets to support visualizations tools.</w:t>
      </w:r>
    </w:p>
    <w:p w14:paraId="14F0A86C" w14:textId="5D141068" w:rsidR="003F64F6" w:rsidRPr="001C5EC7" w:rsidRDefault="003F64F6" w:rsidP="00D77454">
      <w:pPr>
        <w:pStyle w:val="2019Paragrafo0"/>
        <w:rPr>
          <w:sz w:val="20"/>
          <w:lang w:val="en-GB"/>
        </w:rPr>
      </w:pPr>
      <w:r w:rsidRPr="001C5EC7">
        <w:rPr>
          <w:sz w:val="20"/>
          <w:lang w:val="en-GB"/>
        </w:rPr>
        <w:t xml:space="preserve">The sample data is stored on a publicly exposed MySQL database. The database machine is intentionally underpowered, </w:t>
      </w:r>
      <w:r w:rsidR="00166E30" w:rsidRPr="001C5EC7">
        <w:rPr>
          <w:sz w:val="20"/>
          <w:lang w:val="en-GB"/>
        </w:rPr>
        <w:t>to</w:t>
      </w:r>
      <w:r w:rsidRPr="001C5EC7">
        <w:rPr>
          <w:sz w:val="20"/>
          <w:lang w:val="en-GB"/>
        </w:rPr>
        <w:t xml:space="preserve"> simulate data optimization and preparation.</w:t>
      </w:r>
    </w:p>
    <w:p w14:paraId="2A7145CC" w14:textId="38EAB10A" w:rsidR="00DB6C4D" w:rsidRPr="001C5EC7" w:rsidRDefault="00DB6C4D" w:rsidP="00DB6C4D">
      <w:pPr>
        <w:pStyle w:val="2019Paragrafo0"/>
        <w:rPr>
          <w:sz w:val="20"/>
          <w:lang w:val="en-GB"/>
        </w:rPr>
      </w:pPr>
      <w:r w:rsidRPr="001C5EC7">
        <w:rPr>
          <w:sz w:val="20"/>
          <w:lang w:val="en-GB"/>
        </w:rPr>
        <w:t>The sample data consists of two tables: user and views.</w:t>
      </w:r>
    </w:p>
    <w:p w14:paraId="4E2A4222" w14:textId="71CD5434" w:rsidR="00DB6C4D" w:rsidRPr="001C5EC7" w:rsidRDefault="00DB6C4D" w:rsidP="00DB6C4D">
      <w:pPr>
        <w:pStyle w:val="2019Paragrafo0"/>
        <w:rPr>
          <w:sz w:val="20"/>
          <w:lang w:val="en-GB"/>
        </w:rPr>
      </w:pPr>
      <w:r w:rsidRPr="001C5EC7">
        <w:rPr>
          <w:sz w:val="20"/>
          <w:lang w:val="en-GB"/>
        </w:rPr>
        <w:t xml:space="preserve">Each row on the table user represents a user </w:t>
      </w:r>
      <w:r w:rsidR="00166E30" w:rsidRPr="001C5EC7">
        <w:rPr>
          <w:sz w:val="20"/>
          <w:lang w:val="en-GB"/>
        </w:rPr>
        <w:t>profile,</w:t>
      </w:r>
      <w:r w:rsidRPr="001C5EC7">
        <w:rPr>
          <w:sz w:val="20"/>
          <w:lang w:val="en-GB"/>
        </w:rPr>
        <w:t xml:space="preserve"> while each row on the table views represents a single lyrics visualization.</w:t>
      </w:r>
    </w:p>
    <w:p w14:paraId="6D244FEA" w14:textId="77777777" w:rsidR="004053AB" w:rsidRPr="001C5EC7" w:rsidRDefault="004053AB" w:rsidP="00DB6C4D">
      <w:pPr>
        <w:pStyle w:val="2019Paragrafo0"/>
        <w:rPr>
          <w:sz w:val="20"/>
          <w:lang w:val="en-GB"/>
        </w:rPr>
      </w:pPr>
    </w:p>
    <w:p w14:paraId="0EB2E5EB" w14:textId="77777777" w:rsidR="00A14523" w:rsidRPr="001C5EC7" w:rsidRDefault="00A14523" w:rsidP="004053AB">
      <w:pPr>
        <w:pStyle w:val="2019Paragrafo0"/>
        <w:ind w:left="2"/>
        <w:rPr>
          <w:b/>
          <w:bCs/>
          <w:sz w:val="20"/>
          <w:lang w:val="en-GB"/>
        </w:rPr>
      </w:pPr>
      <w:r w:rsidRPr="001C5EC7">
        <w:rPr>
          <w:b/>
          <w:bCs/>
          <w:sz w:val="20"/>
          <w:lang w:val="en-GB"/>
        </w:rPr>
        <w:t xml:space="preserve">Step 1: </w:t>
      </w:r>
    </w:p>
    <w:p w14:paraId="3EE02F95" w14:textId="0E83A6CD" w:rsidR="00A14523" w:rsidRPr="001C5EC7" w:rsidRDefault="00A14523" w:rsidP="00A14523">
      <w:pPr>
        <w:pStyle w:val="2019Paragrafo0"/>
        <w:ind w:left="2"/>
        <w:rPr>
          <w:sz w:val="20"/>
          <w:lang w:val="en-GB"/>
        </w:rPr>
      </w:pPr>
      <w:r w:rsidRPr="001C5EC7">
        <w:rPr>
          <w:sz w:val="20"/>
          <w:lang w:val="en-GB"/>
        </w:rPr>
        <w:t xml:space="preserve">Prepare the data </w:t>
      </w:r>
      <w:r w:rsidR="00166E30" w:rsidRPr="001C5EC7">
        <w:rPr>
          <w:sz w:val="20"/>
          <w:lang w:val="en-GB"/>
        </w:rPr>
        <w:t>to</w:t>
      </w:r>
      <w:r w:rsidRPr="001C5EC7">
        <w:rPr>
          <w:sz w:val="20"/>
          <w:lang w:val="en-GB"/>
        </w:rPr>
        <w:t xml:space="preserve"> lower the cardinality of the tables, if needed for speeding up the next step. You can either create new tables with just the field needed, correctly indexed; or modify the existing ones.</w:t>
      </w:r>
    </w:p>
    <w:p w14:paraId="05CABE01" w14:textId="77777777" w:rsidR="00A14523" w:rsidRPr="001C5EC7" w:rsidRDefault="00A14523" w:rsidP="004053AB">
      <w:pPr>
        <w:pStyle w:val="2019Paragrafo0"/>
        <w:ind w:left="2"/>
        <w:rPr>
          <w:b/>
          <w:bCs/>
          <w:sz w:val="20"/>
          <w:lang w:val="en-GB"/>
        </w:rPr>
      </w:pPr>
      <w:r w:rsidRPr="001C5EC7">
        <w:rPr>
          <w:b/>
          <w:bCs/>
          <w:sz w:val="20"/>
          <w:lang w:val="en-GB"/>
        </w:rPr>
        <w:t xml:space="preserve">Step 2: </w:t>
      </w:r>
    </w:p>
    <w:p w14:paraId="7BD5C0C4" w14:textId="51F381E3" w:rsidR="00A14523" w:rsidRPr="001C5EC7" w:rsidRDefault="00A14523" w:rsidP="00A14523">
      <w:pPr>
        <w:pStyle w:val="2019Paragrafo0"/>
        <w:ind w:left="2"/>
        <w:rPr>
          <w:sz w:val="20"/>
          <w:lang w:val="en-GB"/>
        </w:rPr>
      </w:pPr>
      <w:r w:rsidRPr="001C5EC7">
        <w:rPr>
          <w:sz w:val="20"/>
          <w:lang w:val="en-GB"/>
        </w:rPr>
        <w:t xml:space="preserve">Using PySpark create one or more datasets to support a visualization tool that </w:t>
      </w:r>
      <w:proofErr w:type="gramStart"/>
      <w:r w:rsidRPr="001C5EC7">
        <w:rPr>
          <w:sz w:val="20"/>
          <w:lang w:val="en-GB"/>
        </w:rPr>
        <w:t>have to</w:t>
      </w:r>
      <w:proofErr w:type="gramEnd"/>
      <w:r w:rsidRPr="001C5EC7">
        <w:rPr>
          <w:sz w:val="20"/>
          <w:lang w:val="en-GB"/>
        </w:rPr>
        <w:t xml:space="preserve"> answer to the following questions:</w:t>
      </w:r>
    </w:p>
    <w:p w14:paraId="094C30CF" w14:textId="392D9726" w:rsidR="00476345" w:rsidRPr="001C5EC7" w:rsidRDefault="00A14523" w:rsidP="00814314">
      <w:pPr>
        <w:pStyle w:val="2019Paragrafo0"/>
        <w:numPr>
          <w:ilvl w:val="0"/>
          <w:numId w:val="25"/>
        </w:numPr>
        <w:rPr>
          <w:sz w:val="20"/>
          <w:lang w:val="en-GB"/>
        </w:rPr>
      </w:pPr>
      <w:r w:rsidRPr="001C5EC7">
        <w:rPr>
          <w:sz w:val="20"/>
          <w:lang w:val="en-GB"/>
        </w:rPr>
        <w:t>How many devices are active daily? What product? In which countries? With what applications?</w:t>
      </w:r>
    </w:p>
    <w:p w14:paraId="3B238D2E" w14:textId="061DFF46" w:rsidR="00A14523" w:rsidRPr="001C5EC7" w:rsidRDefault="00A14523" w:rsidP="00814314">
      <w:pPr>
        <w:pStyle w:val="2019Paragrafo0"/>
        <w:numPr>
          <w:ilvl w:val="0"/>
          <w:numId w:val="25"/>
        </w:numPr>
        <w:rPr>
          <w:sz w:val="20"/>
          <w:lang w:val="en-GB"/>
        </w:rPr>
      </w:pPr>
      <w:r w:rsidRPr="001C5EC7">
        <w:rPr>
          <w:sz w:val="20"/>
          <w:lang w:val="en-GB"/>
        </w:rPr>
        <w:t>How many users are active daily? What product? In which countries? With what applications?</w:t>
      </w:r>
    </w:p>
    <w:p w14:paraId="653550AB" w14:textId="75D5E11A" w:rsidR="000515C3" w:rsidRPr="001C5EC7" w:rsidRDefault="000515C3" w:rsidP="00814314">
      <w:pPr>
        <w:pStyle w:val="2019Paragrafo0"/>
        <w:numPr>
          <w:ilvl w:val="0"/>
          <w:numId w:val="25"/>
        </w:numPr>
        <w:rPr>
          <w:sz w:val="20"/>
          <w:lang w:val="en-GB"/>
        </w:rPr>
      </w:pPr>
      <w:r w:rsidRPr="001C5EC7">
        <w:rPr>
          <w:sz w:val="20"/>
          <w:lang w:val="en-GB"/>
        </w:rPr>
        <w:t xml:space="preserve">What are the most viewed daily lyrics by country and / or </w:t>
      </w:r>
      <w:r w:rsidR="00476345" w:rsidRPr="001C5EC7">
        <w:rPr>
          <w:sz w:val="20"/>
          <w:lang w:val="en-GB"/>
        </w:rPr>
        <w:t>application?</w:t>
      </w:r>
    </w:p>
    <w:p w14:paraId="15443F32" w14:textId="70E36D70" w:rsidR="000515C3" w:rsidRPr="001C5EC7" w:rsidRDefault="000515C3" w:rsidP="00814314">
      <w:pPr>
        <w:pStyle w:val="2019Paragrafo0"/>
        <w:numPr>
          <w:ilvl w:val="0"/>
          <w:numId w:val="25"/>
        </w:numPr>
        <w:rPr>
          <w:sz w:val="20"/>
          <w:lang w:val="en-GB"/>
        </w:rPr>
      </w:pPr>
      <w:r w:rsidRPr="001C5EC7">
        <w:rPr>
          <w:sz w:val="20"/>
          <w:lang w:val="en-GB"/>
        </w:rPr>
        <w:t xml:space="preserve">How many distinct lyrics account daily, </w:t>
      </w:r>
      <w:proofErr w:type="gramStart"/>
      <w:r w:rsidRPr="001C5EC7">
        <w:rPr>
          <w:sz w:val="20"/>
          <w:lang w:val="en-GB"/>
        </w:rPr>
        <w:t>weekly</w:t>
      </w:r>
      <w:proofErr w:type="gramEnd"/>
      <w:r w:rsidRPr="001C5EC7">
        <w:rPr>
          <w:sz w:val="20"/>
          <w:lang w:val="en-GB"/>
        </w:rPr>
        <w:t xml:space="preserve"> and monthly for 50% of the </w:t>
      </w:r>
      <w:r w:rsidR="00476345" w:rsidRPr="001C5EC7">
        <w:rPr>
          <w:sz w:val="20"/>
          <w:lang w:val="en-GB"/>
        </w:rPr>
        <w:t>views?</w:t>
      </w:r>
      <w:r w:rsidRPr="001C5EC7">
        <w:rPr>
          <w:sz w:val="20"/>
          <w:lang w:val="en-GB"/>
        </w:rPr>
        <w:t xml:space="preserve"> Drill down by country and application. Is this constant over the full </w:t>
      </w:r>
      <w:proofErr w:type="gramStart"/>
      <w:r w:rsidR="00B878F6" w:rsidRPr="001C5EC7">
        <w:rPr>
          <w:sz w:val="20"/>
          <w:lang w:val="en-GB"/>
        </w:rPr>
        <w:t>period of time</w:t>
      </w:r>
      <w:proofErr w:type="gramEnd"/>
    </w:p>
    <w:p w14:paraId="24241D55" w14:textId="30A6BB73" w:rsidR="00F92571" w:rsidRPr="00A92343" w:rsidRDefault="00226093" w:rsidP="00303299">
      <w:pPr>
        <w:pStyle w:val="2019StileTitolo1"/>
        <w:jc w:val="both"/>
      </w:pPr>
      <w:bookmarkStart w:id="2" w:name="_Toc78967826"/>
      <w:bookmarkEnd w:id="1"/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98C5A6D" wp14:editId="747524C9">
            <wp:simplePos x="0" y="0"/>
            <wp:positionH relativeFrom="column">
              <wp:posOffset>1537129</wp:posOffset>
            </wp:positionH>
            <wp:positionV relativeFrom="paragraph">
              <wp:posOffset>427487</wp:posOffset>
            </wp:positionV>
            <wp:extent cx="457200" cy="446249"/>
            <wp:effectExtent l="0" t="0" r="0" b="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46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500">
        <w:t>Tools</w:t>
      </w:r>
      <w:bookmarkEnd w:id="2"/>
    </w:p>
    <w:p w14:paraId="3179DD03" w14:textId="2A1988ED" w:rsidR="00B324A5" w:rsidRPr="00FD010F" w:rsidRDefault="0057622C" w:rsidP="00226093">
      <w:pPr>
        <w:pStyle w:val="2019Paragrafo0"/>
        <w:spacing w:after="100"/>
        <w:rPr>
          <w:b/>
          <w:bCs/>
          <w:lang w:val="en-GB"/>
        </w:rPr>
      </w:pPr>
      <w:r w:rsidRPr="00FD010F">
        <w:rPr>
          <w:b/>
          <w:bCs/>
          <w:lang w:val="en-GB"/>
        </w:rPr>
        <w:t>MySQL Workbench</w:t>
      </w:r>
      <w:r w:rsidR="00AC55C0" w:rsidRPr="00FD010F">
        <w:rPr>
          <w:b/>
          <w:bCs/>
          <w:lang w:val="en-GB"/>
        </w:rPr>
        <w:t xml:space="preserve">  </w:t>
      </w:r>
    </w:p>
    <w:p w14:paraId="143835C7" w14:textId="37C89721" w:rsidR="006F0500" w:rsidRPr="001C5EC7" w:rsidRDefault="00E47F59" w:rsidP="0016212C">
      <w:pPr>
        <w:pStyle w:val="2019Paragrafo0"/>
        <w:spacing w:after="100"/>
        <w:rPr>
          <w:sz w:val="20"/>
          <w:lang w:val="en-GB"/>
        </w:rPr>
      </w:pPr>
      <w:r w:rsidRPr="001C5EC7">
        <w:rPr>
          <w:sz w:val="20"/>
          <w:lang w:val="en-GB"/>
        </w:rPr>
        <w:t xml:space="preserve">To </w:t>
      </w:r>
      <w:r w:rsidR="004A241E" w:rsidRPr="001C5EC7">
        <w:rPr>
          <w:sz w:val="20"/>
          <w:lang w:val="en-GB"/>
        </w:rPr>
        <w:t xml:space="preserve">visualize </w:t>
      </w:r>
      <w:r w:rsidR="00033367" w:rsidRPr="001C5EC7">
        <w:rPr>
          <w:sz w:val="20"/>
          <w:lang w:val="en-GB"/>
        </w:rPr>
        <w:t>tables’</w:t>
      </w:r>
      <w:r w:rsidR="00C219CD" w:rsidRPr="001C5EC7">
        <w:rPr>
          <w:sz w:val="20"/>
          <w:lang w:val="en-GB"/>
        </w:rPr>
        <w:t xml:space="preserve"> structure and sample data, it was used </w:t>
      </w:r>
      <w:r w:rsidR="00B324A5" w:rsidRPr="001C5EC7">
        <w:rPr>
          <w:sz w:val="20"/>
          <w:lang w:val="en-GB"/>
        </w:rPr>
        <w:t>MySQL Workbench</w:t>
      </w:r>
      <w:r w:rsidR="00033367" w:rsidRPr="001C5EC7">
        <w:rPr>
          <w:sz w:val="20"/>
          <w:lang w:val="en-GB"/>
        </w:rPr>
        <w:t xml:space="preserve"> (</w:t>
      </w:r>
      <w:r w:rsidR="006F511B" w:rsidRPr="001C5EC7">
        <w:rPr>
          <w:sz w:val="20"/>
          <w:lang w:val="en-GB"/>
        </w:rPr>
        <w:t xml:space="preserve"> </w:t>
      </w:r>
      <w:hyperlink r:id="rId18" w:history="1">
        <w:r w:rsidR="00033367" w:rsidRPr="001C5EC7">
          <w:rPr>
            <w:rStyle w:val="Collegamentoipertestuale"/>
            <w:lang w:val="en-GB"/>
          </w:rPr>
          <w:t>Download</w:t>
        </w:r>
      </w:hyperlink>
      <w:r w:rsidR="006F511B" w:rsidRPr="001C5EC7">
        <w:rPr>
          <w:sz w:val="20"/>
          <w:lang w:val="en-GB"/>
        </w:rPr>
        <w:t xml:space="preserve"> </w:t>
      </w:r>
      <w:r w:rsidR="00033367" w:rsidRPr="001C5EC7">
        <w:rPr>
          <w:sz w:val="20"/>
          <w:lang w:val="en-GB"/>
        </w:rPr>
        <w:t>)</w:t>
      </w:r>
      <w:r w:rsidR="00B324A5" w:rsidRPr="001C5EC7">
        <w:rPr>
          <w:sz w:val="20"/>
          <w:lang w:val="en-GB"/>
        </w:rPr>
        <w:t>, that is a visual database design tool that integrates SQL development, administration, database design, creation and maintenance into a single integrated development environment for the MySQL database system.</w:t>
      </w:r>
    </w:p>
    <w:p w14:paraId="255A973F" w14:textId="01E44BDD" w:rsidR="00397F0B" w:rsidRDefault="00226093" w:rsidP="0016212C">
      <w:pPr>
        <w:pStyle w:val="2019Paragrafo0"/>
        <w:spacing w:after="100"/>
        <w:rPr>
          <w:lang w:val="en-GB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77E4FD0" wp14:editId="05FA05C0">
            <wp:simplePos x="0" y="0"/>
            <wp:positionH relativeFrom="column">
              <wp:posOffset>866287</wp:posOffset>
            </wp:positionH>
            <wp:positionV relativeFrom="paragraph">
              <wp:posOffset>1955756</wp:posOffset>
            </wp:positionV>
            <wp:extent cx="561340" cy="570865"/>
            <wp:effectExtent l="0" t="0" r="0" b="635"/>
            <wp:wrapNone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7F0B">
        <w:rPr>
          <w:noProof/>
        </w:rPr>
        <w:drawing>
          <wp:inline distT="0" distB="0" distL="0" distR="0" wp14:anchorId="7AA4D82E" wp14:editId="3B4A3742">
            <wp:extent cx="4811798" cy="1956390"/>
            <wp:effectExtent l="0" t="0" r="8255" b="635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8862" cy="19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7355" w14:textId="7314D961" w:rsidR="00E47F59" w:rsidRPr="00FD010F" w:rsidRDefault="0057622C" w:rsidP="00226093">
      <w:pPr>
        <w:pStyle w:val="2019Paragrafo0"/>
        <w:spacing w:after="100"/>
        <w:rPr>
          <w:b/>
          <w:bCs/>
          <w:lang w:val="en-GB"/>
        </w:rPr>
      </w:pPr>
      <w:r w:rsidRPr="00FD010F">
        <w:rPr>
          <w:b/>
          <w:bCs/>
          <w:lang w:val="en-GB"/>
        </w:rPr>
        <w:t>Data</w:t>
      </w:r>
      <w:r w:rsidR="00033367" w:rsidRPr="00FD010F">
        <w:rPr>
          <w:b/>
          <w:bCs/>
          <w:lang w:val="en-GB"/>
        </w:rPr>
        <w:t>bricks</w:t>
      </w:r>
      <w:r w:rsidR="00173288" w:rsidRPr="00CD4CD8">
        <w:rPr>
          <w:b/>
          <w:bCs/>
          <w:noProof/>
          <w:lang w:val="en-GB"/>
        </w:rPr>
        <w:t xml:space="preserve"> </w:t>
      </w:r>
    </w:p>
    <w:p w14:paraId="088D1B48" w14:textId="1AFAF31F" w:rsidR="00C375B0" w:rsidRPr="001C5EC7" w:rsidRDefault="00C375B0" w:rsidP="00C375B0">
      <w:pPr>
        <w:pStyle w:val="2019Paragrafo0"/>
        <w:spacing w:after="100"/>
        <w:rPr>
          <w:sz w:val="20"/>
          <w:lang w:val="en-GB"/>
        </w:rPr>
      </w:pPr>
      <w:r w:rsidRPr="001C5EC7">
        <w:rPr>
          <w:sz w:val="20"/>
          <w:lang w:val="en-GB"/>
        </w:rPr>
        <w:t>To create the spark code it was used “Databricks community</w:t>
      </w:r>
      <w:r w:rsidR="00D279A5" w:rsidRPr="001C5EC7">
        <w:rPr>
          <w:sz w:val="20"/>
          <w:lang w:val="en-GB"/>
        </w:rPr>
        <w:t xml:space="preserve"> </w:t>
      </w:r>
      <w:r w:rsidRPr="001C5EC7">
        <w:rPr>
          <w:sz w:val="20"/>
          <w:lang w:val="en-GB"/>
        </w:rPr>
        <w:t xml:space="preserve">Edition” ( </w:t>
      </w:r>
      <w:hyperlink r:id="rId21" w:history="1">
        <w:r w:rsidRPr="001C5EC7">
          <w:rPr>
            <w:rStyle w:val="Collegamentoipertestuale"/>
            <w:lang w:val="en-GB"/>
          </w:rPr>
          <w:t>Login - Databricks Community Edition</w:t>
        </w:r>
      </w:hyperlink>
      <w:r w:rsidRPr="001C5EC7">
        <w:rPr>
          <w:sz w:val="20"/>
          <w:lang w:val="en-GB"/>
        </w:rPr>
        <w:t xml:space="preserve"> ) that is a free version of a cloud-based big data platform; a free account permits the use of a small Spark cluster.</w:t>
      </w:r>
    </w:p>
    <w:p w14:paraId="284DA775" w14:textId="4A7E96DE" w:rsidR="00397F0B" w:rsidRPr="00C375B0" w:rsidRDefault="00FD010F" w:rsidP="00C375B0">
      <w:pPr>
        <w:pStyle w:val="2019Paragrafo0"/>
        <w:spacing w:after="100"/>
        <w:rPr>
          <w:lang w:val="en-GB"/>
        </w:rPr>
      </w:pPr>
      <w:r>
        <w:rPr>
          <w:noProof/>
        </w:rPr>
        <w:drawing>
          <wp:inline distT="0" distB="0" distL="0" distR="0" wp14:anchorId="756E9A3D" wp14:editId="1EE35225">
            <wp:extent cx="3880883" cy="2503861"/>
            <wp:effectExtent l="0" t="0" r="5715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6750" cy="251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3C2C" w14:textId="440A6508" w:rsidR="00F93A3C" w:rsidRDefault="00A76E08" w:rsidP="00F93A3C">
      <w:pPr>
        <w:pStyle w:val="2019StileTitolo1"/>
      </w:pPr>
      <w:bookmarkStart w:id="3" w:name="_Toc78967827"/>
      <w:r>
        <w:lastRenderedPageBreak/>
        <w:t>Data preparation</w:t>
      </w:r>
      <w:bookmarkEnd w:id="3"/>
    </w:p>
    <w:p w14:paraId="698508A1" w14:textId="22A152C7" w:rsidR="00F93A3C" w:rsidRDefault="00F1330E" w:rsidP="00F93A3C">
      <w:pPr>
        <w:pStyle w:val="Titolo2"/>
      </w:pPr>
      <w:bookmarkStart w:id="4" w:name="_Toc78967828"/>
      <w:r>
        <w:t>Sample data</w:t>
      </w:r>
      <w:bookmarkEnd w:id="4"/>
    </w:p>
    <w:p w14:paraId="5D8FE7A8" w14:textId="675CF349" w:rsidR="00BB3638" w:rsidRPr="00713E18" w:rsidRDefault="00BB3638" w:rsidP="00396834">
      <w:pPr>
        <w:pStyle w:val="2019Paragrafo0"/>
        <w:rPr>
          <w:b/>
          <w:bCs/>
          <w:lang w:val="en-GB"/>
        </w:rPr>
      </w:pPr>
      <w:r w:rsidRPr="00713E18">
        <w:rPr>
          <w:b/>
          <w:bCs/>
          <w:lang w:val="en-GB"/>
        </w:rPr>
        <w:t xml:space="preserve">Database </w:t>
      </w:r>
      <w:r w:rsidR="009110F5" w:rsidRPr="00713E18">
        <w:rPr>
          <w:b/>
          <w:bCs/>
          <w:lang w:val="en-GB"/>
        </w:rPr>
        <w:t>c</w:t>
      </w:r>
      <w:r w:rsidRPr="00713E18">
        <w:rPr>
          <w:b/>
          <w:bCs/>
          <w:lang w:val="en-GB"/>
        </w:rPr>
        <w:t>onnection</w:t>
      </w:r>
      <w:r w:rsidR="00076CEA" w:rsidRPr="00713E18">
        <w:rPr>
          <w:b/>
          <w:bCs/>
          <w:lang w:val="en-GB"/>
        </w:rPr>
        <w:t xml:space="preserve"> parameters</w:t>
      </w:r>
      <w:r w:rsidR="00713E18" w:rsidRPr="00713E18">
        <w:rPr>
          <w:b/>
          <w:bCs/>
          <w:lang w:val="en-GB"/>
        </w:rPr>
        <w:t xml:space="preserve"> (My</w:t>
      </w:r>
      <w:r w:rsidR="00713E18">
        <w:rPr>
          <w:b/>
          <w:bCs/>
          <w:lang w:val="en-GB"/>
        </w:rPr>
        <w:t xml:space="preserve">SQL </w:t>
      </w:r>
      <w:r w:rsidR="00713E18" w:rsidRPr="00713E18">
        <w:rPr>
          <w:b/>
          <w:bCs/>
          <w:lang w:val="en-GB"/>
        </w:rPr>
        <w:t>v 5.6.10</w:t>
      </w:r>
      <w:r w:rsidR="00713E18">
        <w:rPr>
          <w:b/>
          <w:bCs/>
          <w:lang w:val="en-GB"/>
        </w:rPr>
        <w:t>)</w:t>
      </w:r>
    </w:p>
    <w:p w14:paraId="0C317990" w14:textId="12896943" w:rsidR="0043057B" w:rsidRPr="00713E18" w:rsidRDefault="0043057B" w:rsidP="00466E71">
      <w:pPr>
        <w:pStyle w:val="2019Paragrafo0"/>
        <w:rPr>
          <w:sz w:val="20"/>
          <w:lang w:val="en-GB"/>
        </w:rPr>
      </w:pPr>
      <w:r w:rsidRPr="00713E18">
        <w:rPr>
          <w:sz w:val="20"/>
          <w:lang w:val="en-GB"/>
        </w:rPr>
        <w:t>url = "jdbc:</w:t>
      </w:r>
      <w:r w:rsidR="00466E71" w:rsidRPr="00713E18">
        <w:rPr>
          <w:sz w:val="20"/>
          <w:lang w:val="en-GB"/>
        </w:rPr>
        <w:t xml:space="preserve"> mysql</w:t>
      </w:r>
      <w:r w:rsidRPr="00713E18">
        <w:rPr>
          <w:sz w:val="20"/>
          <w:lang w:val="en-GB"/>
        </w:rPr>
        <w:t>://mxm-testbi.c72srgqwk8ib.us-east-1.rds.amazonaws.com:3306/testbi"</w:t>
      </w:r>
    </w:p>
    <w:p w14:paraId="2FD7EBE2" w14:textId="32798AC9" w:rsidR="00466E71" w:rsidRDefault="00466E71" w:rsidP="00466E71">
      <w:pPr>
        <w:pStyle w:val="2019Paragrafo0"/>
        <w:rPr>
          <w:sz w:val="20"/>
          <w:lang w:val="en-GB"/>
        </w:rPr>
      </w:pPr>
      <w:r w:rsidRPr="001C5EC7">
        <w:rPr>
          <w:sz w:val="20"/>
          <w:lang w:val="en-GB"/>
        </w:rPr>
        <w:t xml:space="preserve">user= </w:t>
      </w:r>
      <w:r w:rsidR="00BF4BAF" w:rsidRPr="001C5EC7">
        <w:rPr>
          <w:sz w:val="20"/>
          <w:lang w:val="en-GB"/>
        </w:rPr>
        <w:t>“mxmtest”</w:t>
      </w:r>
      <w:r w:rsidR="00396834" w:rsidRPr="001C5EC7">
        <w:rPr>
          <w:sz w:val="20"/>
          <w:lang w:val="en-GB"/>
        </w:rPr>
        <w:t xml:space="preserve"> </w:t>
      </w:r>
      <w:r w:rsidRPr="001C5EC7">
        <w:rPr>
          <w:sz w:val="20"/>
          <w:lang w:val="en-GB"/>
        </w:rPr>
        <w:t>password= &lt;check mail&gt;</w:t>
      </w:r>
    </w:p>
    <w:p w14:paraId="7BCE07F9" w14:textId="77777777" w:rsidR="001C5EC7" w:rsidRPr="001C5EC7" w:rsidRDefault="001C5EC7" w:rsidP="00466E71">
      <w:pPr>
        <w:pStyle w:val="2019Paragrafo0"/>
        <w:rPr>
          <w:sz w:val="20"/>
          <w:lang w:val="en-GB"/>
        </w:rPr>
      </w:pPr>
    </w:p>
    <w:p w14:paraId="34E02339" w14:textId="206F1C8B" w:rsidR="00F1330E" w:rsidRDefault="00BB3638" w:rsidP="00BF4BAF">
      <w:pPr>
        <w:pStyle w:val="2019Paragrafo0"/>
        <w:rPr>
          <w:b/>
          <w:bCs/>
          <w:lang w:val="en-GB"/>
        </w:rPr>
      </w:pPr>
      <w:r w:rsidRPr="00BF4BAF">
        <w:rPr>
          <w:b/>
          <w:bCs/>
          <w:lang w:val="en-GB"/>
        </w:rPr>
        <w:t xml:space="preserve">Table </w:t>
      </w:r>
      <w:r w:rsidR="00076CEA">
        <w:rPr>
          <w:b/>
          <w:bCs/>
          <w:lang w:val="en-GB"/>
        </w:rPr>
        <w:t>tesbi.</w:t>
      </w:r>
      <w:r w:rsidR="00A6546C">
        <w:rPr>
          <w:b/>
          <w:bCs/>
          <w:lang w:val="en-GB"/>
        </w:rPr>
        <w:t>USER</w:t>
      </w:r>
    </w:p>
    <w:p w14:paraId="4D940BCD" w14:textId="4EB03250" w:rsidR="00011381" w:rsidRPr="00BF4BAF" w:rsidRDefault="00011381" w:rsidP="00BF4BAF">
      <w:pPr>
        <w:pStyle w:val="2019Paragrafo0"/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5886FE0E" wp14:editId="4E17EFB3">
            <wp:extent cx="1837427" cy="1492046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44165" cy="149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3AC4" w14:textId="1CDD9A9D" w:rsidR="00466338" w:rsidRPr="00CD4CD8" w:rsidRDefault="00BB3638" w:rsidP="00BB3638">
      <w:pPr>
        <w:pStyle w:val="2019Paragrafo0"/>
        <w:rPr>
          <w:sz w:val="20"/>
          <w:lang w:val="en-GB"/>
        </w:rPr>
      </w:pPr>
      <w:r w:rsidRPr="00CD4CD8">
        <w:rPr>
          <w:sz w:val="20"/>
          <w:lang w:val="en-GB"/>
        </w:rPr>
        <w:t>The approximate number of rows is 41 million.</w:t>
      </w:r>
    </w:p>
    <w:p w14:paraId="7C813F04" w14:textId="77777777" w:rsidR="00396834" w:rsidRPr="00CD4CD8" w:rsidRDefault="00396834" w:rsidP="00BB3638">
      <w:pPr>
        <w:pStyle w:val="2019Paragrafo0"/>
        <w:rPr>
          <w:lang w:val="en-GB"/>
        </w:rPr>
      </w:pPr>
    </w:p>
    <w:p w14:paraId="5D8EB759" w14:textId="02220FC5" w:rsidR="00011381" w:rsidRDefault="00011381" w:rsidP="00BB3638">
      <w:pPr>
        <w:pStyle w:val="2019Paragrafo0"/>
        <w:rPr>
          <w:b/>
          <w:bCs/>
        </w:rPr>
      </w:pPr>
      <w:r w:rsidRPr="00011381">
        <w:rPr>
          <w:b/>
          <w:bCs/>
        </w:rPr>
        <w:t xml:space="preserve">Table </w:t>
      </w:r>
      <w:proofErr w:type="gramStart"/>
      <w:r w:rsidR="00076CEA">
        <w:rPr>
          <w:b/>
          <w:bCs/>
        </w:rPr>
        <w:t>testbi.</w:t>
      </w:r>
      <w:r w:rsidR="00A6546C">
        <w:rPr>
          <w:b/>
          <w:bCs/>
        </w:rPr>
        <w:t>VIEWS</w:t>
      </w:r>
      <w:proofErr w:type="gramEnd"/>
    </w:p>
    <w:p w14:paraId="6BDF3C38" w14:textId="3E6D9528" w:rsidR="00127CF9" w:rsidRPr="00011381" w:rsidRDefault="00127CF9" w:rsidP="00BB3638">
      <w:pPr>
        <w:pStyle w:val="2019Paragrafo0"/>
        <w:rPr>
          <w:b/>
          <w:bCs/>
        </w:rPr>
      </w:pPr>
      <w:r>
        <w:rPr>
          <w:noProof/>
        </w:rPr>
        <w:drawing>
          <wp:inline distT="0" distB="0" distL="0" distR="0" wp14:anchorId="0CFFF58D" wp14:editId="2E24E711">
            <wp:extent cx="1763344" cy="2139351"/>
            <wp:effectExtent l="0" t="0" r="889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63344" cy="213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5F04" w14:textId="4D11504F" w:rsidR="00BF4BAF" w:rsidRPr="00396834" w:rsidRDefault="00396834" w:rsidP="00BB3638">
      <w:pPr>
        <w:pStyle w:val="2019Paragrafo0"/>
        <w:rPr>
          <w:sz w:val="20"/>
          <w:lang w:val="en-GB"/>
        </w:rPr>
      </w:pPr>
      <w:r w:rsidRPr="00396834">
        <w:rPr>
          <w:sz w:val="20"/>
          <w:lang w:val="en-GB"/>
        </w:rPr>
        <w:t xml:space="preserve">The approximate number of rows is 31 million, across a </w:t>
      </w:r>
      <w:proofErr w:type="gramStart"/>
      <w:r w:rsidRPr="00396834">
        <w:rPr>
          <w:sz w:val="20"/>
          <w:lang w:val="en-GB"/>
        </w:rPr>
        <w:t>1 year</w:t>
      </w:r>
      <w:proofErr w:type="gramEnd"/>
      <w:r w:rsidRPr="00396834">
        <w:rPr>
          <w:sz w:val="20"/>
          <w:lang w:val="en-GB"/>
        </w:rPr>
        <w:t xml:space="preserve"> timespan.</w:t>
      </w:r>
    </w:p>
    <w:p w14:paraId="21337061" w14:textId="352B8830" w:rsidR="00EF0645" w:rsidRDefault="00DD16C3" w:rsidP="00EF0645">
      <w:pPr>
        <w:pStyle w:val="Titolo2"/>
      </w:pPr>
      <w:bookmarkStart w:id="5" w:name="_Toc78967829"/>
      <w:r>
        <w:lastRenderedPageBreak/>
        <w:t>New tables</w:t>
      </w:r>
      <w:bookmarkEnd w:id="5"/>
    </w:p>
    <w:p w14:paraId="2D617B34" w14:textId="7690D84D" w:rsidR="00C92152" w:rsidRPr="0088626F" w:rsidRDefault="00C92152" w:rsidP="00C92152">
      <w:pPr>
        <w:pStyle w:val="2019Paragrafo0"/>
        <w:rPr>
          <w:b/>
          <w:bCs/>
          <w:lang w:val="en-GB"/>
        </w:rPr>
      </w:pPr>
      <w:r w:rsidRPr="0088626F">
        <w:rPr>
          <w:b/>
          <w:bCs/>
          <w:lang w:val="en-GB"/>
        </w:rPr>
        <w:t>Table VIEWS_CUSTOM</w:t>
      </w:r>
    </w:p>
    <w:p w14:paraId="0876F313" w14:textId="77777777" w:rsidR="001E4447" w:rsidRPr="001E4447" w:rsidRDefault="001E4447" w:rsidP="001E44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1E4447">
        <w:rPr>
          <w:rFonts w:ascii="Consolas" w:hAnsi="Consolas"/>
          <w:color w:val="569CD6"/>
          <w:sz w:val="21"/>
          <w:szCs w:val="21"/>
          <w:lang w:val="en-GB"/>
        </w:rPr>
        <w:t>create</w:t>
      </w:r>
      <w:r w:rsidRPr="001E4447">
        <w:rPr>
          <w:rFonts w:ascii="Consolas" w:hAnsi="Consolas"/>
          <w:color w:val="D4D4D4"/>
          <w:sz w:val="21"/>
          <w:szCs w:val="21"/>
          <w:lang w:val="en-GB"/>
        </w:rPr>
        <w:t> </w:t>
      </w:r>
      <w:r w:rsidRPr="001E4447">
        <w:rPr>
          <w:rFonts w:ascii="Consolas" w:hAnsi="Consolas"/>
          <w:color w:val="569CD6"/>
          <w:sz w:val="21"/>
          <w:szCs w:val="21"/>
          <w:lang w:val="en-GB"/>
        </w:rPr>
        <w:t>table</w:t>
      </w:r>
      <w:r w:rsidRPr="001E4447">
        <w:rPr>
          <w:rFonts w:ascii="Consolas" w:hAnsi="Consolas"/>
          <w:color w:val="D4D4D4"/>
          <w:sz w:val="21"/>
          <w:szCs w:val="21"/>
          <w:lang w:val="en-GB"/>
        </w:rPr>
        <w:t> </w:t>
      </w:r>
      <w:proofErr w:type="gramStart"/>
      <w:r w:rsidRPr="001E4447">
        <w:rPr>
          <w:rFonts w:ascii="Consolas" w:hAnsi="Consolas"/>
          <w:color w:val="D4D4D4"/>
          <w:sz w:val="21"/>
          <w:szCs w:val="21"/>
          <w:lang w:val="en-GB"/>
        </w:rPr>
        <w:t>testbi.views</w:t>
      </w:r>
      <w:proofErr w:type="gramEnd"/>
      <w:r w:rsidRPr="001E4447">
        <w:rPr>
          <w:rFonts w:ascii="Consolas" w:hAnsi="Consolas"/>
          <w:color w:val="D4D4D4"/>
          <w:sz w:val="21"/>
          <w:szCs w:val="21"/>
          <w:lang w:val="en-GB"/>
        </w:rPr>
        <w:t>_custom </w:t>
      </w:r>
      <w:r w:rsidRPr="001E4447">
        <w:rPr>
          <w:rFonts w:ascii="Consolas" w:hAnsi="Consolas"/>
          <w:color w:val="569CD6"/>
          <w:sz w:val="21"/>
          <w:szCs w:val="21"/>
          <w:lang w:val="en-GB"/>
        </w:rPr>
        <w:t>as</w:t>
      </w:r>
      <w:r w:rsidRPr="001E4447">
        <w:rPr>
          <w:rFonts w:ascii="Consolas" w:hAnsi="Consolas"/>
          <w:color w:val="D4D4D4"/>
          <w:sz w:val="21"/>
          <w:szCs w:val="21"/>
          <w:lang w:val="en-GB"/>
        </w:rPr>
        <w:t> (</w:t>
      </w:r>
    </w:p>
    <w:p w14:paraId="5657D0AE" w14:textId="77777777" w:rsidR="001E4447" w:rsidRPr="001E4447" w:rsidRDefault="001E4447" w:rsidP="001E44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1E4447">
        <w:rPr>
          <w:rFonts w:ascii="Consolas" w:hAnsi="Consolas"/>
          <w:color w:val="569CD6"/>
          <w:sz w:val="21"/>
          <w:szCs w:val="21"/>
          <w:lang w:val="en-GB"/>
        </w:rPr>
        <w:t>select</w:t>
      </w:r>
      <w:r w:rsidRPr="001E4447">
        <w:rPr>
          <w:rFonts w:ascii="Consolas" w:hAnsi="Consolas"/>
          <w:color w:val="D4D4D4"/>
          <w:sz w:val="21"/>
          <w:szCs w:val="21"/>
          <w:lang w:val="en-GB"/>
        </w:rPr>
        <w:t> </w:t>
      </w:r>
      <w:r w:rsidRPr="001E4447">
        <w:rPr>
          <w:rFonts w:ascii="Consolas" w:hAnsi="Consolas"/>
          <w:color w:val="DCDCAA"/>
          <w:sz w:val="21"/>
          <w:szCs w:val="21"/>
          <w:lang w:val="en-GB"/>
        </w:rPr>
        <w:t>trim</w:t>
      </w:r>
      <w:r w:rsidRPr="001E4447">
        <w:rPr>
          <w:rFonts w:ascii="Consolas" w:hAnsi="Consolas"/>
          <w:color w:val="D4D4D4"/>
          <w:sz w:val="21"/>
          <w:szCs w:val="21"/>
          <w:lang w:val="en-GB"/>
        </w:rPr>
        <w:t>(</w:t>
      </w:r>
      <w:r w:rsidRPr="001E4447">
        <w:rPr>
          <w:rFonts w:ascii="Consolas" w:hAnsi="Consolas"/>
          <w:color w:val="569CD6"/>
          <w:sz w:val="21"/>
          <w:szCs w:val="21"/>
          <w:lang w:val="en-GB"/>
        </w:rPr>
        <w:t>guid</w:t>
      </w:r>
      <w:r w:rsidRPr="001E4447">
        <w:rPr>
          <w:rFonts w:ascii="Consolas" w:hAnsi="Consolas"/>
          <w:color w:val="D4D4D4"/>
          <w:sz w:val="21"/>
          <w:szCs w:val="21"/>
          <w:lang w:val="en-GB"/>
        </w:rPr>
        <w:t>) </w:t>
      </w:r>
      <w:r w:rsidRPr="001E4447">
        <w:rPr>
          <w:rFonts w:ascii="Consolas" w:hAnsi="Consolas"/>
          <w:color w:val="569CD6"/>
          <w:sz w:val="21"/>
          <w:szCs w:val="21"/>
          <w:lang w:val="en-GB"/>
        </w:rPr>
        <w:t>as</w:t>
      </w:r>
      <w:r w:rsidRPr="001E4447">
        <w:rPr>
          <w:rFonts w:ascii="Consolas" w:hAnsi="Consolas"/>
          <w:color w:val="D4D4D4"/>
          <w:sz w:val="21"/>
          <w:szCs w:val="21"/>
          <w:lang w:val="en-GB"/>
        </w:rPr>
        <w:t> device</w:t>
      </w:r>
    </w:p>
    <w:p w14:paraId="01ED8692" w14:textId="77777777" w:rsidR="001E4447" w:rsidRPr="001E4447" w:rsidRDefault="001E4447" w:rsidP="001E44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1E4447">
        <w:rPr>
          <w:rFonts w:ascii="Consolas" w:hAnsi="Consolas"/>
          <w:color w:val="D4D4D4"/>
          <w:sz w:val="21"/>
          <w:szCs w:val="21"/>
          <w:lang w:val="en-GB"/>
        </w:rPr>
        <w:t>, </w:t>
      </w:r>
      <w:r w:rsidRPr="001E4447">
        <w:rPr>
          <w:rFonts w:ascii="Consolas" w:hAnsi="Consolas"/>
          <w:color w:val="DCDCAA"/>
          <w:sz w:val="21"/>
          <w:szCs w:val="21"/>
          <w:lang w:val="en-GB"/>
        </w:rPr>
        <w:t>trim</w:t>
      </w:r>
      <w:r w:rsidRPr="001E4447">
        <w:rPr>
          <w:rFonts w:ascii="Consolas" w:hAnsi="Consolas"/>
          <w:color w:val="D4D4D4"/>
          <w:sz w:val="21"/>
          <w:szCs w:val="21"/>
          <w:lang w:val="en-GB"/>
        </w:rPr>
        <w:t>(country_code) </w:t>
      </w:r>
      <w:r w:rsidRPr="001E4447">
        <w:rPr>
          <w:rFonts w:ascii="Consolas" w:hAnsi="Consolas"/>
          <w:color w:val="569CD6"/>
          <w:sz w:val="21"/>
          <w:szCs w:val="21"/>
          <w:lang w:val="en-GB"/>
        </w:rPr>
        <w:t>as</w:t>
      </w:r>
      <w:r w:rsidRPr="001E4447">
        <w:rPr>
          <w:rFonts w:ascii="Consolas" w:hAnsi="Consolas"/>
          <w:color w:val="D4D4D4"/>
          <w:sz w:val="21"/>
          <w:szCs w:val="21"/>
          <w:lang w:val="en-GB"/>
        </w:rPr>
        <w:t> country</w:t>
      </w:r>
    </w:p>
    <w:p w14:paraId="10503CF9" w14:textId="77777777" w:rsidR="001E4447" w:rsidRPr="001E4447" w:rsidRDefault="001E4447" w:rsidP="001E44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1E4447">
        <w:rPr>
          <w:rFonts w:ascii="Consolas" w:hAnsi="Consolas"/>
          <w:color w:val="D4D4D4"/>
          <w:sz w:val="21"/>
          <w:szCs w:val="21"/>
          <w:lang w:val="en-GB"/>
        </w:rPr>
        <w:t>, </w:t>
      </w:r>
      <w:proofErr w:type="gramStart"/>
      <w:r w:rsidRPr="001E4447">
        <w:rPr>
          <w:rFonts w:ascii="Consolas" w:hAnsi="Consolas"/>
          <w:color w:val="DCDCAA"/>
          <w:sz w:val="21"/>
          <w:szCs w:val="21"/>
          <w:lang w:val="en-GB"/>
        </w:rPr>
        <w:t>CAST</w:t>
      </w:r>
      <w:r w:rsidRPr="001E4447">
        <w:rPr>
          <w:rFonts w:ascii="Consolas" w:hAnsi="Consolas"/>
          <w:color w:val="D4D4D4"/>
          <w:sz w:val="21"/>
          <w:szCs w:val="21"/>
          <w:lang w:val="en-GB"/>
        </w:rPr>
        <w:t>(</w:t>
      </w:r>
      <w:proofErr w:type="gramEnd"/>
      <w:r w:rsidRPr="001E4447">
        <w:rPr>
          <w:rFonts w:ascii="Consolas" w:hAnsi="Consolas"/>
          <w:color w:val="D4D4D4"/>
          <w:sz w:val="21"/>
          <w:szCs w:val="21"/>
          <w:lang w:val="en-GB"/>
        </w:rPr>
        <w:t>from_unixtime(dtimestamp, </w:t>
      </w:r>
      <w:r w:rsidRPr="001E4447">
        <w:rPr>
          <w:rFonts w:ascii="Consolas" w:hAnsi="Consolas"/>
          <w:color w:val="CE9178"/>
          <w:sz w:val="21"/>
          <w:szCs w:val="21"/>
          <w:lang w:val="en-GB"/>
        </w:rPr>
        <w:t>'%Y%m%d'</w:t>
      </w:r>
      <w:r w:rsidRPr="001E4447">
        <w:rPr>
          <w:rFonts w:ascii="Consolas" w:hAnsi="Consolas"/>
          <w:color w:val="D4D4D4"/>
          <w:sz w:val="21"/>
          <w:szCs w:val="21"/>
          <w:lang w:val="en-GB"/>
        </w:rPr>
        <w:t>) </w:t>
      </w:r>
      <w:r w:rsidRPr="001E4447">
        <w:rPr>
          <w:rFonts w:ascii="Consolas" w:hAnsi="Consolas"/>
          <w:color w:val="569CD6"/>
          <w:sz w:val="21"/>
          <w:szCs w:val="21"/>
          <w:lang w:val="en-GB"/>
        </w:rPr>
        <w:t>as</w:t>
      </w:r>
      <w:r w:rsidRPr="001E4447">
        <w:rPr>
          <w:rFonts w:ascii="Consolas" w:hAnsi="Consolas"/>
          <w:color w:val="D4D4D4"/>
          <w:sz w:val="21"/>
          <w:szCs w:val="21"/>
          <w:lang w:val="en-GB"/>
        </w:rPr>
        <w:t> UNSIGNED) </w:t>
      </w:r>
      <w:r w:rsidRPr="001E4447">
        <w:rPr>
          <w:rFonts w:ascii="Consolas" w:hAnsi="Consolas"/>
          <w:color w:val="569CD6"/>
          <w:sz w:val="21"/>
          <w:szCs w:val="21"/>
          <w:lang w:val="en-GB"/>
        </w:rPr>
        <w:t>as</w:t>
      </w:r>
      <w:r w:rsidRPr="001E4447">
        <w:rPr>
          <w:rFonts w:ascii="Consolas" w:hAnsi="Consolas"/>
          <w:color w:val="D4D4D4"/>
          <w:sz w:val="21"/>
          <w:szCs w:val="21"/>
          <w:lang w:val="en-GB"/>
        </w:rPr>
        <w:t> </w:t>
      </w:r>
      <w:r w:rsidRPr="001E4447">
        <w:rPr>
          <w:rFonts w:ascii="Consolas" w:hAnsi="Consolas"/>
          <w:color w:val="DCDCAA"/>
          <w:sz w:val="21"/>
          <w:szCs w:val="21"/>
          <w:lang w:val="en-GB"/>
        </w:rPr>
        <w:t>DAY</w:t>
      </w:r>
    </w:p>
    <w:p w14:paraId="713FDD32" w14:textId="77777777" w:rsidR="001E4447" w:rsidRPr="001E4447" w:rsidRDefault="001E4447" w:rsidP="001E44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1E4447">
        <w:rPr>
          <w:rFonts w:ascii="Consolas" w:hAnsi="Consolas"/>
          <w:color w:val="D4D4D4"/>
          <w:sz w:val="21"/>
          <w:szCs w:val="21"/>
          <w:lang w:val="en-GB"/>
        </w:rPr>
        <w:t>, </w:t>
      </w:r>
      <w:r w:rsidRPr="001E4447">
        <w:rPr>
          <w:rFonts w:ascii="Consolas" w:hAnsi="Consolas"/>
          <w:color w:val="DCDCAA"/>
          <w:sz w:val="21"/>
          <w:szCs w:val="21"/>
          <w:lang w:val="en-GB"/>
        </w:rPr>
        <w:t>trim</w:t>
      </w:r>
      <w:r w:rsidRPr="001E4447">
        <w:rPr>
          <w:rFonts w:ascii="Consolas" w:hAnsi="Consolas"/>
          <w:color w:val="D4D4D4"/>
          <w:sz w:val="21"/>
          <w:szCs w:val="21"/>
          <w:lang w:val="en-GB"/>
        </w:rPr>
        <w:t>(product_type) </w:t>
      </w:r>
      <w:r w:rsidRPr="001E4447">
        <w:rPr>
          <w:rFonts w:ascii="Consolas" w:hAnsi="Consolas"/>
          <w:color w:val="569CD6"/>
          <w:sz w:val="21"/>
          <w:szCs w:val="21"/>
          <w:lang w:val="en-GB"/>
        </w:rPr>
        <w:t>as</w:t>
      </w:r>
      <w:r w:rsidRPr="001E4447">
        <w:rPr>
          <w:rFonts w:ascii="Consolas" w:hAnsi="Consolas"/>
          <w:color w:val="D4D4D4"/>
          <w:sz w:val="21"/>
          <w:szCs w:val="21"/>
          <w:lang w:val="en-GB"/>
        </w:rPr>
        <w:t> product</w:t>
      </w:r>
    </w:p>
    <w:p w14:paraId="3A15B59C" w14:textId="77777777" w:rsidR="001E4447" w:rsidRPr="001E4447" w:rsidRDefault="001E4447" w:rsidP="001E44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1E4447">
        <w:rPr>
          <w:rFonts w:ascii="Consolas" w:hAnsi="Consolas"/>
          <w:color w:val="D4D4D4"/>
          <w:sz w:val="21"/>
          <w:szCs w:val="21"/>
          <w:lang w:val="en-GB"/>
        </w:rPr>
        <w:t>, </w:t>
      </w:r>
      <w:proofErr w:type="gramStart"/>
      <w:r w:rsidRPr="001E4447">
        <w:rPr>
          <w:rFonts w:ascii="Consolas" w:hAnsi="Consolas"/>
          <w:color w:val="DCDCAA"/>
          <w:sz w:val="21"/>
          <w:szCs w:val="21"/>
          <w:lang w:val="en-GB"/>
        </w:rPr>
        <w:t>cast</w:t>
      </w:r>
      <w:r w:rsidRPr="001E4447">
        <w:rPr>
          <w:rFonts w:ascii="Consolas" w:hAnsi="Consolas"/>
          <w:color w:val="D4D4D4"/>
          <w:sz w:val="21"/>
          <w:szCs w:val="21"/>
          <w:lang w:val="en-GB"/>
        </w:rPr>
        <w:t>(</w:t>
      </w:r>
      <w:proofErr w:type="gramEnd"/>
      <w:r w:rsidRPr="001E4447">
        <w:rPr>
          <w:rFonts w:ascii="Consolas" w:hAnsi="Consolas"/>
          <w:color w:val="D4D4D4"/>
          <w:sz w:val="21"/>
          <w:szCs w:val="21"/>
          <w:lang w:val="en-GB"/>
        </w:rPr>
        <w:t>api_application_id </w:t>
      </w:r>
      <w:r w:rsidRPr="001E4447">
        <w:rPr>
          <w:rFonts w:ascii="Consolas" w:hAnsi="Consolas"/>
          <w:color w:val="569CD6"/>
          <w:sz w:val="21"/>
          <w:szCs w:val="21"/>
          <w:lang w:val="en-GB"/>
        </w:rPr>
        <w:t>as</w:t>
      </w:r>
      <w:r w:rsidRPr="001E4447">
        <w:rPr>
          <w:rFonts w:ascii="Consolas" w:hAnsi="Consolas"/>
          <w:color w:val="D4D4D4"/>
          <w:sz w:val="21"/>
          <w:szCs w:val="21"/>
          <w:lang w:val="en-GB"/>
        </w:rPr>
        <w:t> UNSIGNED) </w:t>
      </w:r>
      <w:r w:rsidRPr="001E4447">
        <w:rPr>
          <w:rFonts w:ascii="Consolas" w:hAnsi="Consolas"/>
          <w:color w:val="569CD6"/>
          <w:sz w:val="21"/>
          <w:szCs w:val="21"/>
          <w:lang w:val="en-GB"/>
        </w:rPr>
        <w:t>as</w:t>
      </w:r>
      <w:r w:rsidRPr="001E4447">
        <w:rPr>
          <w:rFonts w:ascii="Consolas" w:hAnsi="Consolas"/>
          <w:color w:val="D4D4D4"/>
          <w:sz w:val="21"/>
          <w:szCs w:val="21"/>
          <w:lang w:val="en-GB"/>
        </w:rPr>
        <w:t> </w:t>
      </w:r>
      <w:r w:rsidRPr="001E4447">
        <w:rPr>
          <w:rFonts w:ascii="Consolas" w:hAnsi="Consolas"/>
          <w:color w:val="569CD6"/>
          <w:sz w:val="21"/>
          <w:szCs w:val="21"/>
          <w:lang w:val="en-GB"/>
        </w:rPr>
        <w:t>application</w:t>
      </w:r>
    </w:p>
    <w:p w14:paraId="6DE4F19E" w14:textId="77777777" w:rsidR="001E4447" w:rsidRPr="001E4447" w:rsidRDefault="001E4447" w:rsidP="001E44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1E4447">
        <w:rPr>
          <w:rFonts w:ascii="Consolas" w:hAnsi="Consolas"/>
          <w:color w:val="D4D4D4"/>
          <w:sz w:val="21"/>
          <w:szCs w:val="21"/>
          <w:lang w:val="en-GB"/>
        </w:rPr>
        <w:t>, </w:t>
      </w:r>
      <w:r w:rsidRPr="001E4447">
        <w:rPr>
          <w:rFonts w:ascii="Consolas" w:hAnsi="Consolas"/>
          <w:color w:val="DCDCAA"/>
          <w:sz w:val="21"/>
          <w:szCs w:val="21"/>
          <w:lang w:val="en-GB"/>
        </w:rPr>
        <w:t>trim</w:t>
      </w:r>
      <w:r w:rsidRPr="001E4447">
        <w:rPr>
          <w:rFonts w:ascii="Consolas" w:hAnsi="Consolas"/>
          <w:color w:val="D4D4D4"/>
          <w:sz w:val="21"/>
          <w:szCs w:val="21"/>
          <w:lang w:val="en-GB"/>
        </w:rPr>
        <w:t>(</w:t>
      </w:r>
      <w:r w:rsidRPr="001E4447">
        <w:rPr>
          <w:rFonts w:ascii="Consolas" w:hAnsi="Consolas"/>
          <w:color w:val="DCDCAA"/>
          <w:sz w:val="21"/>
          <w:szCs w:val="21"/>
          <w:lang w:val="en-GB"/>
        </w:rPr>
        <w:t>user_id</w:t>
      </w:r>
      <w:r w:rsidRPr="001E4447">
        <w:rPr>
          <w:rFonts w:ascii="Consolas" w:hAnsi="Consolas"/>
          <w:color w:val="D4D4D4"/>
          <w:sz w:val="21"/>
          <w:szCs w:val="21"/>
          <w:lang w:val="en-GB"/>
        </w:rPr>
        <w:t>) </w:t>
      </w:r>
      <w:r w:rsidRPr="001E4447">
        <w:rPr>
          <w:rFonts w:ascii="Consolas" w:hAnsi="Consolas"/>
          <w:color w:val="569CD6"/>
          <w:sz w:val="21"/>
          <w:szCs w:val="21"/>
          <w:lang w:val="en-GB"/>
        </w:rPr>
        <w:t>as</w:t>
      </w:r>
      <w:r w:rsidRPr="001E4447">
        <w:rPr>
          <w:rFonts w:ascii="Consolas" w:hAnsi="Consolas"/>
          <w:color w:val="D4D4D4"/>
          <w:sz w:val="21"/>
          <w:szCs w:val="21"/>
          <w:lang w:val="en-GB"/>
        </w:rPr>
        <w:t> user</w:t>
      </w:r>
    </w:p>
    <w:p w14:paraId="03163356" w14:textId="77777777" w:rsidR="001E4447" w:rsidRPr="001E4447" w:rsidRDefault="001E4447" w:rsidP="001E44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1E4447">
        <w:rPr>
          <w:rFonts w:ascii="Consolas" w:hAnsi="Consolas"/>
          <w:color w:val="569CD6"/>
          <w:sz w:val="21"/>
          <w:szCs w:val="21"/>
          <w:lang w:val="en-GB"/>
        </w:rPr>
        <w:t>from</w:t>
      </w:r>
      <w:r w:rsidRPr="001E4447">
        <w:rPr>
          <w:rFonts w:ascii="Consolas" w:hAnsi="Consolas"/>
          <w:color w:val="D4D4D4"/>
          <w:sz w:val="21"/>
          <w:szCs w:val="21"/>
          <w:lang w:val="en-GB"/>
        </w:rPr>
        <w:t> views </w:t>
      </w:r>
    </w:p>
    <w:p w14:paraId="05BC2451" w14:textId="77777777" w:rsidR="001E4447" w:rsidRPr="001E4447" w:rsidRDefault="001E4447" w:rsidP="001E444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1E4447">
        <w:rPr>
          <w:rFonts w:ascii="Consolas" w:hAnsi="Consolas"/>
          <w:color w:val="D4D4D4"/>
          <w:sz w:val="21"/>
          <w:szCs w:val="21"/>
          <w:lang w:val="en-GB"/>
        </w:rPr>
        <w:t>);</w:t>
      </w:r>
    </w:p>
    <w:p w14:paraId="2DC70121" w14:textId="720E66A6" w:rsidR="00C92152" w:rsidRPr="001C5EC7" w:rsidRDefault="0088626F" w:rsidP="00C92152">
      <w:pPr>
        <w:pStyle w:val="2019Paragrafo0"/>
        <w:rPr>
          <w:sz w:val="20"/>
          <w:lang w:val="en-GB"/>
        </w:rPr>
      </w:pPr>
      <w:r w:rsidRPr="001C5EC7">
        <w:rPr>
          <w:sz w:val="20"/>
          <w:lang w:val="en-GB"/>
        </w:rPr>
        <w:t>First</w:t>
      </w:r>
      <w:r w:rsidR="00585EF6" w:rsidRPr="001C5EC7">
        <w:rPr>
          <w:sz w:val="20"/>
          <w:lang w:val="en-GB"/>
        </w:rPr>
        <w:t>,</w:t>
      </w:r>
      <w:r w:rsidRPr="001C5EC7">
        <w:rPr>
          <w:sz w:val="20"/>
          <w:lang w:val="en-GB"/>
        </w:rPr>
        <w:t xml:space="preserve"> we </w:t>
      </w:r>
      <w:r w:rsidR="00CD5F00" w:rsidRPr="001C5EC7">
        <w:rPr>
          <w:sz w:val="20"/>
          <w:lang w:val="en-GB"/>
        </w:rPr>
        <w:t>create a new table with only the interesting columns</w:t>
      </w:r>
      <w:r w:rsidR="002E40C1" w:rsidRPr="001C5EC7">
        <w:rPr>
          <w:sz w:val="20"/>
          <w:lang w:val="en-GB"/>
        </w:rPr>
        <w:t xml:space="preserve"> to optimize access</w:t>
      </w:r>
      <w:r w:rsidR="007D64E7" w:rsidRPr="001C5EC7">
        <w:rPr>
          <w:sz w:val="20"/>
          <w:lang w:val="en-GB"/>
        </w:rPr>
        <w:t xml:space="preserve"> and calculations on the table.</w:t>
      </w:r>
    </w:p>
    <w:p w14:paraId="2EFD8F43" w14:textId="4B97036D" w:rsidR="00CD5F00" w:rsidRPr="001C5EC7" w:rsidRDefault="00CD5F00" w:rsidP="00CD5F00">
      <w:pPr>
        <w:pStyle w:val="2019Paragrafo0"/>
        <w:rPr>
          <w:sz w:val="20"/>
          <w:lang w:val="en-GB"/>
        </w:rPr>
      </w:pPr>
      <w:r w:rsidRPr="001C5EC7">
        <w:rPr>
          <w:sz w:val="20"/>
          <w:lang w:val="en-GB"/>
        </w:rPr>
        <w:t xml:space="preserve">The </w:t>
      </w:r>
      <w:proofErr w:type="gramStart"/>
      <w:r w:rsidRPr="001C5EC7">
        <w:rPr>
          <w:sz w:val="20"/>
          <w:lang w:val="en-GB"/>
        </w:rPr>
        <w:t>trim(</w:t>
      </w:r>
      <w:proofErr w:type="gramEnd"/>
      <w:r w:rsidRPr="001C5EC7">
        <w:rPr>
          <w:sz w:val="20"/>
          <w:lang w:val="en-GB"/>
        </w:rPr>
        <w:t xml:space="preserve">) function removes blank spaces on the left and the right of the </w:t>
      </w:r>
      <w:r w:rsidR="002871EE" w:rsidRPr="001C5EC7">
        <w:rPr>
          <w:sz w:val="20"/>
          <w:lang w:val="en-GB"/>
        </w:rPr>
        <w:t>field</w:t>
      </w:r>
      <w:r w:rsidRPr="001C5EC7">
        <w:rPr>
          <w:sz w:val="20"/>
          <w:lang w:val="en-GB"/>
        </w:rPr>
        <w:t>.</w:t>
      </w:r>
    </w:p>
    <w:p w14:paraId="292A390E" w14:textId="4C7D0DA8" w:rsidR="0032262E" w:rsidRPr="001C5EC7" w:rsidRDefault="0032262E" w:rsidP="0032262E">
      <w:pPr>
        <w:pStyle w:val="2019Paragrafo0"/>
        <w:rPr>
          <w:sz w:val="20"/>
          <w:lang w:val="en-GB"/>
        </w:rPr>
      </w:pPr>
      <w:r w:rsidRPr="001C5EC7">
        <w:rPr>
          <w:sz w:val="20"/>
          <w:lang w:val="en-GB"/>
        </w:rPr>
        <w:t xml:space="preserve">Dtimestamp is transformed to a smarter format, easier to read and </w:t>
      </w:r>
      <w:r w:rsidR="00C30B8F" w:rsidRPr="001C5EC7">
        <w:rPr>
          <w:sz w:val="20"/>
          <w:lang w:val="en-GB"/>
        </w:rPr>
        <w:t>sort</w:t>
      </w:r>
      <w:r w:rsidRPr="001C5EC7">
        <w:rPr>
          <w:sz w:val="20"/>
          <w:lang w:val="en-GB"/>
        </w:rPr>
        <w:t xml:space="preserve">. The function </w:t>
      </w:r>
      <w:proofErr w:type="gramStart"/>
      <w:r w:rsidRPr="001C5EC7">
        <w:rPr>
          <w:sz w:val="20"/>
          <w:lang w:val="en-GB"/>
        </w:rPr>
        <w:t>unixtime(</w:t>
      </w:r>
      <w:proofErr w:type="gramEnd"/>
      <w:r w:rsidRPr="001C5EC7">
        <w:rPr>
          <w:sz w:val="20"/>
          <w:lang w:val="en-GB"/>
        </w:rPr>
        <w:t xml:space="preserve">) convert the </w:t>
      </w:r>
      <w:r w:rsidR="00C30B8F" w:rsidRPr="001C5EC7">
        <w:rPr>
          <w:sz w:val="20"/>
          <w:lang w:val="en-GB"/>
        </w:rPr>
        <w:t>t</w:t>
      </w:r>
      <w:r w:rsidRPr="001C5EC7">
        <w:rPr>
          <w:sz w:val="20"/>
          <w:lang w:val="en-GB"/>
        </w:rPr>
        <w:t>imestamp</w:t>
      </w:r>
      <w:r w:rsidR="00C30B8F" w:rsidRPr="001C5EC7">
        <w:rPr>
          <w:sz w:val="20"/>
          <w:lang w:val="en-GB"/>
        </w:rPr>
        <w:t xml:space="preserve"> date</w:t>
      </w:r>
      <w:r w:rsidRPr="001C5EC7">
        <w:rPr>
          <w:sz w:val="20"/>
          <w:lang w:val="en-GB"/>
        </w:rPr>
        <w:t xml:space="preserve"> to the format YYYYMMDD (</w:t>
      </w:r>
      <w:r w:rsidR="00A109AA" w:rsidRPr="001C5EC7">
        <w:rPr>
          <w:sz w:val="20"/>
          <w:lang w:val="en-GB"/>
        </w:rPr>
        <w:t xml:space="preserve">for example </w:t>
      </w:r>
      <w:r w:rsidRPr="001C5EC7">
        <w:rPr>
          <w:sz w:val="20"/>
          <w:lang w:val="en-GB"/>
        </w:rPr>
        <w:t>20150901 stands for 1</w:t>
      </w:r>
      <w:r w:rsidRPr="001C5EC7">
        <w:rPr>
          <w:sz w:val="20"/>
          <w:vertAlign w:val="superscript"/>
          <w:lang w:val="en-GB"/>
        </w:rPr>
        <w:t>st</w:t>
      </w:r>
      <w:r w:rsidRPr="001C5EC7">
        <w:rPr>
          <w:sz w:val="20"/>
          <w:lang w:val="en-GB"/>
        </w:rPr>
        <w:t xml:space="preserve"> September 2015)</w:t>
      </w:r>
    </w:p>
    <w:p w14:paraId="384EC624" w14:textId="0002BD26" w:rsidR="002871EE" w:rsidRPr="001C5EC7" w:rsidRDefault="00012E64" w:rsidP="00CD5F00">
      <w:pPr>
        <w:pStyle w:val="2019Paragrafo0"/>
        <w:rPr>
          <w:sz w:val="20"/>
          <w:lang w:val="en-GB"/>
        </w:rPr>
      </w:pPr>
      <w:r w:rsidRPr="001C5EC7">
        <w:rPr>
          <w:sz w:val="20"/>
          <w:lang w:val="en-GB"/>
        </w:rPr>
        <w:t xml:space="preserve">The access on number (integer) columns is faster so we </w:t>
      </w:r>
      <w:proofErr w:type="gramStart"/>
      <w:r w:rsidR="0032262E" w:rsidRPr="001C5EC7">
        <w:rPr>
          <w:sz w:val="20"/>
          <w:lang w:val="en-GB"/>
        </w:rPr>
        <w:t>cast(</w:t>
      </w:r>
      <w:proofErr w:type="gramEnd"/>
      <w:r w:rsidR="0032262E" w:rsidRPr="001C5EC7">
        <w:rPr>
          <w:sz w:val="20"/>
          <w:lang w:val="en-GB"/>
        </w:rPr>
        <w:t>)</w:t>
      </w:r>
      <w:r w:rsidRPr="001C5EC7">
        <w:rPr>
          <w:sz w:val="20"/>
          <w:lang w:val="en-GB"/>
        </w:rPr>
        <w:t xml:space="preserve"> </w:t>
      </w:r>
      <w:r w:rsidR="00080423" w:rsidRPr="001C5EC7">
        <w:rPr>
          <w:sz w:val="20"/>
          <w:lang w:val="en-GB"/>
        </w:rPr>
        <w:t>day and application as unsigned number.</w:t>
      </w:r>
    </w:p>
    <w:p w14:paraId="118E04A9" w14:textId="77777777" w:rsidR="002A37EA" w:rsidRPr="002A37EA" w:rsidRDefault="002A37EA" w:rsidP="002A37E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2A37EA">
        <w:rPr>
          <w:rFonts w:ascii="Consolas" w:hAnsi="Consolas"/>
          <w:color w:val="569CD6"/>
          <w:sz w:val="21"/>
          <w:szCs w:val="21"/>
          <w:lang w:val="en-GB"/>
        </w:rPr>
        <w:t>create</w:t>
      </w:r>
      <w:r w:rsidRPr="002A37EA">
        <w:rPr>
          <w:rFonts w:ascii="Consolas" w:hAnsi="Consolas"/>
          <w:color w:val="D4D4D4"/>
          <w:sz w:val="21"/>
          <w:szCs w:val="21"/>
          <w:lang w:val="en-GB"/>
        </w:rPr>
        <w:t> </w:t>
      </w:r>
      <w:r w:rsidRPr="002A37EA">
        <w:rPr>
          <w:rFonts w:ascii="Consolas" w:hAnsi="Consolas"/>
          <w:color w:val="569CD6"/>
          <w:sz w:val="21"/>
          <w:szCs w:val="21"/>
          <w:lang w:val="en-GB"/>
        </w:rPr>
        <w:t>index</w:t>
      </w:r>
      <w:r w:rsidRPr="002A37EA">
        <w:rPr>
          <w:rFonts w:ascii="Consolas" w:hAnsi="Consolas"/>
          <w:color w:val="D4D4D4"/>
          <w:sz w:val="21"/>
          <w:szCs w:val="21"/>
          <w:lang w:val="en-GB"/>
        </w:rPr>
        <w:t> idx_device</w:t>
      </w:r>
    </w:p>
    <w:p w14:paraId="10558583" w14:textId="77777777" w:rsidR="002A37EA" w:rsidRPr="002A37EA" w:rsidRDefault="002A37EA" w:rsidP="002A37E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2A37EA">
        <w:rPr>
          <w:rFonts w:ascii="Consolas" w:hAnsi="Consolas"/>
          <w:color w:val="569CD6"/>
          <w:sz w:val="21"/>
          <w:szCs w:val="21"/>
          <w:lang w:val="en-GB"/>
        </w:rPr>
        <w:t>on</w:t>
      </w:r>
      <w:r w:rsidRPr="002A37EA">
        <w:rPr>
          <w:rFonts w:ascii="Consolas" w:hAnsi="Consolas"/>
          <w:color w:val="D4D4D4"/>
          <w:sz w:val="21"/>
          <w:szCs w:val="21"/>
          <w:lang w:val="en-GB"/>
        </w:rPr>
        <w:t> views_custom(</w:t>
      </w:r>
      <w:proofErr w:type="gramStart"/>
      <w:r w:rsidRPr="002A37EA">
        <w:rPr>
          <w:rFonts w:ascii="Consolas" w:hAnsi="Consolas"/>
          <w:color w:val="D4D4D4"/>
          <w:sz w:val="21"/>
          <w:szCs w:val="21"/>
          <w:lang w:val="en-GB"/>
        </w:rPr>
        <w:t>device(</w:t>
      </w:r>
      <w:proofErr w:type="gramEnd"/>
      <w:r w:rsidRPr="002A37EA">
        <w:rPr>
          <w:rFonts w:ascii="Consolas" w:hAnsi="Consolas"/>
          <w:color w:val="B5CEA8"/>
          <w:sz w:val="21"/>
          <w:szCs w:val="21"/>
          <w:lang w:val="en-GB"/>
        </w:rPr>
        <w:t>136</w:t>
      </w:r>
      <w:r w:rsidRPr="002A37EA">
        <w:rPr>
          <w:rFonts w:ascii="Consolas" w:hAnsi="Consolas"/>
          <w:color w:val="D4D4D4"/>
          <w:sz w:val="21"/>
          <w:szCs w:val="21"/>
          <w:lang w:val="en-GB"/>
        </w:rPr>
        <w:t>));</w:t>
      </w:r>
    </w:p>
    <w:p w14:paraId="3BEFBC52" w14:textId="77777777" w:rsidR="002A37EA" w:rsidRPr="002A37EA" w:rsidRDefault="002A37EA" w:rsidP="002A37E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</w:p>
    <w:p w14:paraId="7718656F" w14:textId="77777777" w:rsidR="002A37EA" w:rsidRPr="002A37EA" w:rsidRDefault="002A37EA" w:rsidP="002A37E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2A37EA">
        <w:rPr>
          <w:rFonts w:ascii="Consolas" w:hAnsi="Consolas"/>
          <w:color w:val="569CD6"/>
          <w:sz w:val="21"/>
          <w:szCs w:val="21"/>
          <w:lang w:val="en-GB"/>
        </w:rPr>
        <w:t>create</w:t>
      </w:r>
      <w:r w:rsidRPr="002A37EA">
        <w:rPr>
          <w:rFonts w:ascii="Consolas" w:hAnsi="Consolas"/>
          <w:color w:val="D4D4D4"/>
          <w:sz w:val="21"/>
          <w:szCs w:val="21"/>
          <w:lang w:val="en-GB"/>
        </w:rPr>
        <w:t> </w:t>
      </w:r>
      <w:r w:rsidRPr="002A37EA">
        <w:rPr>
          <w:rFonts w:ascii="Consolas" w:hAnsi="Consolas"/>
          <w:color w:val="569CD6"/>
          <w:sz w:val="21"/>
          <w:szCs w:val="21"/>
          <w:lang w:val="en-GB"/>
        </w:rPr>
        <w:t>index</w:t>
      </w:r>
      <w:r w:rsidRPr="002A37EA">
        <w:rPr>
          <w:rFonts w:ascii="Consolas" w:hAnsi="Consolas"/>
          <w:color w:val="D4D4D4"/>
          <w:sz w:val="21"/>
          <w:szCs w:val="21"/>
          <w:lang w:val="en-GB"/>
        </w:rPr>
        <w:t> idx_user_id2</w:t>
      </w:r>
    </w:p>
    <w:p w14:paraId="7DF856BF" w14:textId="77777777" w:rsidR="002A37EA" w:rsidRPr="002A37EA" w:rsidRDefault="002A37EA" w:rsidP="002A37E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2A37EA">
        <w:rPr>
          <w:rFonts w:ascii="Consolas" w:hAnsi="Consolas"/>
          <w:color w:val="569CD6"/>
          <w:sz w:val="21"/>
          <w:szCs w:val="21"/>
          <w:lang w:val="en-GB"/>
        </w:rPr>
        <w:t>on</w:t>
      </w:r>
      <w:r w:rsidRPr="002A37EA">
        <w:rPr>
          <w:rFonts w:ascii="Consolas" w:hAnsi="Consolas"/>
          <w:color w:val="D4D4D4"/>
          <w:sz w:val="21"/>
          <w:szCs w:val="21"/>
          <w:lang w:val="en-GB"/>
        </w:rPr>
        <w:t> views_custom(</w:t>
      </w:r>
      <w:proofErr w:type="gramStart"/>
      <w:r w:rsidRPr="002A37EA">
        <w:rPr>
          <w:rFonts w:ascii="Consolas" w:hAnsi="Consolas"/>
          <w:color w:val="D4D4D4"/>
          <w:sz w:val="21"/>
          <w:szCs w:val="21"/>
          <w:lang w:val="en-GB"/>
        </w:rPr>
        <w:t>user(</w:t>
      </w:r>
      <w:proofErr w:type="gramEnd"/>
      <w:r w:rsidRPr="002A37EA">
        <w:rPr>
          <w:rFonts w:ascii="Consolas" w:hAnsi="Consolas"/>
          <w:color w:val="B5CEA8"/>
          <w:sz w:val="21"/>
          <w:szCs w:val="21"/>
          <w:lang w:val="en-GB"/>
        </w:rPr>
        <w:t>36</w:t>
      </w:r>
      <w:r w:rsidRPr="002A37EA">
        <w:rPr>
          <w:rFonts w:ascii="Consolas" w:hAnsi="Consolas"/>
          <w:color w:val="D4D4D4"/>
          <w:sz w:val="21"/>
          <w:szCs w:val="21"/>
          <w:lang w:val="en-GB"/>
        </w:rPr>
        <w:t>));</w:t>
      </w:r>
    </w:p>
    <w:p w14:paraId="3B24CE4E" w14:textId="77777777" w:rsidR="002A37EA" w:rsidRPr="002A37EA" w:rsidRDefault="002A37EA" w:rsidP="002A37E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</w:p>
    <w:p w14:paraId="0E0B55FD" w14:textId="77777777" w:rsidR="002A37EA" w:rsidRPr="002A37EA" w:rsidRDefault="002A37EA" w:rsidP="002A37E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2A37EA">
        <w:rPr>
          <w:rFonts w:ascii="Consolas" w:hAnsi="Consolas"/>
          <w:color w:val="569CD6"/>
          <w:sz w:val="21"/>
          <w:szCs w:val="21"/>
          <w:lang w:val="en-GB"/>
        </w:rPr>
        <w:t>create</w:t>
      </w:r>
      <w:r w:rsidRPr="002A37EA">
        <w:rPr>
          <w:rFonts w:ascii="Consolas" w:hAnsi="Consolas"/>
          <w:color w:val="D4D4D4"/>
          <w:sz w:val="21"/>
          <w:szCs w:val="21"/>
          <w:lang w:val="en-GB"/>
        </w:rPr>
        <w:t> </w:t>
      </w:r>
      <w:r w:rsidRPr="002A37EA">
        <w:rPr>
          <w:rFonts w:ascii="Consolas" w:hAnsi="Consolas"/>
          <w:color w:val="569CD6"/>
          <w:sz w:val="21"/>
          <w:szCs w:val="21"/>
          <w:lang w:val="en-GB"/>
        </w:rPr>
        <w:t>index</w:t>
      </w:r>
      <w:r w:rsidRPr="002A37EA">
        <w:rPr>
          <w:rFonts w:ascii="Consolas" w:hAnsi="Consolas"/>
          <w:color w:val="D4D4D4"/>
          <w:sz w:val="21"/>
          <w:szCs w:val="21"/>
          <w:lang w:val="en-GB"/>
        </w:rPr>
        <w:t> idx_day</w:t>
      </w:r>
    </w:p>
    <w:p w14:paraId="63EE819B" w14:textId="77777777" w:rsidR="002A37EA" w:rsidRPr="002A37EA" w:rsidRDefault="002A37EA" w:rsidP="002A37E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2A37EA">
        <w:rPr>
          <w:rFonts w:ascii="Consolas" w:hAnsi="Consolas"/>
          <w:color w:val="569CD6"/>
          <w:sz w:val="21"/>
          <w:szCs w:val="21"/>
          <w:lang w:val="en-GB"/>
        </w:rPr>
        <w:t>on</w:t>
      </w:r>
      <w:r w:rsidRPr="002A37EA">
        <w:rPr>
          <w:rFonts w:ascii="Consolas" w:hAnsi="Consolas"/>
          <w:color w:val="D4D4D4"/>
          <w:sz w:val="21"/>
          <w:szCs w:val="21"/>
          <w:lang w:val="en-GB"/>
        </w:rPr>
        <w:t> views_</w:t>
      </w:r>
      <w:proofErr w:type="gramStart"/>
      <w:r w:rsidRPr="002A37EA">
        <w:rPr>
          <w:rFonts w:ascii="Consolas" w:hAnsi="Consolas"/>
          <w:color w:val="D4D4D4"/>
          <w:sz w:val="21"/>
          <w:szCs w:val="21"/>
          <w:lang w:val="en-GB"/>
        </w:rPr>
        <w:t>custom(</w:t>
      </w:r>
      <w:proofErr w:type="gramEnd"/>
      <w:r w:rsidRPr="002A37EA">
        <w:rPr>
          <w:rFonts w:ascii="Consolas" w:hAnsi="Consolas"/>
          <w:color w:val="DCDCAA"/>
          <w:sz w:val="21"/>
          <w:szCs w:val="21"/>
          <w:lang w:val="en-GB"/>
        </w:rPr>
        <w:t>DAY</w:t>
      </w:r>
      <w:r w:rsidRPr="002A37EA">
        <w:rPr>
          <w:rFonts w:ascii="Consolas" w:hAnsi="Consolas"/>
          <w:color w:val="D4D4D4"/>
          <w:sz w:val="21"/>
          <w:szCs w:val="21"/>
          <w:lang w:val="en-GB"/>
        </w:rPr>
        <w:t>);</w:t>
      </w:r>
    </w:p>
    <w:p w14:paraId="3CD2BDD9" w14:textId="4A1CA23E" w:rsidR="00943BED" w:rsidRPr="001C5EC7" w:rsidRDefault="00943BED" w:rsidP="00943BED">
      <w:pPr>
        <w:pStyle w:val="2019Paragrafo0"/>
        <w:rPr>
          <w:sz w:val="20"/>
          <w:lang w:val="en-GB"/>
        </w:rPr>
      </w:pPr>
      <w:r w:rsidRPr="001C5EC7">
        <w:rPr>
          <w:sz w:val="20"/>
          <w:lang w:val="en-GB"/>
        </w:rPr>
        <w:t>The</w:t>
      </w:r>
      <w:r w:rsidR="00E8060E" w:rsidRPr="001C5EC7">
        <w:rPr>
          <w:sz w:val="20"/>
          <w:lang w:val="en-GB"/>
        </w:rPr>
        <w:t xml:space="preserve"> relevant </w:t>
      </w:r>
      <w:r w:rsidRPr="001C5EC7">
        <w:rPr>
          <w:sz w:val="20"/>
          <w:lang w:val="en-GB"/>
        </w:rPr>
        <w:t>column</w:t>
      </w:r>
      <w:r w:rsidR="00C9410F" w:rsidRPr="001C5EC7">
        <w:rPr>
          <w:sz w:val="20"/>
          <w:lang w:val="en-GB"/>
        </w:rPr>
        <w:t>s</w:t>
      </w:r>
      <w:r w:rsidRPr="001C5EC7">
        <w:rPr>
          <w:sz w:val="20"/>
          <w:lang w:val="en-GB"/>
        </w:rPr>
        <w:t xml:space="preserve"> </w:t>
      </w:r>
      <w:r w:rsidR="00C9410F" w:rsidRPr="001C5EC7">
        <w:rPr>
          <w:sz w:val="20"/>
          <w:lang w:val="en-GB"/>
        </w:rPr>
        <w:t>are</w:t>
      </w:r>
      <w:r w:rsidRPr="001C5EC7">
        <w:rPr>
          <w:sz w:val="20"/>
          <w:lang w:val="en-GB"/>
        </w:rPr>
        <w:t xml:space="preserve"> indexed to enhance performance during the joins on views</w:t>
      </w:r>
      <w:r w:rsidR="00E8060E" w:rsidRPr="001C5EC7">
        <w:rPr>
          <w:sz w:val="20"/>
          <w:lang w:val="en-GB"/>
        </w:rPr>
        <w:t xml:space="preserve"> String columns need to specify the length of the field</w:t>
      </w:r>
      <w:r w:rsidR="006A65C5" w:rsidRPr="001C5EC7">
        <w:rPr>
          <w:sz w:val="20"/>
          <w:lang w:val="en-GB"/>
        </w:rPr>
        <w:t xml:space="preserve"> (it is set as the max(</w:t>
      </w:r>
      <w:proofErr w:type="gramStart"/>
      <w:r w:rsidR="006A65C5" w:rsidRPr="001C5EC7">
        <w:rPr>
          <w:sz w:val="20"/>
          <w:lang w:val="en-GB"/>
        </w:rPr>
        <w:t>length(</w:t>
      </w:r>
      <w:proofErr w:type="gramEnd"/>
      <w:r w:rsidR="006A65C5" w:rsidRPr="001C5EC7">
        <w:rPr>
          <w:sz w:val="20"/>
          <w:lang w:val="en-GB"/>
        </w:rPr>
        <w:t>)) of the field in the table).</w:t>
      </w:r>
    </w:p>
    <w:p w14:paraId="2CCFCA15" w14:textId="77777777" w:rsidR="00D33ACE" w:rsidRDefault="00D33ACE" w:rsidP="00943BED">
      <w:pPr>
        <w:pStyle w:val="2019Paragrafo0"/>
        <w:rPr>
          <w:lang w:val="en-GB"/>
        </w:rPr>
      </w:pPr>
    </w:p>
    <w:p w14:paraId="14018453" w14:textId="79057C5E" w:rsidR="00A13437" w:rsidRPr="00573AC0" w:rsidRDefault="00A13437" w:rsidP="004449DF">
      <w:pPr>
        <w:pStyle w:val="2019Paragrafo0"/>
        <w:rPr>
          <w:b/>
          <w:bCs/>
          <w:lang w:val="en-GB"/>
        </w:rPr>
      </w:pPr>
      <w:r w:rsidRPr="00573AC0">
        <w:rPr>
          <w:b/>
          <w:bCs/>
          <w:lang w:val="en-GB"/>
        </w:rPr>
        <w:t xml:space="preserve">Table </w:t>
      </w:r>
      <w:r w:rsidR="00590F02" w:rsidRPr="00573AC0">
        <w:rPr>
          <w:b/>
          <w:bCs/>
          <w:lang w:val="en-GB"/>
        </w:rPr>
        <w:t>VIEWS_DEVICES</w:t>
      </w:r>
    </w:p>
    <w:p w14:paraId="0C6F3A1D" w14:textId="77777777" w:rsidR="00E22D13" w:rsidRPr="00E22D13" w:rsidRDefault="00E22D13" w:rsidP="00E22D1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E22D13">
        <w:rPr>
          <w:rFonts w:ascii="Consolas" w:hAnsi="Consolas"/>
          <w:color w:val="569CD6"/>
          <w:sz w:val="21"/>
          <w:szCs w:val="21"/>
          <w:lang w:val="en-GB"/>
        </w:rPr>
        <w:t>create</w:t>
      </w:r>
      <w:r w:rsidRPr="00E22D13">
        <w:rPr>
          <w:rFonts w:ascii="Consolas" w:hAnsi="Consolas"/>
          <w:color w:val="D4D4D4"/>
          <w:sz w:val="21"/>
          <w:szCs w:val="21"/>
          <w:lang w:val="en-GB"/>
        </w:rPr>
        <w:t> </w:t>
      </w:r>
      <w:r w:rsidRPr="00E22D13">
        <w:rPr>
          <w:rFonts w:ascii="Consolas" w:hAnsi="Consolas"/>
          <w:color w:val="569CD6"/>
          <w:sz w:val="21"/>
          <w:szCs w:val="21"/>
          <w:lang w:val="en-GB"/>
        </w:rPr>
        <w:t>table</w:t>
      </w:r>
      <w:r w:rsidRPr="00E22D13">
        <w:rPr>
          <w:rFonts w:ascii="Consolas" w:hAnsi="Consolas"/>
          <w:color w:val="D4D4D4"/>
          <w:sz w:val="21"/>
          <w:szCs w:val="21"/>
          <w:lang w:val="en-GB"/>
        </w:rPr>
        <w:t> </w:t>
      </w:r>
      <w:proofErr w:type="gramStart"/>
      <w:r w:rsidRPr="00E22D13">
        <w:rPr>
          <w:rFonts w:ascii="Consolas" w:hAnsi="Consolas"/>
          <w:color w:val="D4D4D4"/>
          <w:sz w:val="21"/>
          <w:szCs w:val="21"/>
          <w:lang w:val="en-GB"/>
        </w:rPr>
        <w:t>testbi.views</w:t>
      </w:r>
      <w:proofErr w:type="gramEnd"/>
      <w:r w:rsidRPr="00E22D13">
        <w:rPr>
          <w:rFonts w:ascii="Consolas" w:hAnsi="Consolas"/>
          <w:color w:val="D4D4D4"/>
          <w:sz w:val="21"/>
          <w:szCs w:val="21"/>
          <w:lang w:val="en-GB"/>
        </w:rPr>
        <w:t>_devices </w:t>
      </w:r>
      <w:r w:rsidRPr="00E22D13">
        <w:rPr>
          <w:rFonts w:ascii="Consolas" w:hAnsi="Consolas"/>
          <w:color w:val="569CD6"/>
          <w:sz w:val="21"/>
          <w:szCs w:val="21"/>
          <w:lang w:val="en-GB"/>
        </w:rPr>
        <w:t>as</w:t>
      </w:r>
      <w:r w:rsidRPr="00E22D13">
        <w:rPr>
          <w:rFonts w:ascii="Consolas" w:hAnsi="Consolas"/>
          <w:color w:val="D4D4D4"/>
          <w:sz w:val="21"/>
          <w:szCs w:val="21"/>
          <w:lang w:val="en-GB"/>
        </w:rPr>
        <w:t> (</w:t>
      </w:r>
    </w:p>
    <w:p w14:paraId="22151219" w14:textId="77777777" w:rsidR="00E22D13" w:rsidRPr="00E22D13" w:rsidRDefault="00E22D13" w:rsidP="00E22D1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E22D13">
        <w:rPr>
          <w:rFonts w:ascii="Consolas" w:hAnsi="Consolas"/>
          <w:color w:val="569CD6"/>
          <w:sz w:val="21"/>
          <w:szCs w:val="21"/>
          <w:lang w:val="en-GB"/>
        </w:rPr>
        <w:t>select</w:t>
      </w:r>
      <w:r w:rsidRPr="00E22D13">
        <w:rPr>
          <w:rFonts w:ascii="Consolas" w:hAnsi="Consolas"/>
          <w:color w:val="D4D4D4"/>
          <w:sz w:val="21"/>
          <w:szCs w:val="21"/>
          <w:lang w:val="en-GB"/>
        </w:rPr>
        <w:t> device, country, </w:t>
      </w:r>
      <w:r w:rsidRPr="00E22D13">
        <w:rPr>
          <w:rFonts w:ascii="Consolas" w:hAnsi="Consolas"/>
          <w:color w:val="DCDCAA"/>
          <w:sz w:val="21"/>
          <w:szCs w:val="21"/>
          <w:lang w:val="en-GB"/>
        </w:rPr>
        <w:t>day</w:t>
      </w:r>
      <w:r w:rsidRPr="00E22D13">
        <w:rPr>
          <w:rFonts w:ascii="Consolas" w:hAnsi="Consolas"/>
          <w:color w:val="D4D4D4"/>
          <w:sz w:val="21"/>
          <w:szCs w:val="21"/>
          <w:lang w:val="en-GB"/>
        </w:rPr>
        <w:t>, product, </w:t>
      </w:r>
      <w:r w:rsidRPr="00E22D13">
        <w:rPr>
          <w:rFonts w:ascii="Consolas" w:hAnsi="Consolas"/>
          <w:color w:val="569CD6"/>
          <w:sz w:val="21"/>
          <w:szCs w:val="21"/>
          <w:lang w:val="en-GB"/>
        </w:rPr>
        <w:t>application</w:t>
      </w:r>
    </w:p>
    <w:p w14:paraId="1D641F54" w14:textId="77777777" w:rsidR="00E22D13" w:rsidRPr="00E22D13" w:rsidRDefault="00E22D13" w:rsidP="00E22D1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E22D13">
        <w:rPr>
          <w:rFonts w:ascii="Consolas" w:hAnsi="Consolas"/>
          <w:color w:val="569CD6"/>
          <w:sz w:val="21"/>
          <w:szCs w:val="21"/>
          <w:lang w:val="en-GB"/>
        </w:rPr>
        <w:t>from</w:t>
      </w:r>
      <w:r w:rsidRPr="00E22D13">
        <w:rPr>
          <w:rFonts w:ascii="Consolas" w:hAnsi="Consolas"/>
          <w:color w:val="D4D4D4"/>
          <w:sz w:val="21"/>
          <w:szCs w:val="21"/>
          <w:lang w:val="en-GB"/>
        </w:rPr>
        <w:t> views_custom </w:t>
      </w:r>
    </w:p>
    <w:p w14:paraId="25128F9E" w14:textId="77777777" w:rsidR="00E22D13" w:rsidRPr="00E22D13" w:rsidRDefault="00E22D13" w:rsidP="00E22D1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E22D13">
        <w:rPr>
          <w:rFonts w:ascii="Consolas" w:hAnsi="Consolas"/>
          <w:color w:val="569CD6"/>
          <w:sz w:val="21"/>
          <w:szCs w:val="21"/>
          <w:lang w:val="en-GB"/>
        </w:rPr>
        <w:t>where</w:t>
      </w:r>
      <w:r w:rsidRPr="00E22D13">
        <w:rPr>
          <w:rFonts w:ascii="Consolas" w:hAnsi="Consolas"/>
          <w:color w:val="D4D4D4"/>
          <w:sz w:val="21"/>
          <w:szCs w:val="21"/>
          <w:lang w:val="en-GB"/>
        </w:rPr>
        <w:t> device </w:t>
      </w:r>
      <w:r w:rsidRPr="00E22D13">
        <w:rPr>
          <w:rFonts w:ascii="Consolas" w:hAnsi="Consolas"/>
          <w:color w:val="569CD6"/>
          <w:sz w:val="21"/>
          <w:szCs w:val="21"/>
          <w:lang w:val="en-GB"/>
        </w:rPr>
        <w:t>is</w:t>
      </w:r>
      <w:r w:rsidRPr="00E22D13">
        <w:rPr>
          <w:rFonts w:ascii="Consolas" w:hAnsi="Consolas"/>
          <w:color w:val="D4D4D4"/>
          <w:sz w:val="21"/>
          <w:szCs w:val="21"/>
          <w:lang w:val="en-GB"/>
        </w:rPr>
        <w:t> </w:t>
      </w:r>
      <w:r w:rsidRPr="00E22D13">
        <w:rPr>
          <w:rFonts w:ascii="Consolas" w:hAnsi="Consolas"/>
          <w:color w:val="569CD6"/>
          <w:sz w:val="21"/>
          <w:szCs w:val="21"/>
          <w:lang w:val="en-GB"/>
        </w:rPr>
        <w:t>not</w:t>
      </w:r>
      <w:r w:rsidRPr="00E22D13">
        <w:rPr>
          <w:rFonts w:ascii="Consolas" w:hAnsi="Consolas"/>
          <w:color w:val="D4D4D4"/>
          <w:sz w:val="21"/>
          <w:szCs w:val="21"/>
          <w:lang w:val="en-GB"/>
        </w:rPr>
        <w:t> </w:t>
      </w:r>
      <w:r w:rsidRPr="00E22D13">
        <w:rPr>
          <w:rFonts w:ascii="Consolas" w:hAnsi="Consolas"/>
          <w:color w:val="569CD6"/>
          <w:sz w:val="21"/>
          <w:szCs w:val="21"/>
          <w:lang w:val="en-GB"/>
        </w:rPr>
        <w:t>null</w:t>
      </w:r>
      <w:r w:rsidRPr="00E22D13">
        <w:rPr>
          <w:rFonts w:ascii="Consolas" w:hAnsi="Consolas"/>
          <w:color w:val="D4D4D4"/>
          <w:sz w:val="21"/>
          <w:szCs w:val="21"/>
          <w:lang w:val="en-GB"/>
        </w:rPr>
        <w:t> </w:t>
      </w:r>
      <w:r w:rsidRPr="00E22D13">
        <w:rPr>
          <w:rFonts w:ascii="Consolas" w:hAnsi="Consolas"/>
          <w:color w:val="569CD6"/>
          <w:sz w:val="21"/>
          <w:szCs w:val="21"/>
          <w:lang w:val="en-GB"/>
        </w:rPr>
        <w:t>and</w:t>
      </w:r>
      <w:r w:rsidRPr="00E22D13">
        <w:rPr>
          <w:rFonts w:ascii="Consolas" w:hAnsi="Consolas"/>
          <w:color w:val="D4D4D4"/>
          <w:sz w:val="21"/>
          <w:szCs w:val="21"/>
          <w:lang w:val="en-GB"/>
        </w:rPr>
        <w:t> device &lt;&gt; </w:t>
      </w:r>
      <w:r w:rsidRPr="00E22D13">
        <w:rPr>
          <w:rFonts w:ascii="Consolas" w:hAnsi="Consolas"/>
          <w:color w:val="CE9178"/>
          <w:sz w:val="21"/>
          <w:szCs w:val="21"/>
          <w:lang w:val="en-GB"/>
        </w:rPr>
        <w:t>'-'</w:t>
      </w:r>
    </w:p>
    <w:p w14:paraId="541C596B" w14:textId="77777777" w:rsidR="00E22D13" w:rsidRPr="00E22D13" w:rsidRDefault="00E22D13" w:rsidP="00E22D1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E22D13">
        <w:rPr>
          <w:rFonts w:ascii="Consolas" w:hAnsi="Consolas"/>
          <w:color w:val="D4D4D4"/>
          <w:sz w:val="21"/>
          <w:szCs w:val="21"/>
          <w:lang w:val="en-GB"/>
        </w:rPr>
        <w:t>);</w:t>
      </w:r>
    </w:p>
    <w:p w14:paraId="358A5A0C" w14:textId="614AECB6" w:rsidR="00590F02" w:rsidRPr="001C5EC7" w:rsidRDefault="00624DAE" w:rsidP="004449DF">
      <w:pPr>
        <w:pStyle w:val="2019Paragrafo0"/>
        <w:rPr>
          <w:sz w:val="20"/>
          <w:lang w:val="en-GB"/>
        </w:rPr>
      </w:pPr>
      <w:r w:rsidRPr="001C5EC7">
        <w:rPr>
          <w:sz w:val="20"/>
          <w:lang w:val="en-GB"/>
        </w:rPr>
        <w:lastRenderedPageBreak/>
        <w:t>The 1</w:t>
      </w:r>
      <w:r w:rsidRPr="001C5EC7">
        <w:rPr>
          <w:sz w:val="20"/>
          <w:vertAlign w:val="superscript"/>
          <w:lang w:val="en-GB"/>
        </w:rPr>
        <w:t>st</w:t>
      </w:r>
      <w:r w:rsidRPr="001C5EC7">
        <w:rPr>
          <w:sz w:val="20"/>
          <w:lang w:val="en-GB"/>
        </w:rPr>
        <w:t xml:space="preserve"> question </w:t>
      </w:r>
      <w:r w:rsidR="003765C0" w:rsidRPr="001C5EC7">
        <w:rPr>
          <w:sz w:val="20"/>
          <w:lang w:val="en-GB"/>
        </w:rPr>
        <w:t xml:space="preserve">is focused on a count on the active devices. </w:t>
      </w:r>
      <w:r w:rsidR="00631E69" w:rsidRPr="001C5EC7">
        <w:rPr>
          <w:sz w:val="20"/>
          <w:lang w:val="en-GB"/>
        </w:rPr>
        <w:t xml:space="preserve">We can discard rows from table views </w:t>
      </w:r>
      <w:r w:rsidR="00D4312F" w:rsidRPr="001C5EC7">
        <w:rPr>
          <w:sz w:val="20"/>
          <w:lang w:val="en-GB"/>
        </w:rPr>
        <w:t xml:space="preserve">where guid </w:t>
      </w:r>
      <w:r w:rsidR="0003195D" w:rsidRPr="001C5EC7">
        <w:rPr>
          <w:sz w:val="20"/>
          <w:lang w:val="en-GB"/>
        </w:rPr>
        <w:t xml:space="preserve">is not specified. </w:t>
      </w:r>
    </w:p>
    <w:p w14:paraId="30CA096A" w14:textId="16F60769" w:rsidR="0003195D" w:rsidRPr="001C5EC7" w:rsidRDefault="0003195D" w:rsidP="004449DF">
      <w:pPr>
        <w:pStyle w:val="2019Paragrafo0"/>
        <w:rPr>
          <w:sz w:val="20"/>
          <w:lang w:val="en-GB"/>
        </w:rPr>
      </w:pPr>
      <w:r w:rsidRPr="001C5EC7">
        <w:rPr>
          <w:sz w:val="20"/>
          <w:lang w:val="en-GB"/>
        </w:rPr>
        <w:t xml:space="preserve">The cardinality of the table moves from the initial 31M rows to </w:t>
      </w:r>
      <w:r w:rsidR="000727FF" w:rsidRPr="001C5EC7">
        <w:rPr>
          <w:sz w:val="20"/>
          <w:lang w:val="en-GB"/>
        </w:rPr>
        <w:t>15M (almost 50%)</w:t>
      </w:r>
      <w:r w:rsidR="00DF7544" w:rsidRPr="001C5EC7">
        <w:rPr>
          <w:sz w:val="20"/>
          <w:lang w:val="en-GB"/>
        </w:rPr>
        <w:t>.</w:t>
      </w:r>
    </w:p>
    <w:p w14:paraId="7786F5AC" w14:textId="11561BFF" w:rsidR="00DF7544" w:rsidRPr="001C5EC7" w:rsidRDefault="00DF7544" w:rsidP="004449DF">
      <w:pPr>
        <w:pStyle w:val="2019Paragrafo0"/>
        <w:rPr>
          <w:sz w:val="20"/>
          <w:lang w:val="en-GB"/>
        </w:rPr>
      </w:pPr>
      <w:r w:rsidRPr="001C5EC7">
        <w:rPr>
          <w:sz w:val="20"/>
          <w:lang w:val="en-GB"/>
        </w:rPr>
        <w:t xml:space="preserve">The </w:t>
      </w:r>
      <w:r w:rsidR="00C9410F" w:rsidRPr="001C5EC7">
        <w:rPr>
          <w:sz w:val="20"/>
          <w:lang w:val="en-GB"/>
        </w:rPr>
        <w:t xml:space="preserve">relevant columns </w:t>
      </w:r>
      <w:r w:rsidRPr="001C5EC7">
        <w:rPr>
          <w:sz w:val="20"/>
          <w:lang w:val="en-GB"/>
        </w:rPr>
        <w:t>are indexed.</w:t>
      </w:r>
    </w:p>
    <w:p w14:paraId="1F80C085" w14:textId="77777777" w:rsidR="0003195D" w:rsidRDefault="0003195D" w:rsidP="004449DF">
      <w:pPr>
        <w:pStyle w:val="2019Paragrafo0"/>
        <w:rPr>
          <w:lang w:val="en-GB"/>
        </w:rPr>
      </w:pPr>
    </w:p>
    <w:p w14:paraId="0FF94BAB" w14:textId="77777777" w:rsidR="007D64E7" w:rsidRPr="0088626F" w:rsidRDefault="007D64E7" w:rsidP="007D64E7">
      <w:pPr>
        <w:pStyle w:val="2019Paragrafo0"/>
        <w:rPr>
          <w:b/>
          <w:bCs/>
          <w:lang w:val="en-GB"/>
        </w:rPr>
      </w:pPr>
      <w:r w:rsidRPr="0088626F">
        <w:rPr>
          <w:b/>
          <w:bCs/>
          <w:lang w:val="en-GB"/>
        </w:rPr>
        <w:t>Table ACTIVE_USERS</w:t>
      </w:r>
    </w:p>
    <w:p w14:paraId="69D8A121" w14:textId="3AD63753" w:rsidR="007D64E7" w:rsidRPr="001C5EC7" w:rsidRDefault="007D64E7" w:rsidP="007D64E7">
      <w:pPr>
        <w:pStyle w:val="2019Paragrafo0"/>
        <w:rPr>
          <w:rFonts w:cs="Calibri"/>
          <w:sz w:val="20"/>
          <w:lang w:val="en-GB"/>
        </w:rPr>
      </w:pPr>
      <w:r w:rsidRPr="001C5EC7">
        <w:rPr>
          <w:sz w:val="20"/>
          <w:lang w:val="en-GB"/>
        </w:rPr>
        <w:t xml:space="preserve">To answer the </w:t>
      </w:r>
      <w:r w:rsidR="00B744B3" w:rsidRPr="001C5EC7">
        <w:rPr>
          <w:sz w:val="20"/>
          <w:lang w:val="en-GB"/>
        </w:rPr>
        <w:t>2</w:t>
      </w:r>
      <w:r w:rsidR="00B744B3" w:rsidRPr="001C5EC7">
        <w:rPr>
          <w:sz w:val="20"/>
          <w:vertAlign w:val="superscript"/>
          <w:lang w:val="en-GB"/>
        </w:rPr>
        <w:t>nd</w:t>
      </w:r>
      <w:r w:rsidR="00B744B3" w:rsidRPr="001C5EC7">
        <w:rPr>
          <w:sz w:val="20"/>
          <w:lang w:val="en-GB"/>
        </w:rPr>
        <w:t xml:space="preserve"> </w:t>
      </w:r>
      <w:proofErr w:type="gramStart"/>
      <w:r w:rsidR="00B744B3" w:rsidRPr="001C5EC7">
        <w:rPr>
          <w:sz w:val="20"/>
          <w:lang w:val="en-GB"/>
        </w:rPr>
        <w:t>question</w:t>
      </w:r>
      <w:proofErr w:type="gramEnd"/>
      <w:r w:rsidR="00B744B3" w:rsidRPr="001C5EC7">
        <w:rPr>
          <w:sz w:val="20"/>
          <w:lang w:val="en-GB"/>
        </w:rPr>
        <w:t xml:space="preserve"> </w:t>
      </w:r>
      <w:r w:rsidRPr="001C5EC7">
        <w:rPr>
          <w:sz w:val="20"/>
          <w:lang w:val="en-GB"/>
        </w:rPr>
        <w:t>we only need to extract distinct active users.</w:t>
      </w:r>
    </w:p>
    <w:p w14:paraId="2E0522CB" w14:textId="77777777" w:rsidR="00E22D13" w:rsidRPr="00E22D13" w:rsidRDefault="00E22D13" w:rsidP="00E22D1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E22D13">
        <w:rPr>
          <w:rFonts w:ascii="Consolas" w:hAnsi="Consolas"/>
          <w:color w:val="569CD6"/>
          <w:sz w:val="21"/>
          <w:szCs w:val="21"/>
          <w:lang w:val="en-GB"/>
        </w:rPr>
        <w:t>create</w:t>
      </w:r>
      <w:r w:rsidRPr="00E22D13">
        <w:rPr>
          <w:rFonts w:ascii="Consolas" w:hAnsi="Consolas"/>
          <w:color w:val="D4D4D4"/>
          <w:sz w:val="21"/>
          <w:szCs w:val="21"/>
          <w:lang w:val="en-GB"/>
        </w:rPr>
        <w:t> </w:t>
      </w:r>
      <w:r w:rsidRPr="00E22D13">
        <w:rPr>
          <w:rFonts w:ascii="Consolas" w:hAnsi="Consolas"/>
          <w:color w:val="569CD6"/>
          <w:sz w:val="21"/>
          <w:szCs w:val="21"/>
          <w:lang w:val="en-GB"/>
        </w:rPr>
        <w:t>table</w:t>
      </w:r>
      <w:r w:rsidRPr="00E22D13">
        <w:rPr>
          <w:rFonts w:ascii="Consolas" w:hAnsi="Consolas"/>
          <w:color w:val="D4D4D4"/>
          <w:sz w:val="21"/>
          <w:szCs w:val="21"/>
          <w:lang w:val="en-GB"/>
        </w:rPr>
        <w:t> active_users </w:t>
      </w:r>
      <w:r w:rsidRPr="00E22D13">
        <w:rPr>
          <w:rFonts w:ascii="Consolas" w:hAnsi="Consolas"/>
          <w:color w:val="569CD6"/>
          <w:sz w:val="21"/>
          <w:szCs w:val="21"/>
          <w:lang w:val="en-GB"/>
        </w:rPr>
        <w:t>as</w:t>
      </w:r>
      <w:r w:rsidRPr="00E22D13">
        <w:rPr>
          <w:rFonts w:ascii="Consolas" w:hAnsi="Consolas"/>
          <w:color w:val="D4D4D4"/>
          <w:sz w:val="21"/>
          <w:szCs w:val="21"/>
          <w:lang w:val="en-GB"/>
        </w:rPr>
        <w:t> (</w:t>
      </w:r>
    </w:p>
    <w:p w14:paraId="16149E04" w14:textId="77777777" w:rsidR="00E22D13" w:rsidRPr="00E22D13" w:rsidRDefault="00E22D13" w:rsidP="00E22D1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E22D13">
        <w:rPr>
          <w:rFonts w:ascii="Consolas" w:hAnsi="Consolas"/>
          <w:color w:val="569CD6"/>
          <w:sz w:val="21"/>
          <w:szCs w:val="21"/>
          <w:lang w:val="en-GB"/>
        </w:rPr>
        <w:t>select distinct</w:t>
      </w:r>
      <w:r w:rsidRPr="00E22D13">
        <w:rPr>
          <w:rFonts w:ascii="Consolas" w:hAnsi="Consolas"/>
          <w:color w:val="D4D4D4"/>
          <w:sz w:val="21"/>
          <w:szCs w:val="21"/>
          <w:lang w:val="en-GB"/>
        </w:rPr>
        <w:t> </w:t>
      </w:r>
      <w:r w:rsidRPr="00E22D13">
        <w:rPr>
          <w:rFonts w:ascii="Consolas" w:hAnsi="Consolas"/>
          <w:color w:val="DCDCAA"/>
          <w:sz w:val="21"/>
          <w:szCs w:val="21"/>
          <w:lang w:val="en-GB"/>
        </w:rPr>
        <w:t>trim</w:t>
      </w:r>
      <w:r w:rsidRPr="00E22D13">
        <w:rPr>
          <w:rFonts w:ascii="Consolas" w:hAnsi="Consolas"/>
          <w:color w:val="D4D4D4"/>
          <w:sz w:val="21"/>
          <w:szCs w:val="21"/>
          <w:lang w:val="en-GB"/>
        </w:rPr>
        <w:t>(</w:t>
      </w:r>
      <w:r w:rsidRPr="00E22D13">
        <w:rPr>
          <w:rFonts w:ascii="Consolas" w:hAnsi="Consolas"/>
          <w:color w:val="DCDCAA"/>
          <w:sz w:val="21"/>
          <w:szCs w:val="21"/>
          <w:lang w:val="en-GB"/>
        </w:rPr>
        <w:t>user_id</w:t>
      </w:r>
      <w:r w:rsidRPr="00E22D13">
        <w:rPr>
          <w:rFonts w:ascii="Consolas" w:hAnsi="Consolas"/>
          <w:color w:val="D4D4D4"/>
          <w:sz w:val="21"/>
          <w:szCs w:val="21"/>
          <w:lang w:val="en-GB"/>
        </w:rPr>
        <w:t>)</w:t>
      </w:r>
    </w:p>
    <w:p w14:paraId="2FFEB1E2" w14:textId="77777777" w:rsidR="00E22D13" w:rsidRPr="00E22D13" w:rsidRDefault="00E22D13" w:rsidP="00E22D1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E22D13">
        <w:rPr>
          <w:rFonts w:ascii="Consolas" w:hAnsi="Consolas"/>
          <w:color w:val="569CD6"/>
          <w:sz w:val="21"/>
          <w:szCs w:val="21"/>
          <w:lang w:val="en-GB"/>
        </w:rPr>
        <w:t>from</w:t>
      </w:r>
      <w:r w:rsidRPr="00E22D13">
        <w:rPr>
          <w:rFonts w:ascii="Consolas" w:hAnsi="Consolas"/>
          <w:color w:val="D4D4D4"/>
          <w:sz w:val="21"/>
          <w:szCs w:val="21"/>
          <w:lang w:val="en-GB"/>
        </w:rPr>
        <w:t> user</w:t>
      </w:r>
    </w:p>
    <w:p w14:paraId="58FAE7F1" w14:textId="77777777" w:rsidR="00E22D13" w:rsidRPr="00E22D13" w:rsidRDefault="00E22D13" w:rsidP="00E22D1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E22D13">
        <w:rPr>
          <w:rFonts w:ascii="Consolas" w:hAnsi="Consolas"/>
          <w:color w:val="569CD6"/>
          <w:sz w:val="21"/>
          <w:szCs w:val="21"/>
          <w:lang w:val="en-GB"/>
        </w:rPr>
        <w:t>where</w:t>
      </w:r>
      <w:r w:rsidRPr="00E22D13">
        <w:rPr>
          <w:rFonts w:ascii="Consolas" w:hAnsi="Consolas"/>
          <w:color w:val="D4D4D4"/>
          <w:sz w:val="21"/>
          <w:szCs w:val="21"/>
          <w:lang w:val="en-GB"/>
        </w:rPr>
        <w:t> active =</w:t>
      </w:r>
      <w:r w:rsidRPr="00E22D13">
        <w:rPr>
          <w:rFonts w:ascii="Consolas" w:hAnsi="Consolas"/>
          <w:color w:val="CE9178"/>
          <w:sz w:val="21"/>
          <w:szCs w:val="21"/>
          <w:lang w:val="en-GB"/>
        </w:rPr>
        <w:t>'1'</w:t>
      </w:r>
    </w:p>
    <w:p w14:paraId="2CA0F546" w14:textId="77777777" w:rsidR="00E22D13" w:rsidRPr="00E22D13" w:rsidRDefault="00E22D13" w:rsidP="00E22D1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E22D13">
        <w:rPr>
          <w:rFonts w:ascii="Consolas" w:hAnsi="Consolas"/>
          <w:color w:val="D4D4D4"/>
          <w:sz w:val="21"/>
          <w:szCs w:val="21"/>
          <w:lang w:val="en-GB"/>
        </w:rPr>
        <w:t>);</w:t>
      </w:r>
    </w:p>
    <w:p w14:paraId="2F87336D" w14:textId="3561822C" w:rsidR="007D64E7" w:rsidRPr="001C5EC7" w:rsidRDefault="007D64E7" w:rsidP="007D64E7">
      <w:pPr>
        <w:pStyle w:val="2019Paragrafo0"/>
        <w:rPr>
          <w:sz w:val="20"/>
          <w:lang w:val="en-GB"/>
        </w:rPr>
      </w:pPr>
      <w:r w:rsidRPr="001C5EC7">
        <w:rPr>
          <w:sz w:val="20"/>
          <w:lang w:val="en-GB"/>
        </w:rPr>
        <w:t>The column was indexed to enhance performance during the joins on views. User_id is a string, so we need to specify the length of the field in the statement.</w:t>
      </w:r>
    </w:p>
    <w:p w14:paraId="2C48D245" w14:textId="73C863DA" w:rsidR="00585EF6" w:rsidRPr="001C5EC7" w:rsidRDefault="00585EF6" w:rsidP="00585EF6">
      <w:pPr>
        <w:pStyle w:val="2019Paragrafo0"/>
        <w:rPr>
          <w:sz w:val="20"/>
          <w:lang w:val="en-GB"/>
        </w:rPr>
      </w:pPr>
      <w:r w:rsidRPr="001C5EC7">
        <w:rPr>
          <w:sz w:val="20"/>
          <w:lang w:val="en-GB"/>
        </w:rPr>
        <w:t xml:space="preserve">The </w:t>
      </w:r>
      <w:r w:rsidR="00C9410F" w:rsidRPr="001C5EC7">
        <w:rPr>
          <w:sz w:val="20"/>
          <w:lang w:val="en-GB"/>
        </w:rPr>
        <w:t xml:space="preserve">relevant columns </w:t>
      </w:r>
      <w:r w:rsidRPr="001C5EC7">
        <w:rPr>
          <w:sz w:val="20"/>
          <w:lang w:val="en-GB"/>
        </w:rPr>
        <w:t>are indexed.</w:t>
      </w:r>
    </w:p>
    <w:p w14:paraId="70CCB59C" w14:textId="33565140" w:rsidR="007D64E7" w:rsidRPr="001C5EC7" w:rsidRDefault="007D64E7" w:rsidP="007D64E7">
      <w:pPr>
        <w:pStyle w:val="2019Paragrafo0"/>
        <w:rPr>
          <w:sz w:val="20"/>
          <w:lang w:val="en-GB"/>
        </w:rPr>
      </w:pPr>
      <w:r w:rsidRPr="001C5EC7">
        <w:rPr>
          <w:sz w:val="20"/>
          <w:lang w:val="en-GB"/>
        </w:rPr>
        <w:t xml:space="preserve">The number of rows is now around </w:t>
      </w:r>
      <w:r w:rsidR="00915185" w:rsidRPr="001C5EC7">
        <w:rPr>
          <w:sz w:val="20"/>
          <w:lang w:val="en-GB"/>
        </w:rPr>
        <w:t>8M</w:t>
      </w:r>
      <w:r w:rsidRPr="001C5EC7">
        <w:rPr>
          <w:sz w:val="20"/>
          <w:lang w:val="en-GB"/>
        </w:rPr>
        <w:t xml:space="preserve"> (</w:t>
      </w:r>
      <w:r w:rsidR="00D24275" w:rsidRPr="001C5EC7">
        <w:rPr>
          <w:sz w:val="20"/>
          <w:lang w:val="en-GB"/>
        </w:rPr>
        <w:t>20</w:t>
      </w:r>
      <w:r w:rsidRPr="001C5EC7">
        <w:rPr>
          <w:sz w:val="20"/>
          <w:lang w:val="en-GB"/>
        </w:rPr>
        <w:t>% of rows vs. the initial 41M).</w:t>
      </w:r>
    </w:p>
    <w:p w14:paraId="2F0553AE" w14:textId="77777777" w:rsidR="000C180C" w:rsidRDefault="000C180C" w:rsidP="007D64E7">
      <w:pPr>
        <w:pStyle w:val="2019Paragrafo0"/>
        <w:rPr>
          <w:lang w:val="en-GB"/>
        </w:rPr>
      </w:pPr>
    </w:p>
    <w:p w14:paraId="1CCCA680" w14:textId="243E77EE" w:rsidR="000C180C" w:rsidRDefault="000C180C" w:rsidP="000C180C">
      <w:pPr>
        <w:pStyle w:val="2019Paragrafo0"/>
        <w:rPr>
          <w:b/>
          <w:bCs/>
          <w:lang w:val="en-GB"/>
        </w:rPr>
      </w:pPr>
      <w:r w:rsidRPr="0088626F">
        <w:rPr>
          <w:b/>
          <w:bCs/>
          <w:lang w:val="en-GB"/>
        </w:rPr>
        <w:t xml:space="preserve">Table </w:t>
      </w:r>
      <w:r w:rsidR="00B00E8D">
        <w:rPr>
          <w:b/>
          <w:bCs/>
          <w:lang w:val="en-GB"/>
        </w:rPr>
        <w:t>VIEWS_</w:t>
      </w:r>
      <w:r w:rsidRPr="0088626F">
        <w:rPr>
          <w:b/>
          <w:bCs/>
          <w:lang w:val="en-GB"/>
        </w:rPr>
        <w:t>ACTIVE_USERS</w:t>
      </w:r>
    </w:p>
    <w:p w14:paraId="0B8BAF45" w14:textId="5BD7E02B" w:rsidR="00B00E8D" w:rsidRPr="001C5EC7" w:rsidRDefault="00B00E8D" w:rsidP="000C180C">
      <w:pPr>
        <w:pStyle w:val="2019Paragrafo0"/>
        <w:rPr>
          <w:sz w:val="20"/>
          <w:lang w:val="en-GB"/>
        </w:rPr>
      </w:pPr>
      <w:r w:rsidRPr="001C5EC7">
        <w:rPr>
          <w:sz w:val="20"/>
          <w:lang w:val="en-GB"/>
        </w:rPr>
        <w:t xml:space="preserve">The join </w:t>
      </w:r>
      <w:r w:rsidR="000F37CA" w:rsidRPr="001C5EC7">
        <w:rPr>
          <w:sz w:val="20"/>
          <w:lang w:val="en-GB"/>
        </w:rPr>
        <w:t>between</w:t>
      </w:r>
      <w:r w:rsidRPr="001C5EC7">
        <w:rPr>
          <w:sz w:val="20"/>
          <w:lang w:val="en-GB"/>
        </w:rPr>
        <w:t xml:space="preserve"> views </w:t>
      </w:r>
      <w:r w:rsidR="000F37CA" w:rsidRPr="001C5EC7">
        <w:rPr>
          <w:sz w:val="20"/>
          <w:lang w:val="en-GB"/>
        </w:rPr>
        <w:t>and active users</w:t>
      </w:r>
      <w:r w:rsidRPr="001C5EC7">
        <w:rPr>
          <w:sz w:val="20"/>
          <w:lang w:val="en-GB"/>
        </w:rPr>
        <w:t xml:space="preserve"> </w:t>
      </w:r>
      <w:r w:rsidR="000F37CA" w:rsidRPr="001C5EC7">
        <w:rPr>
          <w:sz w:val="20"/>
          <w:lang w:val="en-GB"/>
        </w:rPr>
        <w:t xml:space="preserve">is relatively slow so it is </w:t>
      </w:r>
      <w:r w:rsidR="000273E1" w:rsidRPr="001C5EC7">
        <w:rPr>
          <w:sz w:val="20"/>
          <w:lang w:val="en-GB"/>
        </w:rPr>
        <w:t xml:space="preserve">better to do it just one time and create a new table with </w:t>
      </w:r>
      <w:r w:rsidR="000A69BB" w:rsidRPr="001C5EC7">
        <w:rPr>
          <w:sz w:val="20"/>
          <w:lang w:val="en-GB"/>
        </w:rPr>
        <w:t>only the views of active users.</w:t>
      </w:r>
      <w:r w:rsidR="0052754E" w:rsidRPr="001C5EC7">
        <w:rPr>
          <w:sz w:val="20"/>
          <w:lang w:val="en-GB"/>
        </w:rPr>
        <w:t xml:space="preserve"> It is an inner join</w:t>
      </w:r>
      <w:r w:rsidR="00970558" w:rsidRPr="001C5EC7">
        <w:rPr>
          <w:sz w:val="20"/>
          <w:lang w:val="en-GB"/>
        </w:rPr>
        <w:t xml:space="preserve"> because we need an existing mapping between active users and views</w:t>
      </w:r>
      <w:r w:rsidR="0052754E" w:rsidRPr="001C5EC7">
        <w:rPr>
          <w:sz w:val="20"/>
          <w:lang w:val="en-GB"/>
        </w:rPr>
        <w:t>.</w:t>
      </w:r>
    </w:p>
    <w:p w14:paraId="17980EDB" w14:textId="77777777" w:rsidR="002D21F8" w:rsidRPr="002D21F8" w:rsidRDefault="002D21F8" w:rsidP="002D21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2D21F8">
        <w:rPr>
          <w:rFonts w:ascii="Consolas" w:hAnsi="Consolas"/>
          <w:color w:val="569CD6"/>
          <w:sz w:val="21"/>
          <w:szCs w:val="21"/>
          <w:lang w:val="en-GB"/>
        </w:rPr>
        <w:t>create</w:t>
      </w:r>
      <w:r w:rsidRPr="002D21F8">
        <w:rPr>
          <w:rFonts w:ascii="Consolas" w:hAnsi="Consolas"/>
          <w:color w:val="D4D4D4"/>
          <w:sz w:val="21"/>
          <w:szCs w:val="21"/>
          <w:lang w:val="en-GB"/>
        </w:rPr>
        <w:t> </w:t>
      </w:r>
      <w:r w:rsidRPr="002D21F8">
        <w:rPr>
          <w:rFonts w:ascii="Consolas" w:hAnsi="Consolas"/>
          <w:color w:val="569CD6"/>
          <w:sz w:val="21"/>
          <w:szCs w:val="21"/>
          <w:lang w:val="en-GB"/>
        </w:rPr>
        <w:t>table</w:t>
      </w:r>
      <w:r w:rsidRPr="002D21F8">
        <w:rPr>
          <w:rFonts w:ascii="Consolas" w:hAnsi="Consolas"/>
          <w:color w:val="D4D4D4"/>
          <w:sz w:val="21"/>
          <w:szCs w:val="21"/>
          <w:lang w:val="en-GB"/>
        </w:rPr>
        <w:t> views_active_users </w:t>
      </w:r>
      <w:r w:rsidRPr="002D21F8">
        <w:rPr>
          <w:rFonts w:ascii="Consolas" w:hAnsi="Consolas"/>
          <w:color w:val="569CD6"/>
          <w:sz w:val="21"/>
          <w:szCs w:val="21"/>
          <w:lang w:val="en-GB"/>
        </w:rPr>
        <w:t>as</w:t>
      </w:r>
      <w:r w:rsidRPr="002D21F8">
        <w:rPr>
          <w:rFonts w:ascii="Consolas" w:hAnsi="Consolas"/>
          <w:color w:val="D4D4D4"/>
          <w:sz w:val="21"/>
          <w:szCs w:val="21"/>
          <w:lang w:val="en-GB"/>
        </w:rPr>
        <w:t> (</w:t>
      </w:r>
    </w:p>
    <w:p w14:paraId="3F7EA91F" w14:textId="77777777" w:rsidR="002D21F8" w:rsidRPr="002D21F8" w:rsidRDefault="002D21F8" w:rsidP="002D21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2D21F8">
        <w:rPr>
          <w:rFonts w:ascii="Consolas" w:hAnsi="Consolas"/>
          <w:color w:val="569CD6"/>
          <w:sz w:val="21"/>
          <w:szCs w:val="21"/>
          <w:lang w:val="en-GB"/>
        </w:rPr>
        <w:t>select distinct</w:t>
      </w:r>
      <w:r w:rsidRPr="002D21F8">
        <w:rPr>
          <w:rFonts w:ascii="Consolas" w:hAnsi="Consolas"/>
          <w:color w:val="D4D4D4"/>
          <w:sz w:val="21"/>
          <w:szCs w:val="21"/>
          <w:lang w:val="en-GB"/>
        </w:rPr>
        <w:t> </w:t>
      </w:r>
      <w:r w:rsidRPr="002D21F8">
        <w:rPr>
          <w:rFonts w:ascii="Consolas" w:hAnsi="Consolas"/>
          <w:color w:val="DCDCAA"/>
          <w:sz w:val="21"/>
          <w:szCs w:val="21"/>
          <w:lang w:val="en-GB"/>
        </w:rPr>
        <w:t>DAY</w:t>
      </w:r>
      <w:r w:rsidRPr="002D21F8">
        <w:rPr>
          <w:rFonts w:ascii="Consolas" w:hAnsi="Consolas"/>
          <w:color w:val="D4D4D4"/>
          <w:sz w:val="21"/>
          <w:szCs w:val="21"/>
          <w:lang w:val="en-GB"/>
        </w:rPr>
        <w:t>, user, </w:t>
      </w:r>
      <w:r w:rsidRPr="002D21F8">
        <w:rPr>
          <w:rFonts w:ascii="Consolas" w:hAnsi="Consolas"/>
          <w:color w:val="569CD6"/>
          <w:sz w:val="21"/>
          <w:szCs w:val="21"/>
          <w:lang w:val="en-GB"/>
        </w:rPr>
        <w:t>application</w:t>
      </w:r>
      <w:r w:rsidRPr="002D21F8">
        <w:rPr>
          <w:rFonts w:ascii="Consolas" w:hAnsi="Consolas"/>
          <w:color w:val="D4D4D4"/>
          <w:sz w:val="21"/>
          <w:szCs w:val="21"/>
          <w:lang w:val="en-GB"/>
        </w:rPr>
        <w:t>, country, product</w:t>
      </w:r>
    </w:p>
    <w:p w14:paraId="792AE1A0" w14:textId="77777777" w:rsidR="002D21F8" w:rsidRPr="002D21F8" w:rsidRDefault="002D21F8" w:rsidP="002D21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2D21F8">
        <w:rPr>
          <w:rFonts w:ascii="Consolas" w:hAnsi="Consolas"/>
          <w:color w:val="569CD6"/>
          <w:sz w:val="21"/>
          <w:szCs w:val="21"/>
          <w:lang w:val="en-GB"/>
        </w:rPr>
        <w:t>from</w:t>
      </w:r>
      <w:r w:rsidRPr="002D21F8">
        <w:rPr>
          <w:rFonts w:ascii="Consolas" w:hAnsi="Consolas"/>
          <w:color w:val="D4D4D4"/>
          <w:sz w:val="21"/>
          <w:szCs w:val="21"/>
          <w:lang w:val="en-GB"/>
        </w:rPr>
        <w:t> views_custom </w:t>
      </w:r>
      <w:r w:rsidRPr="002D21F8">
        <w:rPr>
          <w:rFonts w:ascii="Consolas" w:hAnsi="Consolas"/>
          <w:color w:val="569CD6"/>
          <w:sz w:val="21"/>
          <w:szCs w:val="21"/>
          <w:lang w:val="en-GB"/>
        </w:rPr>
        <w:t>as</w:t>
      </w:r>
      <w:r w:rsidRPr="002D21F8">
        <w:rPr>
          <w:rFonts w:ascii="Consolas" w:hAnsi="Consolas"/>
          <w:color w:val="D4D4D4"/>
          <w:sz w:val="21"/>
          <w:szCs w:val="21"/>
          <w:lang w:val="en-GB"/>
        </w:rPr>
        <w:t> a</w:t>
      </w:r>
    </w:p>
    <w:p w14:paraId="7D1EAF62" w14:textId="77777777" w:rsidR="002D21F8" w:rsidRPr="002D21F8" w:rsidRDefault="002D21F8" w:rsidP="002D21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2D21F8">
        <w:rPr>
          <w:rFonts w:ascii="Consolas" w:hAnsi="Consolas"/>
          <w:color w:val="569CD6"/>
          <w:sz w:val="21"/>
          <w:szCs w:val="21"/>
          <w:lang w:val="en-GB"/>
        </w:rPr>
        <w:t>join</w:t>
      </w:r>
      <w:r w:rsidRPr="002D21F8">
        <w:rPr>
          <w:rFonts w:ascii="Consolas" w:hAnsi="Consolas"/>
          <w:color w:val="D4D4D4"/>
          <w:sz w:val="21"/>
          <w:szCs w:val="21"/>
          <w:lang w:val="en-GB"/>
        </w:rPr>
        <w:t> active_users </w:t>
      </w:r>
      <w:r w:rsidRPr="002D21F8">
        <w:rPr>
          <w:rFonts w:ascii="Consolas" w:hAnsi="Consolas"/>
          <w:color w:val="569CD6"/>
          <w:sz w:val="21"/>
          <w:szCs w:val="21"/>
          <w:lang w:val="en-GB"/>
        </w:rPr>
        <w:t>as</w:t>
      </w:r>
      <w:r w:rsidRPr="002D21F8">
        <w:rPr>
          <w:rFonts w:ascii="Consolas" w:hAnsi="Consolas"/>
          <w:color w:val="D4D4D4"/>
          <w:sz w:val="21"/>
          <w:szCs w:val="21"/>
          <w:lang w:val="en-GB"/>
        </w:rPr>
        <w:t> b</w:t>
      </w:r>
    </w:p>
    <w:p w14:paraId="1D3B30F9" w14:textId="77777777" w:rsidR="002D21F8" w:rsidRPr="002D21F8" w:rsidRDefault="002D21F8" w:rsidP="002D21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2D21F8">
        <w:rPr>
          <w:rFonts w:ascii="Consolas" w:hAnsi="Consolas"/>
          <w:color w:val="569CD6"/>
          <w:sz w:val="21"/>
          <w:szCs w:val="21"/>
          <w:lang w:val="en-GB"/>
        </w:rPr>
        <w:t>on</w:t>
      </w:r>
      <w:r w:rsidRPr="002D21F8">
        <w:rPr>
          <w:rFonts w:ascii="Consolas" w:hAnsi="Consolas"/>
          <w:color w:val="D4D4D4"/>
          <w:sz w:val="21"/>
          <w:szCs w:val="21"/>
          <w:lang w:val="en-GB"/>
        </w:rPr>
        <w:t> a.user=b.user_id</w:t>
      </w:r>
    </w:p>
    <w:p w14:paraId="02D2895E" w14:textId="77777777" w:rsidR="002D21F8" w:rsidRPr="002D21F8" w:rsidRDefault="002D21F8" w:rsidP="002D21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2D21F8">
        <w:rPr>
          <w:rFonts w:ascii="Consolas" w:hAnsi="Consolas"/>
          <w:color w:val="D4D4D4"/>
          <w:sz w:val="21"/>
          <w:szCs w:val="21"/>
          <w:lang w:val="en-GB"/>
        </w:rPr>
        <w:t>);</w:t>
      </w:r>
    </w:p>
    <w:p w14:paraId="34ECF97F" w14:textId="74F44EB6" w:rsidR="00585EF6" w:rsidRPr="001C5EC7" w:rsidRDefault="00585EF6" w:rsidP="00585EF6">
      <w:pPr>
        <w:pStyle w:val="2019Paragrafo0"/>
        <w:rPr>
          <w:sz w:val="20"/>
          <w:lang w:val="en-GB"/>
        </w:rPr>
      </w:pPr>
      <w:r w:rsidRPr="001C5EC7">
        <w:rPr>
          <w:sz w:val="20"/>
          <w:lang w:val="en-GB"/>
        </w:rPr>
        <w:t xml:space="preserve">The </w:t>
      </w:r>
      <w:r w:rsidR="00C9410F" w:rsidRPr="001C5EC7">
        <w:rPr>
          <w:sz w:val="20"/>
          <w:lang w:val="en-GB"/>
        </w:rPr>
        <w:t>relevant columns</w:t>
      </w:r>
      <w:r w:rsidRPr="001C5EC7">
        <w:rPr>
          <w:sz w:val="20"/>
          <w:lang w:val="en-GB"/>
        </w:rPr>
        <w:t xml:space="preserve"> </w:t>
      </w:r>
      <w:r w:rsidR="00C9410F" w:rsidRPr="001C5EC7">
        <w:rPr>
          <w:sz w:val="20"/>
          <w:lang w:val="en-GB"/>
        </w:rPr>
        <w:t xml:space="preserve">of interest </w:t>
      </w:r>
      <w:r w:rsidRPr="001C5EC7">
        <w:rPr>
          <w:sz w:val="20"/>
          <w:lang w:val="en-GB"/>
        </w:rPr>
        <w:t>are indexed.</w:t>
      </w:r>
    </w:p>
    <w:p w14:paraId="2398CBA9" w14:textId="58BF6831" w:rsidR="00BB1AD7" w:rsidRPr="001C5EC7" w:rsidRDefault="00BB1AD7" w:rsidP="00BB1AD7">
      <w:pPr>
        <w:pStyle w:val="2019Paragrafo0"/>
        <w:rPr>
          <w:sz w:val="20"/>
          <w:lang w:val="en-GB"/>
        </w:rPr>
      </w:pPr>
      <w:r w:rsidRPr="001C5EC7">
        <w:rPr>
          <w:sz w:val="20"/>
          <w:lang w:val="en-GB"/>
        </w:rPr>
        <w:t>The number of rows is now around 700K</w:t>
      </w:r>
      <w:r w:rsidR="00D33ACE" w:rsidRPr="001C5EC7">
        <w:rPr>
          <w:sz w:val="20"/>
          <w:lang w:val="en-GB"/>
        </w:rPr>
        <w:t xml:space="preserve">, </w:t>
      </w:r>
      <w:r w:rsidR="005150B0" w:rsidRPr="001C5EC7">
        <w:rPr>
          <w:sz w:val="20"/>
          <w:lang w:val="en-GB"/>
        </w:rPr>
        <w:t xml:space="preserve">good performance for group by and count </w:t>
      </w:r>
      <w:r w:rsidR="00B3557A" w:rsidRPr="001C5EC7">
        <w:rPr>
          <w:sz w:val="20"/>
          <w:lang w:val="en-GB"/>
        </w:rPr>
        <w:t>operations on this table.</w:t>
      </w:r>
    </w:p>
    <w:p w14:paraId="083FF83A" w14:textId="6310D557" w:rsidR="00D33ACE" w:rsidRDefault="00D33ACE" w:rsidP="00D33ACE">
      <w:pPr>
        <w:pStyle w:val="2019Paragrafo0"/>
        <w:rPr>
          <w:b/>
          <w:bCs/>
          <w:lang w:val="en-GB"/>
        </w:rPr>
      </w:pPr>
      <w:r w:rsidRPr="0088626F">
        <w:rPr>
          <w:b/>
          <w:bCs/>
          <w:lang w:val="en-GB"/>
        </w:rPr>
        <w:lastRenderedPageBreak/>
        <w:t xml:space="preserve">Table </w:t>
      </w:r>
      <w:r w:rsidR="0001037D">
        <w:rPr>
          <w:b/>
          <w:bCs/>
          <w:lang w:val="en-GB"/>
        </w:rPr>
        <w:t>VIEW_LYRICS</w:t>
      </w:r>
    </w:p>
    <w:p w14:paraId="49095453" w14:textId="77777777" w:rsidR="002D21F8" w:rsidRPr="002D21F8" w:rsidRDefault="002D21F8" w:rsidP="002D21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2D21F8">
        <w:rPr>
          <w:rFonts w:ascii="Consolas" w:hAnsi="Consolas"/>
          <w:color w:val="569CD6"/>
          <w:sz w:val="21"/>
          <w:szCs w:val="21"/>
          <w:lang w:val="en-GB"/>
        </w:rPr>
        <w:t>create</w:t>
      </w:r>
      <w:r w:rsidRPr="002D21F8">
        <w:rPr>
          <w:rFonts w:ascii="Consolas" w:hAnsi="Consolas"/>
          <w:color w:val="D4D4D4"/>
          <w:sz w:val="21"/>
          <w:szCs w:val="21"/>
          <w:lang w:val="en-GB"/>
        </w:rPr>
        <w:t> </w:t>
      </w:r>
      <w:r w:rsidRPr="002D21F8">
        <w:rPr>
          <w:rFonts w:ascii="Consolas" w:hAnsi="Consolas"/>
          <w:color w:val="569CD6"/>
          <w:sz w:val="21"/>
          <w:szCs w:val="21"/>
          <w:lang w:val="en-GB"/>
        </w:rPr>
        <w:t>table</w:t>
      </w:r>
      <w:r w:rsidRPr="002D21F8">
        <w:rPr>
          <w:rFonts w:ascii="Consolas" w:hAnsi="Consolas"/>
          <w:color w:val="D4D4D4"/>
          <w:sz w:val="21"/>
          <w:szCs w:val="21"/>
          <w:lang w:val="en-GB"/>
        </w:rPr>
        <w:t> </w:t>
      </w:r>
      <w:proofErr w:type="gramStart"/>
      <w:r w:rsidRPr="002D21F8">
        <w:rPr>
          <w:rFonts w:ascii="Consolas" w:hAnsi="Consolas"/>
          <w:color w:val="D4D4D4"/>
          <w:sz w:val="21"/>
          <w:szCs w:val="21"/>
          <w:lang w:val="en-GB"/>
        </w:rPr>
        <w:t>testbi.views</w:t>
      </w:r>
      <w:proofErr w:type="gramEnd"/>
      <w:r w:rsidRPr="002D21F8">
        <w:rPr>
          <w:rFonts w:ascii="Consolas" w:hAnsi="Consolas"/>
          <w:color w:val="D4D4D4"/>
          <w:sz w:val="21"/>
          <w:szCs w:val="21"/>
          <w:lang w:val="en-GB"/>
        </w:rPr>
        <w:t>_lyrics </w:t>
      </w:r>
      <w:r w:rsidRPr="002D21F8">
        <w:rPr>
          <w:rFonts w:ascii="Consolas" w:hAnsi="Consolas"/>
          <w:color w:val="569CD6"/>
          <w:sz w:val="21"/>
          <w:szCs w:val="21"/>
          <w:lang w:val="en-GB"/>
        </w:rPr>
        <w:t>as</w:t>
      </w:r>
      <w:r w:rsidRPr="002D21F8">
        <w:rPr>
          <w:rFonts w:ascii="Consolas" w:hAnsi="Consolas"/>
          <w:color w:val="D4D4D4"/>
          <w:sz w:val="21"/>
          <w:szCs w:val="21"/>
          <w:lang w:val="en-GB"/>
        </w:rPr>
        <w:t> (</w:t>
      </w:r>
    </w:p>
    <w:p w14:paraId="05F4D8C9" w14:textId="77777777" w:rsidR="002D21F8" w:rsidRPr="002D21F8" w:rsidRDefault="002D21F8" w:rsidP="002D21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2D21F8">
        <w:rPr>
          <w:rFonts w:ascii="Consolas" w:hAnsi="Consolas"/>
          <w:color w:val="569CD6"/>
          <w:sz w:val="21"/>
          <w:szCs w:val="21"/>
          <w:lang w:val="en-GB"/>
        </w:rPr>
        <w:t>select</w:t>
      </w:r>
      <w:r w:rsidRPr="002D21F8">
        <w:rPr>
          <w:rFonts w:ascii="Consolas" w:hAnsi="Consolas"/>
          <w:color w:val="D4D4D4"/>
          <w:sz w:val="21"/>
          <w:szCs w:val="21"/>
          <w:lang w:val="en-GB"/>
        </w:rPr>
        <w:t> </w:t>
      </w:r>
      <w:proofErr w:type="gramStart"/>
      <w:r w:rsidRPr="002D21F8">
        <w:rPr>
          <w:rFonts w:ascii="Consolas" w:hAnsi="Consolas"/>
          <w:color w:val="DCDCAA"/>
          <w:sz w:val="21"/>
          <w:szCs w:val="21"/>
          <w:lang w:val="en-GB"/>
        </w:rPr>
        <w:t>CAST</w:t>
      </w:r>
      <w:r w:rsidRPr="002D21F8">
        <w:rPr>
          <w:rFonts w:ascii="Consolas" w:hAnsi="Consolas"/>
          <w:color w:val="D4D4D4"/>
          <w:sz w:val="21"/>
          <w:szCs w:val="21"/>
          <w:lang w:val="en-GB"/>
        </w:rPr>
        <w:t>(</w:t>
      </w:r>
      <w:proofErr w:type="gramEnd"/>
      <w:r w:rsidRPr="002D21F8">
        <w:rPr>
          <w:rFonts w:ascii="Consolas" w:hAnsi="Consolas"/>
          <w:color w:val="D4D4D4"/>
          <w:sz w:val="21"/>
          <w:szCs w:val="21"/>
          <w:lang w:val="en-GB"/>
        </w:rPr>
        <w:t>from_unixtime(dtimestamp, </w:t>
      </w:r>
      <w:r w:rsidRPr="002D21F8">
        <w:rPr>
          <w:rFonts w:ascii="Consolas" w:hAnsi="Consolas"/>
          <w:color w:val="CE9178"/>
          <w:sz w:val="21"/>
          <w:szCs w:val="21"/>
          <w:lang w:val="en-GB"/>
        </w:rPr>
        <w:t>'%Y%m%d'</w:t>
      </w:r>
      <w:r w:rsidRPr="002D21F8">
        <w:rPr>
          <w:rFonts w:ascii="Consolas" w:hAnsi="Consolas"/>
          <w:color w:val="D4D4D4"/>
          <w:sz w:val="21"/>
          <w:szCs w:val="21"/>
          <w:lang w:val="en-GB"/>
        </w:rPr>
        <w:t>) </w:t>
      </w:r>
      <w:r w:rsidRPr="002D21F8">
        <w:rPr>
          <w:rFonts w:ascii="Consolas" w:hAnsi="Consolas"/>
          <w:color w:val="569CD6"/>
          <w:sz w:val="21"/>
          <w:szCs w:val="21"/>
          <w:lang w:val="en-GB"/>
        </w:rPr>
        <w:t>as</w:t>
      </w:r>
      <w:r w:rsidRPr="002D21F8">
        <w:rPr>
          <w:rFonts w:ascii="Consolas" w:hAnsi="Consolas"/>
          <w:color w:val="D4D4D4"/>
          <w:sz w:val="21"/>
          <w:szCs w:val="21"/>
          <w:lang w:val="en-GB"/>
        </w:rPr>
        <w:t> UNSIGNED) </w:t>
      </w:r>
      <w:r w:rsidRPr="002D21F8">
        <w:rPr>
          <w:rFonts w:ascii="Consolas" w:hAnsi="Consolas"/>
          <w:color w:val="569CD6"/>
          <w:sz w:val="21"/>
          <w:szCs w:val="21"/>
          <w:lang w:val="en-GB"/>
        </w:rPr>
        <w:t>as</w:t>
      </w:r>
      <w:r w:rsidRPr="002D21F8">
        <w:rPr>
          <w:rFonts w:ascii="Consolas" w:hAnsi="Consolas"/>
          <w:color w:val="D4D4D4"/>
          <w:sz w:val="21"/>
          <w:szCs w:val="21"/>
          <w:lang w:val="en-GB"/>
        </w:rPr>
        <w:t> </w:t>
      </w:r>
      <w:r w:rsidRPr="002D21F8">
        <w:rPr>
          <w:rFonts w:ascii="Consolas" w:hAnsi="Consolas"/>
          <w:color w:val="DCDCAA"/>
          <w:sz w:val="21"/>
          <w:szCs w:val="21"/>
          <w:lang w:val="en-GB"/>
        </w:rPr>
        <w:t>day</w:t>
      </w:r>
    </w:p>
    <w:p w14:paraId="1D2D4853" w14:textId="77777777" w:rsidR="002D21F8" w:rsidRPr="002D21F8" w:rsidRDefault="002D21F8" w:rsidP="002D21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2D21F8">
        <w:rPr>
          <w:rFonts w:ascii="Consolas" w:hAnsi="Consolas"/>
          <w:color w:val="D4D4D4"/>
          <w:sz w:val="21"/>
          <w:szCs w:val="21"/>
          <w:lang w:val="en-GB"/>
        </w:rPr>
        <w:t>, </w:t>
      </w:r>
      <w:proofErr w:type="gramStart"/>
      <w:r w:rsidRPr="002D21F8">
        <w:rPr>
          <w:rFonts w:ascii="Consolas" w:hAnsi="Consolas"/>
          <w:color w:val="DCDCAA"/>
          <w:sz w:val="21"/>
          <w:szCs w:val="21"/>
          <w:lang w:val="en-GB"/>
        </w:rPr>
        <w:t>cast</w:t>
      </w:r>
      <w:r w:rsidRPr="002D21F8">
        <w:rPr>
          <w:rFonts w:ascii="Consolas" w:hAnsi="Consolas"/>
          <w:color w:val="D4D4D4"/>
          <w:sz w:val="21"/>
          <w:szCs w:val="21"/>
          <w:lang w:val="en-GB"/>
        </w:rPr>
        <w:t>(</w:t>
      </w:r>
      <w:proofErr w:type="gramEnd"/>
      <w:r w:rsidRPr="002D21F8">
        <w:rPr>
          <w:rFonts w:ascii="Consolas" w:hAnsi="Consolas"/>
          <w:color w:val="D4D4D4"/>
          <w:sz w:val="21"/>
          <w:szCs w:val="21"/>
          <w:lang w:val="en-GB"/>
        </w:rPr>
        <w:t>api_application_id </w:t>
      </w:r>
      <w:r w:rsidRPr="002D21F8">
        <w:rPr>
          <w:rFonts w:ascii="Consolas" w:hAnsi="Consolas"/>
          <w:color w:val="569CD6"/>
          <w:sz w:val="21"/>
          <w:szCs w:val="21"/>
          <w:lang w:val="en-GB"/>
        </w:rPr>
        <w:t>as</w:t>
      </w:r>
      <w:r w:rsidRPr="002D21F8">
        <w:rPr>
          <w:rFonts w:ascii="Consolas" w:hAnsi="Consolas"/>
          <w:color w:val="D4D4D4"/>
          <w:sz w:val="21"/>
          <w:szCs w:val="21"/>
          <w:lang w:val="en-GB"/>
        </w:rPr>
        <w:t> UNSIGNED) </w:t>
      </w:r>
      <w:r w:rsidRPr="002D21F8">
        <w:rPr>
          <w:rFonts w:ascii="Consolas" w:hAnsi="Consolas"/>
          <w:color w:val="569CD6"/>
          <w:sz w:val="21"/>
          <w:szCs w:val="21"/>
          <w:lang w:val="en-GB"/>
        </w:rPr>
        <w:t>as</w:t>
      </w:r>
      <w:r w:rsidRPr="002D21F8">
        <w:rPr>
          <w:rFonts w:ascii="Consolas" w:hAnsi="Consolas"/>
          <w:color w:val="D4D4D4"/>
          <w:sz w:val="21"/>
          <w:szCs w:val="21"/>
          <w:lang w:val="en-GB"/>
        </w:rPr>
        <w:t> </w:t>
      </w:r>
      <w:r w:rsidRPr="002D21F8">
        <w:rPr>
          <w:rFonts w:ascii="Consolas" w:hAnsi="Consolas"/>
          <w:color w:val="569CD6"/>
          <w:sz w:val="21"/>
          <w:szCs w:val="21"/>
          <w:lang w:val="en-GB"/>
        </w:rPr>
        <w:t>application</w:t>
      </w:r>
    </w:p>
    <w:p w14:paraId="6D3C5F8E" w14:textId="77777777" w:rsidR="002D21F8" w:rsidRPr="002D21F8" w:rsidRDefault="002D21F8" w:rsidP="002D21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2D21F8">
        <w:rPr>
          <w:rFonts w:ascii="Consolas" w:hAnsi="Consolas"/>
          <w:color w:val="D4D4D4"/>
          <w:sz w:val="21"/>
          <w:szCs w:val="21"/>
          <w:lang w:val="en-GB"/>
        </w:rPr>
        <w:t>, </w:t>
      </w:r>
      <w:r w:rsidRPr="002D21F8">
        <w:rPr>
          <w:rFonts w:ascii="Consolas" w:hAnsi="Consolas"/>
          <w:color w:val="DCDCAA"/>
          <w:sz w:val="21"/>
          <w:szCs w:val="21"/>
          <w:lang w:val="en-GB"/>
        </w:rPr>
        <w:t>trim</w:t>
      </w:r>
      <w:r w:rsidRPr="002D21F8">
        <w:rPr>
          <w:rFonts w:ascii="Consolas" w:hAnsi="Consolas"/>
          <w:color w:val="D4D4D4"/>
          <w:sz w:val="21"/>
          <w:szCs w:val="21"/>
          <w:lang w:val="en-GB"/>
        </w:rPr>
        <w:t>(country_code) </w:t>
      </w:r>
      <w:r w:rsidRPr="002D21F8">
        <w:rPr>
          <w:rFonts w:ascii="Consolas" w:hAnsi="Consolas"/>
          <w:color w:val="569CD6"/>
          <w:sz w:val="21"/>
          <w:szCs w:val="21"/>
          <w:lang w:val="en-GB"/>
        </w:rPr>
        <w:t>as</w:t>
      </w:r>
      <w:r w:rsidRPr="002D21F8">
        <w:rPr>
          <w:rFonts w:ascii="Consolas" w:hAnsi="Consolas"/>
          <w:color w:val="D4D4D4"/>
          <w:sz w:val="21"/>
          <w:szCs w:val="21"/>
          <w:lang w:val="en-GB"/>
        </w:rPr>
        <w:t> country</w:t>
      </w:r>
    </w:p>
    <w:p w14:paraId="402ACEC2" w14:textId="77777777" w:rsidR="002D21F8" w:rsidRPr="002D21F8" w:rsidRDefault="002D21F8" w:rsidP="002D21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2D21F8">
        <w:rPr>
          <w:rFonts w:ascii="Consolas" w:hAnsi="Consolas"/>
          <w:color w:val="D4D4D4"/>
          <w:sz w:val="21"/>
          <w:szCs w:val="21"/>
          <w:lang w:val="en-GB"/>
        </w:rPr>
        <w:t>, </w:t>
      </w:r>
      <w:proofErr w:type="gramStart"/>
      <w:r w:rsidRPr="002D21F8">
        <w:rPr>
          <w:rFonts w:ascii="Consolas" w:hAnsi="Consolas"/>
          <w:color w:val="DCDCAA"/>
          <w:sz w:val="21"/>
          <w:szCs w:val="21"/>
          <w:lang w:val="en-GB"/>
        </w:rPr>
        <w:t>cast</w:t>
      </w:r>
      <w:r w:rsidRPr="002D21F8">
        <w:rPr>
          <w:rFonts w:ascii="Consolas" w:hAnsi="Consolas"/>
          <w:color w:val="D4D4D4"/>
          <w:sz w:val="21"/>
          <w:szCs w:val="21"/>
          <w:lang w:val="en-GB"/>
        </w:rPr>
        <w:t>(</w:t>
      </w:r>
      <w:proofErr w:type="gramEnd"/>
      <w:r w:rsidRPr="002D21F8">
        <w:rPr>
          <w:rFonts w:ascii="Consolas" w:hAnsi="Consolas"/>
          <w:color w:val="D4D4D4"/>
          <w:sz w:val="21"/>
          <w:szCs w:val="21"/>
          <w:lang w:val="en-GB"/>
        </w:rPr>
        <w:t>abstract_id </w:t>
      </w:r>
      <w:r w:rsidRPr="002D21F8">
        <w:rPr>
          <w:rFonts w:ascii="Consolas" w:hAnsi="Consolas"/>
          <w:color w:val="569CD6"/>
          <w:sz w:val="21"/>
          <w:szCs w:val="21"/>
          <w:lang w:val="en-GB"/>
        </w:rPr>
        <w:t>as</w:t>
      </w:r>
      <w:r w:rsidRPr="002D21F8">
        <w:rPr>
          <w:rFonts w:ascii="Consolas" w:hAnsi="Consolas"/>
          <w:color w:val="D4D4D4"/>
          <w:sz w:val="21"/>
          <w:szCs w:val="21"/>
          <w:lang w:val="en-GB"/>
        </w:rPr>
        <w:t> unsigned) </w:t>
      </w:r>
      <w:r w:rsidRPr="002D21F8">
        <w:rPr>
          <w:rFonts w:ascii="Consolas" w:hAnsi="Consolas"/>
          <w:color w:val="569CD6"/>
          <w:sz w:val="21"/>
          <w:szCs w:val="21"/>
          <w:lang w:val="en-GB"/>
        </w:rPr>
        <w:t>as</w:t>
      </w:r>
      <w:r w:rsidRPr="002D21F8">
        <w:rPr>
          <w:rFonts w:ascii="Consolas" w:hAnsi="Consolas"/>
          <w:color w:val="D4D4D4"/>
          <w:sz w:val="21"/>
          <w:szCs w:val="21"/>
          <w:lang w:val="en-GB"/>
        </w:rPr>
        <w:t> abstract_id</w:t>
      </w:r>
    </w:p>
    <w:p w14:paraId="454AD233" w14:textId="77777777" w:rsidR="002D21F8" w:rsidRPr="002D21F8" w:rsidRDefault="002D21F8" w:rsidP="002D21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2D21F8">
        <w:rPr>
          <w:rFonts w:ascii="Consolas" w:hAnsi="Consolas"/>
          <w:color w:val="569CD6"/>
          <w:sz w:val="21"/>
          <w:szCs w:val="21"/>
          <w:lang w:val="en-GB"/>
        </w:rPr>
        <w:t>from</w:t>
      </w:r>
      <w:r w:rsidRPr="002D21F8">
        <w:rPr>
          <w:rFonts w:ascii="Consolas" w:hAnsi="Consolas"/>
          <w:color w:val="D4D4D4"/>
          <w:sz w:val="21"/>
          <w:szCs w:val="21"/>
          <w:lang w:val="en-GB"/>
        </w:rPr>
        <w:t> views </w:t>
      </w:r>
    </w:p>
    <w:p w14:paraId="626ED3AE" w14:textId="77777777" w:rsidR="002D21F8" w:rsidRPr="002D21F8" w:rsidRDefault="002D21F8" w:rsidP="002D21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2D21F8">
        <w:rPr>
          <w:rFonts w:ascii="Consolas" w:hAnsi="Consolas"/>
          <w:color w:val="569CD6"/>
          <w:sz w:val="21"/>
          <w:szCs w:val="21"/>
          <w:lang w:val="en-GB"/>
        </w:rPr>
        <w:t>where</w:t>
      </w:r>
      <w:r w:rsidRPr="002D21F8">
        <w:rPr>
          <w:rFonts w:ascii="Consolas" w:hAnsi="Consolas"/>
          <w:color w:val="D4D4D4"/>
          <w:sz w:val="21"/>
          <w:szCs w:val="21"/>
          <w:lang w:val="en-GB"/>
        </w:rPr>
        <w:t> </w:t>
      </w:r>
      <w:r w:rsidRPr="002D21F8">
        <w:rPr>
          <w:rFonts w:ascii="Consolas" w:hAnsi="Consolas"/>
          <w:color w:val="DCDCAA"/>
          <w:sz w:val="21"/>
          <w:szCs w:val="21"/>
          <w:lang w:val="en-GB"/>
        </w:rPr>
        <w:t>trim</w:t>
      </w:r>
      <w:r w:rsidRPr="002D21F8">
        <w:rPr>
          <w:rFonts w:ascii="Consolas" w:hAnsi="Consolas"/>
          <w:color w:val="D4D4D4"/>
          <w:sz w:val="21"/>
          <w:szCs w:val="21"/>
          <w:lang w:val="en-GB"/>
        </w:rPr>
        <w:t>(product_</w:t>
      </w:r>
      <w:proofErr w:type="gramStart"/>
      <w:r w:rsidRPr="002D21F8">
        <w:rPr>
          <w:rFonts w:ascii="Consolas" w:hAnsi="Consolas"/>
          <w:color w:val="D4D4D4"/>
          <w:sz w:val="21"/>
          <w:szCs w:val="21"/>
          <w:lang w:val="en-GB"/>
        </w:rPr>
        <w:t>type)=</w:t>
      </w:r>
      <w:proofErr w:type="gramEnd"/>
      <w:r w:rsidRPr="002D21F8">
        <w:rPr>
          <w:rFonts w:ascii="Consolas" w:hAnsi="Consolas"/>
          <w:color w:val="D4D4D4"/>
          <w:sz w:val="21"/>
          <w:szCs w:val="21"/>
          <w:lang w:val="en-GB"/>
        </w:rPr>
        <w:t> </w:t>
      </w:r>
      <w:r w:rsidRPr="002D21F8">
        <w:rPr>
          <w:rFonts w:ascii="Consolas" w:hAnsi="Consolas"/>
          <w:color w:val="CE9178"/>
          <w:sz w:val="21"/>
          <w:szCs w:val="21"/>
          <w:lang w:val="en-GB"/>
        </w:rPr>
        <w:t>'lyrics'</w:t>
      </w:r>
      <w:r w:rsidRPr="002D21F8">
        <w:rPr>
          <w:rFonts w:ascii="Consolas" w:hAnsi="Consolas"/>
          <w:color w:val="D4D4D4"/>
          <w:sz w:val="21"/>
          <w:szCs w:val="21"/>
          <w:lang w:val="en-GB"/>
        </w:rPr>
        <w:t> </w:t>
      </w:r>
    </w:p>
    <w:p w14:paraId="50BB9C4B" w14:textId="77777777" w:rsidR="002D21F8" w:rsidRPr="002D21F8" w:rsidRDefault="002D21F8" w:rsidP="002D21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2D21F8">
        <w:rPr>
          <w:rFonts w:ascii="Consolas" w:hAnsi="Consolas"/>
          <w:color w:val="D4D4D4"/>
          <w:sz w:val="21"/>
          <w:szCs w:val="21"/>
          <w:lang w:val="en-GB"/>
        </w:rPr>
        <w:t>);</w:t>
      </w:r>
    </w:p>
    <w:p w14:paraId="51302A87" w14:textId="2F0015B9" w:rsidR="009242FC" w:rsidRPr="001C5EC7" w:rsidRDefault="009242FC" w:rsidP="00D33ACE">
      <w:pPr>
        <w:pStyle w:val="2019Paragrafo0"/>
        <w:rPr>
          <w:sz w:val="20"/>
          <w:lang w:val="en-GB"/>
        </w:rPr>
      </w:pPr>
      <w:r w:rsidRPr="001C5EC7">
        <w:rPr>
          <w:sz w:val="20"/>
          <w:lang w:val="en-GB"/>
        </w:rPr>
        <w:t xml:space="preserve">The 3rd question s based on lyrics so we can extract in a new table only </w:t>
      </w:r>
      <w:r w:rsidR="00C93EAF" w:rsidRPr="001C5EC7">
        <w:rPr>
          <w:sz w:val="20"/>
          <w:lang w:val="en-GB"/>
        </w:rPr>
        <w:t>views where product_type= ‘lyrics’ (</w:t>
      </w:r>
      <w:r w:rsidR="005209B7" w:rsidRPr="001C5EC7">
        <w:rPr>
          <w:sz w:val="20"/>
          <w:lang w:val="en-GB"/>
        </w:rPr>
        <w:t>we could consider ‘</w:t>
      </w:r>
      <w:r w:rsidR="00C93EAF" w:rsidRPr="001C5EC7">
        <w:rPr>
          <w:sz w:val="20"/>
          <w:lang w:val="en-GB"/>
        </w:rPr>
        <w:t>lyrics-restricted</w:t>
      </w:r>
      <w:r w:rsidR="005209B7" w:rsidRPr="001C5EC7">
        <w:rPr>
          <w:sz w:val="20"/>
          <w:lang w:val="en-GB"/>
        </w:rPr>
        <w:t>’</w:t>
      </w:r>
      <w:r w:rsidR="00C93EAF" w:rsidRPr="001C5EC7">
        <w:rPr>
          <w:sz w:val="20"/>
          <w:lang w:val="en-GB"/>
        </w:rPr>
        <w:t xml:space="preserve"> </w:t>
      </w:r>
      <w:r w:rsidR="005209B7" w:rsidRPr="001C5EC7">
        <w:rPr>
          <w:sz w:val="20"/>
          <w:lang w:val="en-GB"/>
        </w:rPr>
        <w:t>too</w:t>
      </w:r>
      <w:r w:rsidR="00C93EAF" w:rsidRPr="001C5EC7">
        <w:rPr>
          <w:sz w:val="20"/>
          <w:lang w:val="en-GB"/>
        </w:rPr>
        <w:t>)</w:t>
      </w:r>
      <w:r w:rsidR="005209B7" w:rsidRPr="001C5EC7">
        <w:rPr>
          <w:sz w:val="20"/>
          <w:lang w:val="en-GB"/>
        </w:rPr>
        <w:t>.</w:t>
      </w:r>
    </w:p>
    <w:p w14:paraId="17D54F3D" w14:textId="0F73C595" w:rsidR="0001037D" w:rsidRPr="001C5EC7" w:rsidRDefault="005209B7" w:rsidP="00D33ACE">
      <w:pPr>
        <w:pStyle w:val="2019Paragrafo0"/>
        <w:rPr>
          <w:sz w:val="20"/>
          <w:lang w:val="en-GB"/>
        </w:rPr>
      </w:pPr>
      <w:r w:rsidRPr="001C5EC7">
        <w:rPr>
          <w:sz w:val="20"/>
          <w:lang w:val="en-GB"/>
        </w:rPr>
        <w:t xml:space="preserve">The </w:t>
      </w:r>
      <w:r w:rsidR="00F82EF6" w:rsidRPr="001C5EC7">
        <w:rPr>
          <w:sz w:val="20"/>
          <w:lang w:val="en-GB"/>
        </w:rPr>
        <w:t>new table has 10M rows (</w:t>
      </w:r>
      <w:r w:rsidR="00DA3791" w:rsidRPr="001C5EC7">
        <w:rPr>
          <w:sz w:val="20"/>
          <w:lang w:val="en-GB"/>
        </w:rPr>
        <w:t>25% vs. initial table</w:t>
      </w:r>
      <w:r w:rsidR="00F82EF6" w:rsidRPr="001C5EC7">
        <w:rPr>
          <w:sz w:val="20"/>
          <w:lang w:val="en-GB"/>
        </w:rPr>
        <w:t>)</w:t>
      </w:r>
      <w:r w:rsidR="00DA3791" w:rsidRPr="001C5EC7">
        <w:rPr>
          <w:sz w:val="20"/>
          <w:lang w:val="en-GB"/>
        </w:rPr>
        <w:t>.</w:t>
      </w:r>
    </w:p>
    <w:p w14:paraId="542A2ED2" w14:textId="6A29146B" w:rsidR="00DA3791" w:rsidRPr="001C5EC7" w:rsidRDefault="00DA3791" w:rsidP="00DA3791">
      <w:pPr>
        <w:pStyle w:val="2019Paragrafo0"/>
        <w:rPr>
          <w:sz w:val="20"/>
          <w:lang w:val="en-GB"/>
        </w:rPr>
      </w:pPr>
      <w:r w:rsidRPr="001C5EC7">
        <w:rPr>
          <w:sz w:val="20"/>
          <w:lang w:val="en-GB"/>
        </w:rPr>
        <w:t xml:space="preserve">The </w:t>
      </w:r>
      <w:r w:rsidR="00C9410F" w:rsidRPr="001C5EC7">
        <w:rPr>
          <w:sz w:val="20"/>
          <w:lang w:val="en-GB"/>
        </w:rPr>
        <w:t xml:space="preserve">relevant columns </w:t>
      </w:r>
      <w:r w:rsidRPr="001C5EC7">
        <w:rPr>
          <w:sz w:val="20"/>
          <w:lang w:val="en-GB"/>
        </w:rPr>
        <w:t>are indexed.</w:t>
      </w:r>
    </w:p>
    <w:p w14:paraId="4501382B" w14:textId="58BDC0F7" w:rsidR="008F704B" w:rsidRDefault="008F704B" w:rsidP="00DA3791">
      <w:pPr>
        <w:pStyle w:val="2019Paragrafo0"/>
        <w:rPr>
          <w:lang w:val="en-GB"/>
        </w:rPr>
      </w:pPr>
    </w:p>
    <w:p w14:paraId="0A098818" w14:textId="062C5C43" w:rsidR="008F704B" w:rsidRDefault="008F704B" w:rsidP="008F704B">
      <w:pPr>
        <w:pStyle w:val="2019Paragrafo0"/>
        <w:rPr>
          <w:b/>
          <w:bCs/>
          <w:lang w:val="en-GB"/>
        </w:rPr>
      </w:pPr>
      <w:r w:rsidRPr="0088626F">
        <w:rPr>
          <w:b/>
          <w:bCs/>
          <w:lang w:val="en-GB"/>
        </w:rPr>
        <w:t xml:space="preserve">Table </w:t>
      </w:r>
      <w:r>
        <w:rPr>
          <w:b/>
          <w:bCs/>
          <w:lang w:val="en-GB"/>
        </w:rPr>
        <w:t>VIEW_LYRICS_COUNT</w:t>
      </w:r>
    </w:p>
    <w:p w14:paraId="45D43E6D" w14:textId="77777777" w:rsidR="002D21F8" w:rsidRPr="002D21F8" w:rsidRDefault="002D21F8" w:rsidP="002D21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2D21F8">
        <w:rPr>
          <w:rFonts w:ascii="Consolas" w:hAnsi="Consolas"/>
          <w:color w:val="569CD6"/>
          <w:sz w:val="21"/>
          <w:szCs w:val="21"/>
          <w:lang w:val="en-GB"/>
        </w:rPr>
        <w:t>create</w:t>
      </w:r>
      <w:r w:rsidRPr="002D21F8">
        <w:rPr>
          <w:rFonts w:ascii="Consolas" w:hAnsi="Consolas"/>
          <w:color w:val="D4D4D4"/>
          <w:sz w:val="21"/>
          <w:szCs w:val="21"/>
          <w:lang w:val="en-GB"/>
        </w:rPr>
        <w:t> </w:t>
      </w:r>
      <w:r w:rsidRPr="002D21F8">
        <w:rPr>
          <w:rFonts w:ascii="Consolas" w:hAnsi="Consolas"/>
          <w:color w:val="569CD6"/>
          <w:sz w:val="21"/>
          <w:szCs w:val="21"/>
          <w:lang w:val="en-GB"/>
        </w:rPr>
        <w:t>table</w:t>
      </w:r>
      <w:r w:rsidRPr="002D21F8">
        <w:rPr>
          <w:rFonts w:ascii="Consolas" w:hAnsi="Consolas"/>
          <w:color w:val="D4D4D4"/>
          <w:sz w:val="21"/>
          <w:szCs w:val="21"/>
          <w:lang w:val="en-GB"/>
        </w:rPr>
        <w:t> views_lyrics_count </w:t>
      </w:r>
      <w:r w:rsidRPr="002D21F8">
        <w:rPr>
          <w:rFonts w:ascii="Consolas" w:hAnsi="Consolas"/>
          <w:color w:val="569CD6"/>
          <w:sz w:val="21"/>
          <w:szCs w:val="21"/>
          <w:lang w:val="en-GB"/>
        </w:rPr>
        <w:t>as</w:t>
      </w:r>
      <w:r w:rsidRPr="002D21F8">
        <w:rPr>
          <w:rFonts w:ascii="Consolas" w:hAnsi="Consolas"/>
          <w:color w:val="D4D4D4"/>
          <w:sz w:val="21"/>
          <w:szCs w:val="21"/>
          <w:lang w:val="en-GB"/>
        </w:rPr>
        <w:t> (</w:t>
      </w:r>
    </w:p>
    <w:p w14:paraId="7A6BA6AC" w14:textId="77777777" w:rsidR="002D21F8" w:rsidRPr="002D21F8" w:rsidRDefault="002D21F8" w:rsidP="002D21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2D21F8">
        <w:rPr>
          <w:rFonts w:ascii="Consolas" w:hAnsi="Consolas"/>
          <w:color w:val="569CD6"/>
          <w:sz w:val="21"/>
          <w:szCs w:val="21"/>
          <w:lang w:val="en-GB"/>
        </w:rPr>
        <w:t>select</w:t>
      </w:r>
      <w:r w:rsidRPr="002D21F8">
        <w:rPr>
          <w:rFonts w:ascii="Consolas" w:hAnsi="Consolas"/>
          <w:color w:val="D4D4D4"/>
          <w:sz w:val="21"/>
          <w:szCs w:val="21"/>
          <w:lang w:val="en-GB"/>
        </w:rPr>
        <w:t> </w:t>
      </w:r>
      <w:r w:rsidRPr="002D21F8">
        <w:rPr>
          <w:rFonts w:ascii="Consolas" w:hAnsi="Consolas"/>
          <w:color w:val="DCDCAA"/>
          <w:sz w:val="21"/>
          <w:szCs w:val="21"/>
          <w:lang w:val="en-GB"/>
        </w:rPr>
        <w:t>day</w:t>
      </w:r>
      <w:r w:rsidRPr="002D21F8">
        <w:rPr>
          <w:rFonts w:ascii="Consolas" w:hAnsi="Consolas"/>
          <w:color w:val="D4D4D4"/>
          <w:sz w:val="21"/>
          <w:szCs w:val="21"/>
          <w:lang w:val="en-GB"/>
        </w:rPr>
        <w:t>, country, </w:t>
      </w:r>
      <w:r w:rsidRPr="002D21F8">
        <w:rPr>
          <w:rFonts w:ascii="Consolas" w:hAnsi="Consolas"/>
          <w:color w:val="569CD6"/>
          <w:sz w:val="21"/>
          <w:szCs w:val="21"/>
          <w:lang w:val="en-GB"/>
        </w:rPr>
        <w:t>application</w:t>
      </w:r>
      <w:r w:rsidRPr="002D21F8">
        <w:rPr>
          <w:rFonts w:ascii="Consolas" w:hAnsi="Consolas"/>
          <w:color w:val="D4D4D4"/>
          <w:sz w:val="21"/>
          <w:szCs w:val="21"/>
          <w:lang w:val="en-GB"/>
        </w:rPr>
        <w:t>, abstarct_id</w:t>
      </w:r>
    </w:p>
    <w:p w14:paraId="0EE614D7" w14:textId="77777777" w:rsidR="002D21F8" w:rsidRPr="002D21F8" w:rsidRDefault="002D21F8" w:rsidP="002D21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2D21F8">
        <w:rPr>
          <w:rFonts w:ascii="Consolas" w:hAnsi="Consolas"/>
          <w:color w:val="D4D4D4"/>
          <w:sz w:val="21"/>
          <w:szCs w:val="21"/>
          <w:lang w:val="en-GB"/>
        </w:rPr>
        <w:t>, </w:t>
      </w:r>
      <w:r w:rsidRPr="002D21F8">
        <w:rPr>
          <w:rFonts w:ascii="Consolas" w:hAnsi="Consolas"/>
          <w:color w:val="DCDCAA"/>
          <w:sz w:val="21"/>
          <w:szCs w:val="21"/>
          <w:lang w:val="en-GB"/>
        </w:rPr>
        <w:t>count</w:t>
      </w:r>
      <w:r w:rsidRPr="002D21F8">
        <w:rPr>
          <w:rFonts w:ascii="Consolas" w:hAnsi="Consolas"/>
          <w:color w:val="D4D4D4"/>
          <w:sz w:val="21"/>
          <w:szCs w:val="21"/>
          <w:lang w:val="en-GB"/>
        </w:rPr>
        <w:t> (</w:t>
      </w:r>
      <w:r w:rsidRPr="002D21F8">
        <w:rPr>
          <w:rFonts w:ascii="Consolas" w:hAnsi="Consolas"/>
          <w:color w:val="B5CEA8"/>
          <w:sz w:val="21"/>
          <w:szCs w:val="21"/>
          <w:lang w:val="en-GB"/>
        </w:rPr>
        <w:t>1</w:t>
      </w:r>
      <w:r w:rsidRPr="002D21F8">
        <w:rPr>
          <w:rFonts w:ascii="Consolas" w:hAnsi="Consolas"/>
          <w:color w:val="D4D4D4"/>
          <w:sz w:val="21"/>
          <w:szCs w:val="21"/>
          <w:lang w:val="en-GB"/>
        </w:rPr>
        <w:t>) </w:t>
      </w:r>
      <w:r w:rsidRPr="002D21F8">
        <w:rPr>
          <w:rFonts w:ascii="Consolas" w:hAnsi="Consolas"/>
          <w:color w:val="569CD6"/>
          <w:sz w:val="21"/>
          <w:szCs w:val="21"/>
          <w:lang w:val="en-GB"/>
        </w:rPr>
        <w:t>as</w:t>
      </w:r>
      <w:r w:rsidRPr="002D21F8">
        <w:rPr>
          <w:rFonts w:ascii="Consolas" w:hAnsi="Consolas"/>
          <w:color w:val="D4D4D4"/>
          <w:sz w:val="21"/>
          <w:szCs w:val="21"/>
          <w:lang w:val="en-GB"/>
        </w:rPr>
        <w:t> count_views</w:t>
      </w:r>
    </w:p>
    <w:p w14:paraId="2BBA356D" w14:textId="77777777" w:rsidR="002D21F8" w:rsidRPr="002D21F8" w:rsidRDefault="002D21F8" w:rsidP="002D21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2D21F8">
        <w:rPr>
          <w:rFonts w:ascii="Consolas" w:hAnsi="Consolas"/>
          <w:color w:val="569CD6"/>
          <w:sz w:val="21"/>
          <w:szCs w:val="21"/>
          <w:lang w:val="en-GB"/>
        </w:rPr>
        <w:t>from</w:t>
      </w:r>
      <w:r w:rsidRPr="002D21F8">
        <w:rPr>
          <w:rFonts w:ascii="Consolas" w:hAnsi="Consolas"/>
          <w:color w:val="D4D4D4"/>
          <w:sz w:val="21"/>
          <w:szCs w:val="21"/>
          <w:lang w:val="en-GB"/>
        </w:rPr>
        <w:t> views_lyrics</w:t>
      </w:r>
    </w:p>
    <w:p w14:paraId="21A06EB7" w14:textId="77777777" w:rsidR="002D21F8" w:rsidRPr="002D21F8" w:rsidRDefault="002D21F8" w:rsidP="002D21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2D21F8">
        <w:rPr>
          <w:rFonts w:ascii="Consolas" w:hAnsi="Consolas"/>
          <w:color w:val="569CD6"/>
          <w:sz w:val="21"/>
          <w:szCs w:val="21"/>
          <w:lang w:val="en-GB"/>
        </w:rPr>
        <w:t>group by</w:t>
      </w:r>
      <w:r w:rsidRPr="002D21F8">
        <w:rPr>
          <w:rFonts w:ascii="Consolas" w:hAnsi="Consolas"/>
          <w:color w:val="D4D4D4"/>
          <w:sz w:val="21"/>
          <w:szCs w:val="21"/>
          <w:lang w:val="en-GB"/>
        </w:rPr>
        <w:t> </w:t>
      </w:r>
      <w:r w:rsidRPr="002D21F8">
        <w:rPr>
          <w:rFonts w:ascii="Consolas" w:hAnsi="Consolas"/>
          <w:color w:val="DCDCAA"/>
          <w:sz w:val="21"/>
          <w:szCs w:val="21"/>
          <w:lang w:val="en-GB"/>
        </w:rPr>
        <w:t>day</w:t>
      </w:r>
      <w:r w:rsidRPr="002D21F8">
        <w:rPr>
          <w:rFonts w:ascii="Consolas" w:hAnsi="Consolas"/>
          <w:color w:val="D4D4D4"/>
          <w:sz w:val="21"/>
          <w:szCs w:val="21"/>
          <w:lang w:val="en-GB"/>
        </w:rPr>
        <w:t>, country, </w:t>
      </w:r>
      <w:r w:rsidRPr="002D21F8">
        <w:rPr>
          <w:rFonts w:ascii="Consolas" w:hAnsi="Consolas"/>
          <w:color w:val="569CD6"/>
          <w:sz w:val="21"/>
          <w:szCs w:val="21"/>
          <w:lang w:val="en-GB"/>
        </w:rPr>
        <w:t>application</w:t>
      </w:r>
      <w:r w:rsidRPr="002D21F8">
        <w:rPr>
          <w:rFonts w:ascii="Consolas" w:hAnsi="Consolas"/>
          <w:color w:val="D4D4D4"/>
          <w:sz w:val="21"/>
          <w:szCs w:val="21"/>
          <w:lang w:val="en-GB"/>
        </w:rPr>
        <w:t>, abstarct_id</w:t>
      </w:r>
    </w:p>
    <w:p w14:paraId="22C42D56" w14:textId="77777777" w:rsidR="002D21F8" w:rsidRPr="002D21F8" w:rsidRDefault="002D21F8" w:rsidP="002D21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2D21F8">
        <w:rPr>
          <w:rFonts w:ascii="Consolas" w:hAnsi="Consolas"/>
          <w:color w:val="D4D4D4"/>
          <w:sz w:val="21"/>
          <w:szCs w:val="21"/>
          <w:lang w:val="en-GB"/>
        </w:rPr>
        <w:t>);</w:t>
      </w:r>
    </w:p>
    <w:p w14:paraId="6EDC1D60" w14:textId="07BFF024" w:rsidR="007E368C" w:rsidRPr="002D21F8" w:rsidRDefault="00B94F8C" w:rsidP="008F704B">
      <w:pPr>
        <w:pStyle w:val="2019Paragrafo0"/>
        <w:rPr>
          <w:sz w:val="20"/>
          <w:lang w:val="en-GB"/>
        </w:rPr>
      </w:pPr>
      <w:r w:rsidRPr="002D21F8">
        <w:rPr>
          <w:sz w:val="20"/>
          <w:lang w:val="en-GB"/>
        </w:rPr>
        <w:t xml:space="preserve">The daily views count is performed </w:t>
      </w:r>
      <w:proofErr w:type="gramStart"/>
      <w:r w:rsidRPr="002D21F8">
        <w:rPr>
          <w:sz w:val="20"/>
          <w:lang w:val="en-GB"/>
        </w:rPr>
        <w:t>one-time</w:t>
      </w:r>
      <w:proofErr w:type="gramEnd"/>
      <w:r w:rsidRPr="002D21F8">
        <w:rPr>
          <w:sz w:val="20"/>
          <w:lang w:val="en-GB"/>
        </w:rPr>
        <w:t xml:space="preserve"> and the results are stored in this new table. The cardinality is 8M rows.</w:t>
      </w:r>
    </w:p>
    <w:p w14:paraId="696C4375" w14:textId="415E1798" w:rsidR="00B94F8C" w:rsidRPr="00CD4CD8" w:rsidRDefault="00210103" w:rsidP="008F704B">
      <w:pPr>
        <w:pStyle w:val="2019Paragrafo0"/>
        <w:rPr>
          <w:sz w:val="20"/>
          <w:lang w:val="en-GB"/>
        </w:rPr>
      </w:pPr>
      <w:r w:rsidRPr="00CD4CD8">
        <w:rPr>
          <w:sz w:val="20"/>
          <w:lang w:val="en-GB"/>
        </w:rPr>
        <w:t xml:space="preserve">To answer the 3rd question now we can sum </w:t>
      </w:r>
      <w:r w:rsidR="005B2F1D" w:rsidRPr="00CD4CD8">
        <w:rPr>
          <w:sz w:val="20"/>
          <w:lang w:val="en-GB"/>
        </w:rPr>
        <w:t xml:space="preserve">the values of the column count_views </w:t>
      </w:r>
      <w:r w:rsidR="005264D9" w:rsidRPr="00CD4CD8">
        <w:rPr>
          <w:sz w:val="20"/>
          <w:lang w:val="en-GB"/>
        </w:rPr>
        <w:t>adapting the group by clause</w:t>
      </w:r>
      <w:r w:rsidR="00226093" w:rsidRPr="00CD4CD8">
        <w:rPr>
          <w:sz w:val="20"/>
          <w:lang w:val="en-GB"/>
        </w:rPr>
        <w:t xml:space="preserve"> on the specific calculation.</w:t>
      </w:r>
    </w:p>
    <w:p w14:paraId="040551A0" w14:textId="77777777" w:rsidR="00226093" w:rsidRPr="001C5EC7" w:rsidRDefault="00226093" w:rsidP="00226093">
      <w:pPr>
        <w:pStyle w:val="2019Paragrafo0"/>
        <w:rPr>
          <w:sz w:val="20"/>
          <w:lang w:val="en-GB"/>
        </w:rPr>
      </w:pPr>
      <w:r w:rsidRPr="001C5EC7">
        <w:rPr>
          <w:sz w:val="20"/>
          <w:lang w:val="en-GB"/>
        </w:rPr>
        <w:t>The relevant columns are indexed.</w:t>
      </w:r>
    </w:p>
    <w:p w14:paraId="3C81F28C" w14:textId="21CBFC3F" w:rsidR="00277F5D" w:rsidRDefault="00332E4B" w:rsidP="00277F5D">
      <w:pPr>
        <w:pStyle w:val="2019StileTitolo1"/>
      </w:pPr>
      <w:bookmarkStart w:id="6" w:name="_Toc78967830"/>
      <w:r>
        <w:lastRenderedPageBreak/>
        <w:t xml:space="preserve">Spark code </w:t>
      </w:r>
      <w:r w:rsidR="003A5B96">
        <w:t>on Databricks</w:t>
      </w:r>
      <w:bookmarkEnd w:id="6"/>
    </w:p>
    <w:p w14:paraId="015D2EB3" w14:textId="36DCD511" w:rsidR="00277F5D" w:rsidRDefault="004976FF" w:rsidP="00277F5D">
      <w:pPr>
        <w:pStyle w:val="Titolo2"/>
      </w:pPr>
      <w:bookmarkStart w:id="7" w:name="_Toc78967831"/>
      <w:r>
        <w:t>Environment set-up</w:t>
      </w:r>
      <w:bookmarkEnd w:id="7"/>
    </w:p>
    <w:p w14:paraId="3459CF66" w14:textId="44DA1A55" w:rsidR="001C1F5F" w:rsidRDefault="00B5392F" w:rsidP="00814109">
      <w:pPr>
        <w:pStyle w:val="2019Paragrafo0"/>
        <w:spacing w:after="100"/>
        <w:rPr>
          <w:sz w:val="20"/>
          <w:lang w:val="en-GB"/>
        </w:rPr>
      </w:pPr>
      <w:proofErr w:type="gramStart"/>
      <w:r>
        <w:rPr>
          <w:sz w:val="20"/>
          <w:lang w:val="en-GB"/>
        </w:rPr>
        <w:t xml:space="preserve">First of </w:t>
      </w:r>
      <w:r w:rsidR="00CF0159">
        <w:rPr>
          <w:sz w:val="20"/>
          <w:lang w:val="en-GB"/>
        </w:rPr>
        <w:t>all</w:t>
      </w:r>
      <w:proofErr w:type="gramEnd"/>
      <w:r w:rsidR="00CF0159">
        <w:rPr>
          <w:sz w:val="20"/>
          <w:lang w:val="en-GB"/>
        </w:rPr>
        <w:t>,</w:t>
      </w:r>
      <w:r>
        <w:rPr>
          <w:sz w:val="20"/>
          <w:lang w:val="en-GB"/>
        </w:rPr>
        <w:t xml:space="preserve"> we need</w:t>
      </w:r>
      <w:r w:rsidR="001C1F5F">
        <w:rPr>
          <w:sz w:val="20"/>
          <w:lang w:val="en-GB"/>
        </w:rPr>
        <w:t xml:space="preserve"> to connect to Databricks site and login.</w:t>
      </w:r>
      <w:r w:rsidR="00604E10">
        <w:rPr>
          <w:sz w:val="20"/>
          <w:lang w:val="en-GB"/>
        </w:rPr>
        <w:t xml:space="preserve"> The commu</w:t>
      </w:r>
      <w:r w:rsidR="00C814CA">
        <w:rPr>
          <w:sz w:val="20"/>
          <w:lang w:val="en-GB"/>
        </w:rPr>
        <w:t>ni</w:t>
      </w:r>
      <w:r w:rsidR="00604E10">
        <w:rPr>
          <w:sz w:val="20"/>
          <w:lang w:val="en-GB"/>
        </w:rPr>
        <w:t>ty edition trial</w:t>
      </w:r>
      <w:r w:rsidR="00C814CA">
        <w:rPr>
          <w:sz w:val="20"/>
          <w:lang w:val="en-GB"/>
        </w:rPr>
        <w:t xml:space="preserve"> account</w:t>
      </w:r>
      <w:r w:rsidR="00604E10">
        <w:rPr>
          <w:sz w:val="20"/>
          <w:lang w:val="en-GB"/>
        </w:rPr>
        <w:t xml:space="preserve"> let me access</w:t>
      </w:r>
      <w:r w:rsidR="00C814CA">
        <w:rPr>
          <w:sz w:val="20"/>
          <w:lang w:val="en-GB"/>
        </w:rPr>
        <w:t xml:space="preserve"> Databricks Notebooks a</w:t>
      </w:r>
      <w:r w:rsidR="009E679D">
        <w:rPr>
          <w:sz w:val="20"/>
          <w:lang w:val="en-GB"/>
        </w:rPr>
        <w:t>nd create a small cluster</w:t>
      </w:r>
      <w:r w:rsidR="00213777">
        <w:rPr>
          <w:sz w:val="20"/>
          <w:lang w:val="en-GB"/>
        </w:rPr>
        <w:t xml:space="preserve"> (</w:t>
      </w:r>
      <w:hyperlink r:id="rId25" w:history="1">
        <w:r w:rsidR="00213777" w:rsidRPr="00213777">
          <w:rPr>
            <w:rStyle w:val="Collegamentoipertestuale"/>
            <w:lang w:val="en-GB"/>
          </w:rPr>
          <w:t>https://community.cloud.databricks.com/)</w:t>
        </w:r>
      </w:hyperlink>
    </w:p>
    <w:p w14:paraId="08841B5B" w14:textId="30A8E167" w:rsidR="00B70855" w:rsidRPr="00764C7F" w:rsidRDefault="00BD1F69" w:rsidP="00465CD7">
      <w:pPr>
        <w:pStyle w:val="2019Paragrafo0"/>
        <w:spacing w:after="100"/>
        <w:rPr>
          <w:sz w:val="20"/>
          <w:lang w:val="en-GB"/>
        </w:rPr>
      </w:pPr>
      <w:r w:rsidRPr="00213777">
        <w:rPr>
          <w:sz w:val="20"/>
          <w:lang w:val="en-GB"/>
        </w:rPr>
        <w:t xml:space="preserve">On the left side bar click on </w:t>
      </w:r>
      <w:r w:rsidR="00B70855" w:rsidRPr="00764C7F">
        <w:rPr>
          <w:i/>
          <w:iCs/>
          <w:sz w:val="20"/>
          <w:lang w:val="en-GB"/>
        </w:rPr>
        <w:t>Compute</w:t>
      </w:r>
      <w:r w:rsidRPr="00213777">
        <w:rPr>
          <w:sz w:val="20"/>
          <w:lang w:val="en-GB"/>
        </w:rPr>
        <w:t xml:space="preserve"> and then</w:t>
      </w:r>
      <w:r w:rsidR="00B70855" w:rsidRPr="00764C7F">
        <w:rPr>
          <w:sz w:val="20"/>
          <w:lang w:val="en-GB"/>
        </w:rPr>
        <w:t xml:space="preserve"> </w:t>
      </w:r>
      <w:r w:rsidRPr="00764C7F">
        <w:rPr>
          <w:i/>
          <w:iCs/>
          <w:sz w:val="20"/>
          <w:lang w:val="en-GB"/>
        </w:rPr>
        <w:t>Create Cluster</w:t>
      </w:r>
      <w:r w:rsidRPr="00213777">
        <w:rPr>
          <w:sz w:val="20"/>
          <w:lang w:val="en-GB"/>
        </w:rPr>
        <w:t>.</w:t>
      </w:r>
      <w:r w:rsidR="00B70855" w:rsidRPr="00764C7F">
        <w:rPr>
          <w:sz w:val="20"/>
          <w:lang w:val="en-GB"/>
        </w:rPr>
        <w:t xml:space="preserve"> </w:t>
      </w:r>
    </w:p>
    <w:p w14:paraId="1EEC4867" w14:textId="31A3A150" w:rsidR="009E18B5" w:rsidRDefault="002B6714" w:rsidP="00814109">
      <w:pPr>
        <w:pStyle w:val="2019Paragrafo0"/>
        <w:spacing w:after="100"/>
        <w:rPr>
          <w:sz w:val="20"/>
          <w:lang w:val="en-GB"/>
        </w:rPr>
      </w:pPr>
      <w:r>
        <w:rPr>
          <w:noProof/>
        </w:rPr>
        <w:drawing>
          <wp:inline distT="0" distB="0" distL="0" distR="0" wp14:anchorId="55AB60B3" wp14:editId="4A440187">
            <wp:extent cx="4467225" cy="2580681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9535" cy="259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AF7E" w14:textId="77777777" w:rsidR="00AD55B1" w:rsidRDefault="00AD55B1" w:rsidP="00465CD7">
      <w:pPr>
        <w:pStyle w:val="2019Paragrafo0"/>
        <w:spacing w:after="100"/>
        <w:rPr>
          <w:sz w:val="20"/>
          <w:lang w:val="en-GB"/>
        </w:rPr>
      </w:pPr>
      <w:r>
        <w:rPr>
          <w:sz w:val="20"/>
          <w:lang w:val="en-GB"/>
        </w:rPr>
        <w:t>Then, create a new Notebook attached to the previous created Cluster. Set the default language to python.</w:t>
      </w:r>
    </w:p>
    <w:p w14:paraId="1AB59C94" w14:textId="573792C2" w:rsidR="002B6714" w:rsidRDefault="006006C4" w:rsidP="006142A1">
      <w:pPr>
        <w:pStyle w:val="2019Paragrafo0"/>
        <w:spacing w:after="100"/>
        <w:rPr>
          <w:sz w:val="20"/>
          <w:lang w:val="en-GB"/>
        </w:rPr>
      </w:pPr>
      <w:r>
        <w:rPr>
          <w:noProof/>
        </w:rPr>
        <w:drawing>
          <wp:inline distT="0" distB="0" distL="0" distR="0" wp14:anchorId="33A68CC5" wp14:editId="6E0A985A">
            <wp:extent cx="2076450" cy="1343101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85018" cy="134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EEE7" w14:textId="0EA9D55D" w:rsidR="000C330E" w:rsidRDefault="000C330E" w:rsidP="00465CD7">
      <w:pPr>
        <w:pStyle w:val="2019Paragrafo0"/>
        <w:spacing w:after="100"/>
        <w:rPr>
          <w:sz w:val="20"/>
          <w:lang w:val="en-GB"/>
        </w:rPr>
      </w:pPr>
      <w:r>
        <w:rPr>
          <w:sz w:val="20"/>
          <w:lang w:val="en-GB"/>
        </w:rPr>
        <w:t>Connect to JDBC database</w:t>
      </w:r>
    </w:p>
    <w:p w14:paraId="0EBB4929" w14:textId="120EC4B7" w:rsidR="00465CD7" w:rsidRDefault="00465CD7" w:rsidP="00465CD7">
      <w:pPr>
        <w:shd w:val="clear" w:color="auto" w:fill="1E1E1E"/>
        <w:spacing w:line="285" w:lineRule="atLeast"/>
        <w:rPr>
          <w:rFonts w:ascii="Consolas" w:hAnsi="Consolas"/>
          <w:color w:val="9CDCFE"/>
          <w:sz w:val="21"/>
          <w:szCs w:val="21"/>
          <w:lang w:val="en-GB"/>
        </w:rPr>
      </w:pPr>
      <w:r>
        <w:rPr>
          <w:rFonts w:ascii="Consolas" w:hAnsi="Consolas"/>
          <w:color w:val="9CDCFE"/>
          <w:sz w:val="21"/>
          <w:szCs w:val="21"/>
          <w:lang w:val="en-GB"/>
        </w:rPr>
        <w:t>%</w:t>
      </w:r>
      <w:proofErr w:type="gramStart"/>
      <w:r>
        <w:rPr>
          <w:rFonts w:ascii="Consolas" w:hAnsi="Consolas"/>
          <w:color w:val="9CDCFE"/>
          <w:sz w:val="21"/>
          <w:szCs w:val="21"/>
          <w:lang w:val="en-GB"/>
        </w:rPr>
        <w:t>python</w:t>
      </w:r>
      <w:proofErr w:type="gramEnd"/>
    </w:p>
    <w:p w14:paraId="6CFB70A6" w14:textId="4FCD36C7" w:rsidR="00465CD7" w:rsidRPr="00465CD7" w:rsidRDefault="00465CD7" w:rsidP="00465C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465CD7">
        <w:rPr>
          <w:rFonts w:ascii="Consolas" w:hAnsi="Consolas"/>
          <w:color w:val="9CDCFE"/>
          <w:sz w:val="21"/>
          <w:szCs w:val="21"/>
          <w:lang w:val="en-GB"/>
        </w:rPr>
        <w:t>driver</w:t>
      </w:r>
      <w:r w:rsidRPr="00465CD7">
        <w:rPr>
          <w:rFonts w:ascii="Consolas" w:hAnsi="Consolas"/>
          <w:color w:val="D4D4D4"/>
          <w:sz w:val="21"/>
          <w:szCs w:val="21"/>
          <w:lang w:val="en-GB"/>
        </w:rPr>
        <w:t> = </w:t>
      </w:r>
      <w:r w:rsidRPr="00465CD7">
        <w:rPr>
          <w:rFonts w:ascii="Consolas" w:hAnsi="Consolas"/>
          <w:color w:val="CE9178"/>
          <w:sz w:val="21"/>
          <w:szCs w:val="21"/>
          <w:lang w:val="en-GB"/>
        </w:rPr>
        <w:t>"</w:t>
      </w:r>
      <w:proofErr w:type="gramStart"/>
      <w:r w:rsidRPr="00465CD7">
        <w:rPr>
          <w:rFonts w:ascii="Consolas" w:hAnsi="Consolas"/>
          <w:color w:val="CE9178"/>
          <w:sz w:val="21"/>
          <w:szCs w:val="21"/>
          <w:lang w:val="en-GB"/>
        </w:rPr>
        <w:t>org.mariadb</w:t>
      </w:r>
      <w:proofErr w:type="gramEnd"/>
      <w:r w:rsidRPr="00465CD7">
        <w:rPr>
          <w:rFonts w:ascii="Consolas" w:hAnsi="Consolas"/>
          <w:color w:val="CE9178"/>
          <w:sz w:val="21"/>
          <w:szCs w:val="21"/>
          <w:lang w:val="en-GB"/>
        </w:rPr>
        <w:t>.jdbc.Driver"</w:t>
      </w:r>
    </w:p>
    <w:p w14:paraId="051D7F34" w14:textId="77777777" w:rsidR="00465CD7" w:rsidRPr="00465CD7" w:rsidRDefault="00465CD7" w:rsidP="00465C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465CD7">
        <w:rPr>
          <w:rFonts w:ascii="Consolas" w:hAnsi="Consolas"/>
          <w:color w:val="9CDCFE"/>
          <w:sz w:val="21"/>
          <w:szCs w:val="21"/>
          <w:lang w:val="en-GB"/>
        </w:rPr>
        <w:t>url</w:t>
      </w:r>
      <w:r w:rsidRPr="00465CD7">
        <w:rPr>
          <w:rFonts w:ascii="Consolas" w:hAnsi="Consolas"/>
          <w:color w:val="D4D4D4"/>
          <w:sz w:val="21"/>
          <w:szCs w:val="21"/>
          <w:lang w:val="en-GB"/>
        </w:rPr>
        <w:t> = </w:t>
      </w:r>
      <w:r w:rsidRPr="00465CD7">
        <w:rPr>
          <w:rFonts w:ascii="Consolas" w:hAnsi="Consolas"/>
          <w:color w:val="CE9178"/>
          <w:sz w:val="21"/>
          <w:szCs w:val="21"/>
          <w:lang w:val="en-GB"/>
        </w:rPr>
        <w:t>"</w:t>
      </w:r>
      <w:proofErr w:type="gramStart"/>
      <w:r w:rsidRPr="00465CD7">
        <w:rPr>
          <w:rFonts w:ascii="Consolas" w:hAnsi="Consolas"/>
          <w:color w:val="CE9178"/>
          <w:sz w:val="21"/>
          <w:szCs w:val="21"/>
          <w:lang w:val="en-GB"/>
        </w:rPr>
        <w:t>jdbc:mysql://mxm-testbi.c72srgqwk8ib.us-east-1.rds.amazonaws.com:3306/testbi</w:t>
      </w:r>
      <w:proofErr w:type="gramEnd"/>
      <w:r w:rsidRPr="00465CD7">
        <w:rPr>
          <w:rFonts w:ascii="Consolas" w:hAnsi="Consolas"/>
          <w:color w:val="CE9178"/>
          <w:sz w:val="21"/>
          <w:szCs w:val="21"/>
          <w:lang w:val="en-GB"/>
        </w:rPr>
        <w:t>"</w:t>
      </w:r>
    </w:p>
    <w:p w14:paraId="57A59AC6" w14:textId="77777777" w:rsidR="00465CD7" w:rsidRPr="006142A1" w:rsidRDefault="00465CD7" w:rsidP="00465C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6142A1">
        <w:rPr>
          <w:rFonts w:ascii="Consolas" w:hAnsi="Consolas"/>
          <w:color w:val="9CDCFE"/>
          <w:sz w:val="21"/>
          <w:szCs w:val="21"/>
          <w:lang w:val="en-GB"/>
        </w:rPr>
        <w:t>user</w:t>
      </w:r>
      <w:r w:rsidRPr="006142A1">
        <w:rPr>
          <w:rFonts w:ascii="Consolas" w:hAnsi="Consolas"/>
          <w:color w:val="D4D4D4"/>
          <w:sz w:val="21"/>
          <w:szCs w:val="21"/>
          <w:lang w:val="en-GB"/>
        </w:rPr>
        <w:t> = </w:t>
      </w:r>
      <w:r w:rsidRPr="006142A1">
        <w:rPr>
          <w:rFonts w:ascii="Consolas" w:hAnsi="Consolas"/>
          <w:color w:val="CE9178"/>
          <w:sz w:val="21"/>
          <w:szCs w:val="21"/>
          <w:lang w:val="en-GB"/>
        </w:rPr>
        <w:t>"mxmtest"</w:t>
      </w:r>
    </w:p>
    <w:p w14:paraId="072F7034" w14:textId="18407F6A" w:rsidR="00465CD7" w:rsidRPr="006142A1" w:rsidRDefault="00465CD7" w:rsidP="00465C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6142A1">
        <w:rPr>
          <w:rFonts w:ascii="Consolas" w:hAnsi="Consolas"/>
          <w:color w:val="9CDCFE"/>
          <w:sz w:val="21"/>
          <w:szCs w:val="21"/>
          <w:lang w:val="en-GB"/>
        </w:rPr>
        <w:t>password</w:t>
      </w:r>
      <w:r w:rsidRPr="006142A1">
        <w:rPr>
          <w:rFonts w:ascii="Consolas" w:hAnsi="Consolas"/>
          <w:color w:val="D4D4D4"/>
          <w:sz w:val="21"/>
          <w:szCs w:val="21"/>
          <w:lang w:val="en-GB"/>
        </w:rPr>
        <w:t> = </w:t>
      </w:r>
      <w:r w:rsidRPr="006142A1">
        <w:rPr>
          <w:rFonts w:ascii="Consolas" w:hAnsi="Consolas"/>
          <w:color w:val="CE9178"/>
          <w:sz w:val="21"/>
          <w:szCs w:val="21"/>
          <w:lang w:val="en-GB"/>
        </w:rPr>
        <w:t>"</w:t>
      </w:r>
      <w:r w:rsidR="00D95597">
        <w:rPr>
          <w:rFonts w:ascii="Consolas" w:hAnsi="Consolas"/>
          <w:color w:val="CE9178"/>
          <w:sz w:val="21"/>
          <w:szCs w:val="21"/>
          <w:lang w:val="en-GB"/>
        </w:rPr>
        <w:t>XXX</w:t>
      </w:r>
      <w:r w:rsidRPr="006142A1">
        <w:rPr>
          <w:rFonts w:ascii="Consolas" w:hAnsi="Consolas"/>
          <w:color w:val="CE9178"/>
          <w:sz w:val="21"/>
          <w:szCs w:val="21"/>
          <w:lang w:val="en-GB"/>
        </w:rPr>
        <w:t>"</w:t>
      </w:r>
    </w:p>
    <w:p w14:paraId="27AE80EA" w14:textId="14163731" w:rsidR="00C14AA4" w:rsidRPr="00F2476C" w:rsidRDefault="00814314" w:rsidP="00D95597">
      <w:pPr>
        <w:pStyle w:val="Titolo2"/>
        <w:tabs>
          <w:tab w:val="clear" w:pos="432"/>
          <w:tab w:val="num" w:pos="851"/>
        </w:tabs>
        <w:ind w:left="578" w:hanging="578"/>
        <w:rPr>
          <w:lang w:val="en-GB"/>
        </w:rPr>
      </w:pPr>
      <w:bookmarkStart w:id="8" w:name="_Toc78967832"/>
      <w:r w:rsidRPr="00F2476C">
        <w:rPr>
          <w:lang w:val="en-GB"/>
        </w:rPr>
        <w:lastRenderedPageBreak/>
        <w:t>T</w:t>
      </w:r>
      <w:r w:rsidR="001B6A8D" w:rsidRPr="00F2476C">
        <w:rPr>
          <w:lang w:val="en-GB"/>
        </w:rPr>
        <w:t>ask</w:t>
      </w:r>
      <w:r w:rsidRPr="00F2476C">
        <w:rPr>
          <w:lang w:val="en-GB"/>
        </w:rPr>
        <w:t xml:space="preserve"> 1</w:t>
      </w:r>
      <w:r w:rsidR="00D95597" w:rsidRPr="00F2476C">
        <w:rPr>
          <w:lang w:val="en-GB"/>
        </w:rPr>
        <w:t xml:space="preserve"> </w:t>
      </w:r>
      <w:r w:rsidR="00013BF2" w:rsidRPr="00F2476C">
        <w:rPr>
          <w:lang w:val="en-GB"/>
        </w:rPr>
        <w:t>–</w:t>
      </w:r>
      <w:r w:rsidR="001B6A8D" w:rsidRPr="00F2476C">
        <w:rPr>
          <w:lang w:val="en-GB"/>
        </w:rPr>
        <w:t xml:space="preserve"> </w:t>
      </w:r>
      <w:r w:rsidR="00013BF2" w:rsidRPr="00F2476C">
        <w:rPr>
          <w:lang w:val="en-GB"/>
        </w:rPr>
        <w:t xml:space="preserve">Count </w:t>
      </w:r>
      <w:r w:rsidR="00F2476C" w:rsidRPr="00F2476C">
        <w:rPr>
          <w:lang w:val="en-GB"/>
        </w:rPr>
        <w:t>daily active d</w:t>
      </w:r>
      <w:r w:rsidR="001B6A8D" w:rsidRPr="00F2476C">
        <w:rPr>
          <w:lang w:val="en-GB"/>
        </w:rPr>
        <w:t>evices</w:t>
      </w:r>
      <w:bookmarkEnd w:id="8"/>
    </w:p>
    <w:p w14:paraId="209452EF" w14:textId="3436D1E9" w:rsidR="00814314" w:rsidRPr="00F2476C" w:rsidRDefault="00814314" w:rsidP="001A4D8D">
      <w:pPr>
        <w:pStyle w:val="2019Paragrafo0"/>
        <w:spacing w:after="100"/>
        <w:rPr>
          <w:b/>
          <w:bCs/>
          <w:sz w:val="20"/>
          <w:lang w:val="en-GB"/>
        </w:rPr>
      </w:pPr>
      <w:r w:rsidRPr="00F2476C">
        <w:rPr>
          <w:b/>
          <w:bCs/>
          <w:sz w:val="20"/>
          <w:lang w:val="en-GB"/>
        </w:rPr>
        <w:t>How many devices are active daily? What product? In which countries? With what applications?</w:t>
      </w:r>
    </w:p>
    <w:p w14:paraId="3426D6E2" w14:textId="35C91C86" w:rsidR="00726427" w:rsidRDefault="001A4D8D" w:rsidP="00726427">
      <w:pPr>
        <w:pStyle w:val="2019Paragrafo0"/>
        <w:spacing w:after="100"/>
        <w:rPr>
          <w:sz w:val="20"/>
          <w:lang w:val="en-GB"/>
        </w:rPr>
      </w:pPr>
      <w:r w:rsidRPr="001A4D8D">
        <w:rPr>
          <w:sz w:val="20"/>
          <w:lang w:val="en-GB"/>
        </w:rPr>
        <w:t>First, let's create a DataFrame</w:t>
      </w:r>
      <w:r w:rsidR="00FC21E1">
        <w:rPr>
          <w:sz w:val="20"/>
          <w:lang w:val="en-GB"/>
        </w:rPr>
        <w:t xml:space="preserve"> for table views_devices</w:t>
      </w:r>
      <w:r w:rsidR="00726427">
        <w:rPr>
          <w:sz w:val="20"/>
          <w:lang w:val="en-GB"/>
        </w:rPr>
        <w:t>.</w:t>
      </w:r>
    </w:p>
    <w:p w14:paraId="6658C8E8" w14:textId="49587AE9" w:rsidR="00726427" w:rsidRPr="00FA0E1D" w:rsidRDefault="00726427" w:rsidP="00726427">
      <w:pPr>
        <w:pStyle w:val="2019Paragrafo0"/>
        <w:spacing w:after="100"/>
        <w:rPr>
          <w:i/>
          <w:iCs/>
          <w:sz w:val="20"/>
          <w:lang w:val="en-GB"/>
        </w:rPr>
      </w:pPr>
      <w:r>
        <w:rPr>
          <w:sz w:val="20"/>
          <w:lang w:val="en-GB"/>
        </w:rPr>
        <w:t>To</w:t>
      </w:r>
      <w:r w:rsidRPr="00482921">
        <w:rPr>
          <w:sz w:val="20"/>
          <w:lang w:val="en-GB"/>
        </w:rPr>
        <w:t xml:space="preserve"> query this data as a table, it is simple to register it as a view</w:t>
      </w:r>
      <w:r w:rsidR="00D67F92">
        <w:rPr>
          <w:sz w:val="20"/>
          <w:lang w:val="en-GB"/>
        </w:rPr>
        <w:t xml:space="preserve"> </w:t>
      </w:r>
      <w:r w:rsidR="00D67F92" w:rsidRPr="00FA0E1D">
        <w:rPr>
          <w:i/>
          <w:iCs/>
          <w:sz w:val="20"/>
          <w:lang w:val="en-GB"/>
        </w:rPr>
        <w:t>(</w:t>
      </w:r>
      <w:r w:rsidR="00FA0E1D" w:rsidRPr="00FA0E1D">
        <w:rPr>
          <w:i/>
          <w:iCs/>
          <w:sz w:val="20"/>
          <w:lang w:val="en-GB"/>
        </w:rPr>
        <w:t>dataFrame.</w:t>
      </w:r>
      <w:r w:rsidR="00D67F92" w:rsidRPr="00FA0E1D">
        <w:rPr>
          <w:i/>
          <w:iCs/>
          <w:sz w:val="20"/>
          <w:lang w:val="en-GB"/>
        </w:rPr>
        <w:t>createOrReplaceTempView("</w:t>
      </w:r>
      <w:r w:rsidR="00FA0E1D" w:rsidRPr="00FA0E1D">
        <w:rPr>
          <w:i/>
          <w:iCs/>
          <w:sz w:val="20"/>
          <w:lang w:val="en-GB"/>
        </w:rPr>
        <w:t>X</w:t>
      </w:r>
      <w:r w:rsidR="00D67F92" w:rsidRPr="00FA0E1D">
        <w:rPr>
          <w:i/>
          <w:iCs/>
          <w:sz w:val="20"/>
          <w:lang w:val="en-GB"/>
        </w:rPr>
        <w:t>"))</w:t>
      </w:r>
      <w:r w:rsidRPr="00482921">
        <w:rPr>
          <w:sz w:val="20"/>
          <w:lang w:val="en-GB"/>
        </w:rPr>
        <w:t xml:space="preserve"> or a table</w:t>
      </w:r>
      <w:r w:rsidR="007A2A19">
        <w:rPr>
          <w:sz w:val="20"/>
          <w:lang w:val="en-GB"/>
        </w:rPr>
        <w:t xml:space="preserve"> </w:t>
      </w:r>
      <w:r w:rsidR="007A2A19" w:rsidRPr="00FA0E1D">
        <w:rPr>
          <w:i/>
          <w:iCs/>
          <w:sz w:val="20"/>
          <w:lang w:val="en-GB"/>
        </w:rPr>
        <w:t>(</w:t>
      </w:r>
      <w:proofErr w:type="gramStart"/>
      <w:r w:rsidR="00D67F92" w:rsidRPr="00FA0E1D">
        <w:rPr>
          <w:i/>
          <w:iCs/>
          <w:sz w:val="20"/>
          <w:lang w:val="en-GB"/>
        </w:rPr>
        <w:t>d</w:t>
      </w:r>
      <w:r w:rsidR="00FA0E1D" w:rsidRPr="00FA0E1D">
        <w:rPr>
          <w:i/>
          <w:iCs/>
          <w:sz w:val="20"/>
          <w:lang w:val="en-GB"/>
        </w:rPr>
        <w:t>ataFrame</w:t>
      </w:r>
      <w:r w:rsidR="00D67F92" w:rsidRPr="00FA0E1D">
        <w:rPr>
          <w:i/>
          <w:iCs/>
          <w:sz w:val="20"/>
          <w:lang w:val="en-GB"/>
        </w:rPr>
        <w:t>.write.saveAsTable</w:t>
      </w:r>
      <w:proofErr w:type="gramEnd"/>
      <w:r w:rsidR="00D67F92" w:rsidRPr="00FA0E1D">
        <w:rPr>
          <w:i/>
          <w:iCs/>
          <w:sz w:val="20"/>
          <w:lang w:val="en-GB"/>
        </w:rPr>
        <w:t>(</w:t>
      </w:r>
      <w:r w:rsidR="00FA0E1D" w:rsidRPr="00FA0E1D">
        <w:rPr>
          <w:i/>
          <w:iCs/>
          <w:sz w:val="20"/>
          <w:lang w:val="en-GB"/>
        </w:rPr>
        <w:t>“X”</w:t>
      </w:r>
      <w:r w:rsidR="00D67F92" w:rsidRPr="00FA0E1D">
        <w:rPr>
          <w:i/>
          <w:iCs/>
          <w:sz w:val="20"/>
          <w:lang w:val="en-GB"/>
        </w:rPr>
        <w:t>))</w:t>
      </w:r>
      <w:r w:rsidRPr="00FA0E1D">
        <w:rPr>
          <w:i/>
          <w:iCs/>
          <w:sz w:val="20"/>
          <w:lang w:val="en-GB"/>
        </w:rPr>
        <w:t>.</w:t>
      </w:r>
    </w:p>
    <w:p w14:paraId="3A351F02" w14:textId="46639BEC" w:rsidR="0039531D" w:rsidRPr="00FC21E1" w:rsidRDefault="0039531D" w:rsidP="003953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FC21E1">
        <w:rPr>
          <w:rFonts w:ascii="Consolas" w:hAnsi="Consolas"/>
          <w:color w:val="D4D4D4"/>
          <w:sz w:val="21"/>
          <w:szCs w:val="21"/>
          <w:lang w:val="en-GB"/>
        </w:rPr>
        <w:t>%</w:t>
      </w:r>
      <w:proofErr w:type="gramStart"/>
      <w:r w:rsidR="00482921">
        <w:rPr>
          <w:rFonts w:ascii="Consolas" w:hAnsi="Consolas"/>
          <w:color w:val="D4D4D4"/>
          <w:sz w:val="21"/>
          <w:szCs w:val="21"/>
          <w:lang w:val="en-GB"/>
        </w:rPr>
        <w:t>python</w:t>
      </w:r>
      <w:proofErr w:type="gramEnd"/>
    </w:p>
    <w:p w14:paraId="22F36A3E" w14:textId="77777777" w:rsidR="0039531D" w:rsidRPr="0039531D" w:rsidRDefault="0039531D" w:rsidP="003953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39531D">
        <w:rPr>
          <w:rFonts w:ascii="Consolas" w:hAnsi="Consolas"/>
          <w:color w:val="9CDCFE"/>
          <w:sz w:val="21"/>
          <w:szCs w:val="21"/>
          <w:lang w:val="en-GB"/>
        </w:rPr>
        <w:t>table</w:t>
      </w:r>
      <w:r w:rsidRPr="0039531D">
        <w:rPr>
          <w:rFonts w:ascii="Consolas" w:hAnsi="Consolas"/>
          <w:color w:val="D4D4D4"/>
          <w:sz w:val="21"/>
          <w:szCs w:val="21"/>
          <w:lang w:val="en-GB"/>
        </w:rPr>
        <w:t>= </w:t>
      </w:r>
      <w:r w:rsidRPr="0039531D">
        <w:rPr>
          <w:rFonts w:ascii="Consolas" w:hAnsi="Consolas"/>
          <w:color w:val="CE9178"/>
          <w:sz w:val="21"/>
          <w:szCs w:val="21"/>
          <w:lang w:val="en-GB"/>
        </w:rPr>
        <w:t>"views_devices"</w:t>
      </w:r>
    </w:p>
    <w:p w14:paraId="6F3F902E" w14:textId="77777777" w:rsidR="0039531D" w:rsidRPr="0039531D" w:rsidRDefault="0039531D" w:rsidP="003953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</w:p>
    <w:p w14:paraId="748B35BC" w14:textId="77777777" w:rsidR="0039531D" w:rsidRPr="0039531D" w:rsidRDefault="0039531D" w:rsidP="003953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39531D">
        <w:rPr>
          <w:rFonts w:ascii="Consolas" w:hAnsi="Consolas"/>
          <w:color w:val="9CDCFE"/>
          <w:sz w:val="21"/>
          <w:szCs w:val="21"/>
          <w:lang w:val="en-GB"/>
        </w:rPr>
        <w:t>device_table</w:t>
      </w:r>
      <w:r w:rsidRPr="0039531D">
        <w:rPr>
          <w:rFonts w:ascii="Consolas" w:hAnsi="Consolas"/>
          <w:color w:val="D4D4D4"/>
          <w:sz w:val="21"/>
          <w:szCs w:val="21"/>
          <w:lang w:val="en-GB"/>
        </w:rPr>
        <w:t> = </w:t>
      </w:r>
      <w:proofErr w:type="gramStart"/>
      <w:r w:rsidRPr="0039531D">
        <w:rPr>
          <w:rFonts w:ascii="Consolas" w:hAnsi="Consolas"/>
          <w:color w:val="D4D4D4"/>
          <w:sz w:val="21"/>
          <w:szCs w:val="21"/>
          <w:lang w:val="en-GB"/>
        </w:rPr>
        <w:t>spark.read</w:t>
      </w:r>
      <w:proofErr w:type="gramEnd"/>
      <w:r w:rsidRPr="0039531D">
        <w:rPr>
          <w:rFonts w:ascii="Consolas" w:hAnsi="Consolas"/>
          <w:color w:val="D4D4D4"/>
          <w:sz w:val="21"/>
          <w:szCs w:val="21"/>
          <w:lang w:val="en-GB"/>
        </w:rPr>
        <w:t>.format(</w:t>
      </w:r>
      <w:r w:rsidRPr="0039531D">
        <w:rPr>
          <w:rFonts w:ascii="Consolas" w:hAnsi="Consolas"/>
          <w:color w:val="CE9178"/>
          <w:sz w:val="21"/>
          <w:szCs w:val="21"/>
          <w:lang w:val="en-GB"/>
        </w:rPr>
        <w:t>"jdbc"</w:t>
      </w:r>
      <w:r w:rsidRPr="0039531D">
        <w:rPr>
          <w:rFonts w:ascii="Consolas" w:hAnsi="Consolas"/>
          <w:color w:val="D4D4D4"/>
          <w:sz w:val="21"/>
          <w:szCs w:val="21"/>
          <w:lang w:val="en-GB"/>
        </w:rPr>
        <w:t>)\</w:t>
      </w:r>
    </w:p>
    <w:p w14:paraId="1B996569" w14:textId="77777777" w:rsidR="0039531D" w:rsidRPr="0039531D" w:rsidRDefault="0039531D" w:rsidP="003953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39531D">
        <w:rPr>
          <w:rFonts w:ascii="Consolas" w:hAnsi="Consolas"/>
          <w:color w:val="D4D4D4"/>
          <w:sz w:val="21"/>
          <w:szCs w:val="21"/>
          <w:lang w:val="en-GB"/>
        </w:rPr>
        <w:t>  </w:t>
      </w:r>
      <w:proofErr w:type="gramStart"/>
      <w:r w:rsidRPr="0039531D">
        <w:rPr>
          <w:rFonts w:ascii="Consolas" w:hAnsi="Consolas"/>
          <w:color w:val="D4D4D4"/>
          <w:sz w:val="21"/>
          <w:szCs w:val="21"/>
          <w:lang w:val="en-GB"/>
        </w:rPr>
        <w:t>.option</w:t>
      </w:r>
      <w:proofErr w:type="gramEnd"/>
      <w:r w:rsidRPr="0039531D">
        <w:rPr>
          <w:rFonts w:ascii="Consolas" w:hAnsi="Consolas"/>
          <w:color w:val="D4D4D4"/>
          <w:sz w:val="21"/>
          <w:szCs w:val="21"/>
          <w:lang w:val="en-GB"/>
        </w:rPr>
        <w:t>(</w:t>
      </w:r>
      <w:r w:rsidRPr="0039531D">
        <w:rPr>
          <w:rFonts w:ascii="Consolas" w:hAnsi="Consolas"/>
          <w:color w:val="CE9178"/>
          <w:sz w:val="21"/>
          <w:szCs w:val="21"/>
          <w:lang w:val="en-GB"/>
        </w:rPr>
        <w:t>"driver"</w:t>
      </w:r>
      <w:r w:rsidRPr="0039531D">
        <w:rPr>
          <w:rFonts w:ascii="Consolas" w:hAnsi="Consolas"/>
          <w:color w:val="D4D4D4"/>
          <w:sz w:val="21"/>
          <w:szCs w:val="21"/>
          <w:lang w:val="en-GB"/>
        </w:rPr>
        <w:t>, </w:t>
      </w:r>
      <w:r w:rsidRPr="0039531D">
        <w:rPr>
          <w:rFonts w:ascii="Consolas" w:hAnsi="Consolas"/>
          <w:color w:val="9CDCFE"/>
          <w:sz w:val="21"/>
          <w:szCs w:val="21"/>
          <w:lang w:val="en-GB"/>
        </w:rPr>
        <w:t>driver</w:t>
      </w:r>
      <w:r w:rsidRPr="0039531D">
        <w:rPr>
          <w:rFonts w:ascii="Consolas" w:hAnsi="Consolas"/>
          <w:color w:val="D4D4D4"/>
          <w:sz w:val="21"/>
          <w:szCs w:val="21"/>
          <w:lang w:val="en-GB"/>
        </w:rPr>
        <w:t>)\</w:t>
      </w:r>
    </w:p>
    <w:p w14:paraId="66D42736" w14:textId="77777777" w:rsidR="0039531D" w:rsidRPr="0039531D" w:rsidRDefault="0039531D" w:rsidP="003953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39531D">
        <w:rPr>
          <w:rFonts w:ascii="Consolas" w:hAnsi="Consolas"/>
          <w:color w:val="D4D4D4"/>
          <w:sz w:val="21"/>
          <w:szCs w:val="21"/>
          <w:lang w:val="en-GB"/>
        </w:rPr>
        <w:t>  </w:t>
      </w:r>
      <w:proofErr w:type="gramStart"/>
      <w:r w:rsidRPr="0039531D">
        <w:rPr>
          <w:rFonts w:ascii="Consolas" w:hAnsi="Consolas"/>
          <w:color w:val="D4D4D4"/>
          <w:sz w:val="21"/>
          <w:szCs w:val="21"/>
          <w:lang w:val="en-GB"/>
        </w:rPr>
        <w:t>.option</w:t>
      </w:r>
      <w:proofErr w:type="gramEnd"/>
      <w:r w:rsidRPr="0039531D">
        <w:rPr>
          <w:rFonts w:ascii="Consolas" w:hAnsi="Consolas"/>
          <w:color w:val="D4D4D4"/>
          <w:sz w:val="21"/>
          <w:szCs w:val="21"/>
          <w:lang w:val="en-GB"/>
        </w:rPr>
        <w:t>(</w:t>
      </w:r>
      <w:r w:rsidRPr="0039531D">
        <w:rPr>
          <w:rFonts w:ascii="Consolas" w:hAnsi="Consolas"/>
          <w:color w:val="CE9178"/>
          <w:sz w:val="21"/>
          <w:szCs w:val="21"/>
          <w:lang w:val="en-GB"/>
        </w:rPr>
        <w:t>"url"</w:t>
      </w:r>
      <w:r w:rsidRPr="0039531D">
        <w:rPr>
          <w:rFonts w:ascii="Consolas" w:hAnsi="Consolas"/>
          <w:color w:val="D4D4D4"/>
          <w:sz w:val="21"/>
          <w:szCs w:val="21"/>
          <w:lang w:val="en-GB"/>
        </w:rPr>
        <w:t>, </w:t>
      </w:r>
      <w:r w:rsidRPr="0039531D">
        <w:rPr>
          <w:rFonts w:ascii="Consolas" w:hAnsi="Consolas"/>
          <w:color w:val="9CDCFE"/>
          <w:sz w:val="21"/>
          <w:szCs w:val="21"/>
          <w:lang w:val="en-GB"/>
        </w:rPr>
        <w:t>url</w:t>
      </w:r>
      <w:r w:rsidRPr="0039531D">
        <w:rPr>
          <w:rFonts w:ascii="Consolas" w:hAnsi="Consolas"/>
          <w:color w:val="D4D4D4"/>
          <w:sz w:val="21"/>
          <w:szCs w:val="21"/>
          <w:lang w:val="en-GB"/>
        </w:rPr>
        <w:t>)\</w:t>
      </w:r>
    </w:p>
    <w:p w14:paraId="73F13A0D" w14:textId="77777777" w:rsidR="0039531D" w:rsidRPr="0039531D" w:rsidRDefault="0039531D" w:rsidP="003953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39531D">
        <w:rPr>
          <w:rFonts w:ascii="Consolas" w:hAnsi="Consolas"/>
          <w:color w:val="D4D4D4"/>
          <w:sz w:val="21"/>
          <w:szCs w:val="21"/>
          <w:lang w:val="en-GB"/>
        </w:rPr>
        <w:t>  </w:t>
      </w:r>
      <w:proofErr w:type="gramStart"/>
      <w:r w:rsidRPr="0039531D">
        <w:rPr>
          <w:rFonts w:ascii="Consolas" w:hAnsi="Consolas"/>
          <w:color w:val="D4D4D4"/>
          <w:sz w:val="21"/>
          <w:szCs w:val="21"/>
          <w:lang w:val="en-GB"/>
        </w:rPr>
        <w:t>.option</w:t>
      </w:r>
      <w:proofErr w:type="gramEnd"/>
      <w:r w:rsidRPr="0039531D">
        <w:rPr>
          <w:rFonts w:ascii="Consolas" w:hAnsi="Consolas"/>
          <w:color w:val="D4D4D4"/>
          <w:sz w:val="21"/>
          <w:szCs w:val="21"/>
          <w:lang w:val="en-GB"/>
        </w:rPr>
        <w:t>(</w:t>
      </w:r>
      <w:r w:rsidRPr="0039531D">
        <w:rPr>
          <w:rFonts w:ascii="Consolas" w:hAnsi="Consolas"/>
          <w:color w:val="CE9178"/>
          <w:sz w:val="21"/>
          <w:szCs w:val="21"/>
          <w:lang w:val="en-GB"/>
        </w:rPr>
        <w:t>"dbtable"</w:t>
      </w:r>
      <w:r w:rsidRPr="0039531D">
        <w:rPr>
          <w:rFonts w:ascii="Consolas" w:hAnsi="Consolas"/>
          <w:color w:val="D4D4D4"/>
          <w:sz w:val="21"/>
          <w:szCs w:val="21"/>
          <w:lang w:val="en-GB"/>
        </w:rPr>
        <w:t>, </w:t>
      </w:r>
      <w:r w:rsidRPr="0039531D">
        <w:rPr>
          <w:rFonts w:ascii="Consolas" w:hAnsi="Consolas"/>
          <w:color w:val="9CDCFE"/>
          <w:sz w:val="21"/>
          <w:szCs w:val="21"/>
          <w:lang w:val="en-GB"/>
        </w:rPr>
        <w:t>table</w:t>
      </w:r>
      <w:r w:rsidRPr="0039531D">
        <w:rPr>
          <w:rFonts w:ascii="Consolas" w:hAnsi="Consolas"/>
          <w:color w:val="D4D4D4"/>
          <w:sz w:val="21"/>
          <w:szCs w:val="21"/>
          <w:lang w:val="en-GB"/>
        </w:rPr>
        <w:t>)\</w:t>
      </w:r>
    </w:p>
    <w:p w14:paraId="084CF319" w14:textId="77777777" w:rsidR="0039531D" w:rsidRPr="0039531D" w:rsidRDefault="0039531D" w:rsidP="003953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39531D">
        <w:rPr>
          <w:rFonts w:ascii="Consolas" w:hAnsi="Consolas"/>
          <w:color w:val="D4D4D4"/>
          <w:sz w:val="21"/>
          <w:szCs w:val="21"/>
          <w:lang w:val="en-GB"/>
        </w:rPr>
        <w:t>  </w:t>
      </w:r>
      <w:proofErr w:type="gramStart"/>
      <w:r w:rsidRPr="0039531D">
        <w:rPr>
          <w:rFonts w:ascii="Consolas" w:hAnsi="Consolas"/>
          <w:color w:val="D4D4D4"/>
          <w:sz w:val="21"/>
          <w:szCs w:val="21"/>
          <w:lang w:val="en-GB"/>
        </w:rPr>
        <w:t>.option</w:t>
      </w:r>
      <w:proofErr w:type="gramEnd"/>
      <w:r w:rsidRPr="0039531D">
        <w:rPr>
          <w:rFonts w:ascii="Consolas" w:hAnsi="Consolas"/>
          <w:color w:val="D4D4D4"/>
          <w:sz w:val="21"/>
          <w:szCs w:val="21"/>
          <w:lang w:val="en-GB"/>
        </w:rPr>
        <w:t>(</w:t>
      </w:r>
      <w:r w:rsidRPr="0039531D">
        <w:rPr>
          <w:rFonts w:ascii="Consolas" w:hAnsi="Consolas"/>
          <w:color w:val="CE9178"/>
          <w:sz w:val="21"/>
          <w:szCs w:val="21"/>
          <w:lang w:val="en-GB"/>
        </w:rPr>
        <w:t>"user"</w:t>
      </w:r>
      <w:r w:rsidRPr="0039531D">
        <w:rPr>
          <w:rFonts w:ascii="Consolas" w:hAnsi="Consolas"/>
          <w:color w:val="D4D4D4"/>
          <w:sz w:val="21"/>
          <w:szCs w:val="21"/>
          <w:lang w:val="en-GB"/>
        </w:rPr>
        <w:t>, </w:t>
      </w:r>
      <w:r w:rsidRPr="0039531D">
        <w:rPr>
          <w:rFonts w:ascii="Consolas" w:hAnsi="Consolas"/>
          <w:color w:val="9CDCFE"/>
          <w:sz w:val="21"/>
          <w:szCs w:val="21"/>
          <w:lang w:val="en-GB"/>
        </w:rPr>
        <w:t>user</w:t>
      </w:r>
      <w:r w:rsidRPr="0039531D">
        <w:rPr>
          <w:rFonts w:ascii="Consolas" w:hAnsi="Consolas"/>
          <w:color w:val="D4D4D4"/>
          <w:sz w:val="21"/>
          <w:szCs w:val="21"/>
          <w:lang w:val="en-GB"/>
        </w:rPr>
        <w:t>)\</w:t>
      </w:r>
    </w:p>
    <w:p w14:paraId="0B16A8A1" w14:textId="77777777" w:rsidR="0039531D" w:rsidRPr="0039531D" w:rsidRDefault="0039531D" w:rsidP="003953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39531D">
        <w:rPr>
          <w:rFonts w:ascii="Consolas" w:hAnsi="Consolas"/>
          <w:color w:val="D4D4D4"/>
          <w:sz w:val="21"/>
          <w:szCs w:val="21"/>
          <w:lang w:val="en-GB"/>
        </w:rPr>
        <w:t>  </w:t>
      </w:r>
      <w:proofErr w:type="gramStart"/>
      <w:r w:rsidRPr="0039531D">
        <w:rPr>
          <w:rFonts w:ascii="Consolas" w:hAnsi="Consolas"/>
          <w:color w:val="D4D4D4"/>
          <w:sz w:val="21"/>
          <w:szCs w:val="21"/>
          <w:lang w:val="en-GB"/>
        </w:rPr>
        <w:t>.option</w:t>
      </w:r>
      <w:proofErr w:type="gramEnd"/>
      <w:r w:rsidRPr="0039531D">
        <w:rPr>
          <w:rFonts w:ascii="Consolas" w:hAnsi="Consolas"/>
          <w:color w:val="D4D4D4"/>
          <w:sz w:val="21"/>
          <w:szCs w:val="21"/>
          <w:lang w:val="en-GB"/>
        </w:rPr>
        <w:t>(</w:t>
      </w:r>
      <w:r w:rsidRPr="0039531D">
        <w:rPr>
          <w:rFonts w:ascii="Consolas" w:hAnsi="Consolas"/>
          <w:color w:val="CE9178"/>
          <w:sz w:val="21"/>
          <w:szCs w:val="21"/>
          <w:lang w:val="en-GB"/>
        </w:rPr>
        <w:t>"password"</w:t>
      </w:r>
      <w:r w:rsidRPr="0039531D">
        <w:rPr>
          <w:rFonts w:ascii="Consolas" w:hAnsi="Consolas"/>
          <w:color w:val="D4D4D4"/>
          <w:sz w:val="21"/>
          <w:szCs w:val="21"/>
          <w:lang w:val="en-GB"/>
        </w:rPr>
        <w:t>, </w:t>
      </w:r>
      <w:r w:rsidRPr="0039531D">
        <w:rPr>
          <w:rFonts w:ascii="Consolas" w:hAnsi="Consolas"/>
          <w:color w:val="9CDCFE"/>
          <w:sz w:val="21"/>
          <w:szCs w:val="21"/>
          <w:lang w:val="en-GB"/>
        </w:rPr>
        <w:t>password</w:t>
      </w:r>
      <w:r w:rsidRPr="0039531D">
        <w:rPr>
          <w:rFonts w:ascii="Consolas" w:hAnsi="Consolas"/>
          <w:color w:val="D4D4D4"/>
          <w:sz w:val="21"/>
          <w:szCs w:val="21"/>
          <w:lang w:val="en-GB"/>
        </w:rPr>
        <w:t>)\</w:t>
      </w:r>
    </w:p>
    <w:p w14:paraId="59EF13EC" w14:textId="40FFB5C7" w:rsidR="0039531D" w:rsidRDefault="0039531D" w:rsidP="003953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39531D">
        <w:rPr>
          <w:rFonts w:ascii="Consolas" w:hAnsi="Consolas"/>
          <w:color w:val="D4D4D4"/>
          <w:sz w:val="21"/>
          <w:szCs w:val="21"/>
          <w:lang w:val="en-GB"/>
        </w:rPr>
        <w:t>  </w:t>
      </w:r>
      <w:proofErr w:type="gramStart"/>
      <w:r w:rsidRPr="0039531D">
        <w:rPr>
          <w:rFonts w:ascii="Consolas" w:hAnsi="Consolas"/>
          <w:color w:val="D4D4D4"/>
          <w:sz w:val="21"/>
          <w:szCs w:val="21"/>
          <w:lang w:val="en-GB"/>
        </w:rPr>
        <w:t>.load</w:t>
      </w:r>
      <w:proofErr w:type="gramEnd"/>
      <w:r w:rsidRPr="0039531D">
        <w:rPr>
          <w:rFonts w:ascii="Consolas" w:hAnsi="Consolas"/>
          <w:color w:val="D4D4D4"/>
          <w:sz w:val="21"/>
          <w:szCs w:val="21"/>
          <w:lang w:val="en-GB"/>
        </w:rPr>
        <w:t>()</w:t>
      </w:r>
    </w:p>
    <w:p w14:paraId="2CED73A7" w14:textId="25FEA511" w:rsidR="00726427" w:rsidRDefault="00726427" w:rsidP="003953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</w:p>
    <w:p w14:paraId="22456D33" w14:textId="6CF3B2A6" w:rsidR="00726427" w:rsidRDefault="00726427" w:rsidP="007264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39531D">
        <w:rPr>
          <w:rFonts w:ascii="Consolas" w:hAnsi="Consolas"/>
          <w:color w:val="9CDCFE"/>
          <w:sz w:val="21"/>
          <w:szCs w:val="21"/>
          <w:lang w:val="en-GB"/>
        </w:rPr>
        <w:t>device_</w:t>
      </w:r>
      <w:proofErr w:type="gramStart"/>
      <w:r w:rsidRPr="0039531D">
        <w:rPr>
          <w:rFonts w:ascii="Consolas" w:hAnsi="Consolas"/>
          <w:color w:val="9CDCFE"/>
          <w:sz w:val="21"/>
          <w:szCs w:val="21"/>
          <w:lang w:val="en-GB"/>
        </w:rPr>
        <w:t>table</w:t>
      </w:r>
      <w:r w:rsidRPr="0039531D">
        <w:rPr>
          <w:rFonts w:ascii="Consolas" w:hAnsi="Consolas"/>
          <w:color w:val="D4D4D4"/>
          <w:sz w:val="21"/>
          <w:szCs w:val="21"/>
          <w:lang w:val="en-GB"/>
        </w:rPr>
        <w:t>.createOrReplaceTempView</w:t>
      </w:r>
      <w:proofErr w:type="gramEnd"/>
      <w:r w:rsidRPr="0039531D">
        <w:rPr>
          <w:rFonts w:ascii="Consolas" w:hAnsi="Consolas"/>
          <w:color w:val="D4D4D4"/>
          <w:sz w:val="21"/>
          <w:szCs w:val="21"/>
          <w:lang w:val="en-GB"/>
        </w:rPr>
        <w:t>(</w:t>
      </w:r>
      <w:r w:rsidRPr="0039531D">
        <w:rPr>
          <w:rFonts w:ascii="Consolas" w:hAnsi="Consolas"/>
          <w:color w:val="CE9178"/>
          <w:sz w:val="21"/>
          <w:szCs w:val="21"/>
          <w:lang w:val="en-GB"/>
        </w:rPr>
        <w:t>"DEVICES"</w:t>
      </w:r>
      <w:r w:rsidRPr="0039531D">
        <w:rPr>
          <w:rFonts w:ascii="Consolas" w:hAnsi="Consolas"/>
          <w:color w:val="D4D4D4"/>
          <w:sz w:val="21"/>
          <w:szCs w:val="21"/>
          <w:lang w:val="en-GB"/>
        </w:rPr>
        <w:t>)</w:t>
      </w:r>
      <w:r w:rsidR="00B66419">
        <w:rPr>
          <w:rFonts w:ascii="Consolas" w:hAnsi="Consolas"/>
          <w:color w:val="D4D4D4"/>
          <w:sz w:val="21"/>
          <w:szCs w:val="21"/>
          <w:lang w:val="en-GB"/>
        </w:rPr>
        <w:t xml:space="preserve"> # view</w:t>
      </w:r>
    </w:p>
    <w:p w14:paraId="1F7F0FB2" w14:textId="64C3BF93" w:rsidR="004C4738" w:rsidRDefault="004C4738" w:rsidP="007264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>
        <w:rPr>
          <w:rFonts w:ascii="Consolas" w:hAnsi="Consolas"/>
          <w:color w:val="D4D4D4"/>
          <w:sz w:val="21"/>
          <w:szCs w:val="21"/>
          <w:lang w:val="en-GB"/>
        </w:rPr>
        <w:t xml:space="preserve"># </w:t>
      </w:r>
      <w:r w:rsidR="00B66419" w:rsidRPr="00B66419">
        <w:rPr>
          <w:rFonts w:ascii="Consolas" w:hAnsi="Consolas"/>
          <w:color w:val="D4D4D4"/>
          <w:sz w:val="21"/>
          <w:szCs w:val="21"/>
          <w:lang w:val="en-GB"/>
        </w:rPr>
        <w:t>device_</w:t>
      </w:r>
      <w:proofErr w:type="gramStart"/>
      <w:r w:rsidR="00B66419" w:rsidRPr="00B66419">
        <w:rPr>
          <w:rFonts w:ascii="Consolas" w:hAnsi="Consolas"/>
          <w:color w:val="D4D4D4"/>
          <w:sz w:val="21"/>
          <w:szCs w:val="21"/>
          <w:lang w:val="en-GB"/>
        </w:rPr>
        <w:t>table.write</w:t>
      </w:r>
      <w:proofErr w:type="gramEnd"/>
      <w:r w:rsidR="00B66419" w:rsidRPr="00B66419">
        <w:rPr>
          <w:rFonts w:ascii="Consolas" w:hAnsi="Consolas"/>
          <w:color w:val="D4D4D4"/>
          <w:sz w:val="21"/>
          <w:szCs w:val="21"/>
          <w:lang w:val="en-GB"/>
        </w:rPr>
        <w:t>.saveAsTable("DEVICES_TABLE")</w:t>
      </w:r>
      <w:r w:rsidR="00B66419">
        <w:rPr>
          <w:rFonts w:ascii="Consolas" w:hAnsi="Consolas"/>
          <w:color w:val="D4D4D4"/>
          <w:sz w:val="21"/>
          <w:szCs w:val="21"/>
          <w:lang w:val="en-GB"/>
        </w:rPr>
        <w:t xml:space="preserve"> # table</w:t>
      </w:r>
      <w:r w:rsidR="0029780D">
        <w:rPr>
          <w:rFonts w:ascii="Consolas" w:hAnsi="Consolas"/>
          <w:color w:val="D4D4D4"/>
          <w:sz w:val="21"/>
          <w:szCs w:val="21"/>
          <w:lang w:val="en-GB"/>
        </w:rPr>
        <w:t xml:space="preserve"> </w:t>
      </w:r>
    </w:p>
    <w:p w14:paraId="0AF891EF" w14:textId="77777777" w:rsidR="007D6170" w:rsidRPr="00726427" w:rsidRDefault="007D6170" w:rsidP="007264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</w:p>
    <w:p w14:paraId="74C11043" w14:textId="77777777" w:rsidR="00001023" w:rsidRDefault="007D6170" w:rsidP="0039531D">
      <w:pPr>
        <w:pStyle w:val="2019Paragrafo0"/>
        <w:spacing w:after="100"/>
        <w:rPr>
          <w:sz w:val="20"/>
          <w:lang w:val="en-GB"/>
        </w:rPr>
      </w:pPr>
      <w:r>
        <w:rPr>
          <w:sz w:val="20"/>
          <w:lang w:val="en-GB"/>
        </w:rPr>
        <w:t>Now we can investigate the DEVICE data using queries like the following</w:t>
      </w:r>
      <w:r w:rsidR="00C94A12">
        <w:rPr>
          <w:sz w:val="20"/>
          <w:lang w:val="en-GB"/>
        </w:rPr>
        <w:t xml:space="preserve"> one that count the devices that are active on a specific day</w:t>
      </w:r>
      <w:r w:rsidR="00001023">
        <w:rPr>
          <w:sz w:val="20"/>
          <w:lang w:val="en-GB"/>
        </w:rPr>
        <w:t xml:space="preserve">, group by country, </w:t>
      </w:r>
      <w:proofErr w:type="gramStart"/>
      <w:r w:rsidR="00001023">
        <w:rPr>
          <w:sz w:val="20"/>
          <w:lang w:val="en-GB"/>
        </w:rPr>
        <w:t>application</w:t>
      </w:r>
      <w:proofErr w:type="gramEnd"/>
      <w:r w:rsidR="00001023">
        <w:rPr>
          <w:sz w:val="20"/>
          <w:lang w:val="en-GB"/>
        </w:rPr>
        <w:t xml:space="preserve"> and product</w:t>
      </w:r>
      <w:r w:rsidR="00C94A12">
        <w:rPr>
          <w:sz w:val="20"/>
          <w:lang w:val="en-GB"/>
        </w:rPr>
        <w:t xml:space="preserve">. </w:t>
      </w:r>
    </w:p>
    <w:p w14:paraId="1139524C" w14:textId="5158962B" w:rsidR="00C94A12" w:rsidRDefault="00C94A12" w:rsidP="0039531D">
      <w:pPr>
        <w:pStyle w:val="2019Paragrafo0"/>
        <w:spacing w:after="100"/>
        <w:rPr>
          <w:sz w:val="20"/>
          <w:lang w:val="en-GB"/>
        </w:rPr>
      </w:pPr>
      <w:r>
        <w:rPr>
          <w:sz w:val="20"/>
          <w:lang w:val="en-GB"/>
        </w:rPr>
        <w:t xml:space="preserve">We can </w:t>
      </w:r>
      <w:r w:rsidR="00BB39AA">
        <w:rPr>
          <w:sz w:val="20"/>
          <w:lang w:val="en-GB"/>
        </w:rPr>
        <w:t xml:space="preserve">limit the results to </w:t>
      </w:r>
      <w:r w:rsidR="00E64BE6">
        <w:rPr>
          <w:sz w:val="20"/>
          <w:lang w:val="en-GB"/>
        </w:rPr>
        <w:t xml:space="preserve">the </w:t>
      </w:r>
      <w:r w:rsidR="00001023">
        <w:rPr>
          <w:sz w:val="20"/>
          <w:lang w:val="en-GB"/>
        </w:rPr>
        <w:t xml:space="preserve">10 </w:t>
      </w:r>
      <w:r w:rsidR="00E64BE6">
        <w:rPr>
          <w:sz w:val="20"/>
          <w:lang w:val="en-GB"/>
        </w:rPr>
        <w:t>results with the biggest count.</w:t>
      </w:r>
    </w:p>
    <w:p w14:paraId="2631D63C" w14:textId="77777777" w:rsidR="007D6170" w:rsidRPr="00726427" w:rsidRDefault="007D6170" w:rsidP="007D61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726427">
        <w:rPr>
          <w:rFonts w:ascii="Consolas" w:hAnsi="Consolas"/>
          <w:color w:val="D4D4D4"/>
          <w:sz w:val="21"/>
          <w:szCs w:val="21"/>
          <w:lang w:val="en-GB"/>
        </w:rPr>
        <w:t>%</w:t>
      </w:r>
      <w:proofErr w:type="gramStart"/>
      <w:r w:rsidRPr="00726427">
        <w:rPr>
          <w:rFonts w:ascii="Consolas" w:hAnsi="Consolas"/>
          <w:color w:val="D4D4D4"/>
          <w:sz w:val="21"/>
          <w:szCs w:val="21"/>
          <w:lang w:val="en-GB"/>
        </w:rPr>
        <w:t>sql</w:t>
      </w:r>
      <w:proofErr w:type="gramEnd"/>
    </w:p>
    <w:p w14:paraId="60F47D95" w14:textId="77777777" w:rsidR="007D6170" w:rsidRPr="00726427" w:rsidRDefault="007D6170" w:rsidP="007D61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726427">
        <w:rPr>
          <w:rFonts w:ascii="Consolas" w:hAnsi="Consolas"/>
          <w:color w:val="D4D4D4"/>
          <w:sz w:val="21"/>
          <w:szCs w:val="21"/>
          <w:lang w:val="en-GB"/>
        </w:rPr>
        <w:t>select </w:t>
      </w:r>
      <w:proofErr w:type="gramStart"/>
      <w:r w:rsidRPr="00726427">
        <w:rPr>
          <w:rFonts w:ascii="Consolas" w:hAnsi="Consolas"/>
          <w:color w:val="D4D4D4"/>
          <w:sz w:val="21"/>
          <w:szCs w:val="21"/>
          <w:lang w:val="en-GB"/>
        </w:rPr>
        <w:t>count(</w:t>
      </w:r>
      <w:proofErr w:type="gramEnd"/>
      <w:r w:rsidRPr="00726427">
        <w:rPr>
          <w:rFonts w:ascii="Consolas" w:hAnsi="Consolas"/>
          <w:color w:val="D4D4D4"/>
          <w:sz w:val="21"/>
          <w:szCs w:val="21"/>
          <w:lang w:val="en-GB"/>
        </w:rPr>
        <w:t>distinct device) </w:t>
      </w:r>
      <w:r w:rsidRPr="00726427">
        <w:rPr>
          <w:rFonts w:ascii="Consolas" w:hAnsi="Consolas"/>
          <w:color w:val="C586C0"/>
          <w:sz w:val="21"/>
          <w:szCs w:val="21"/>
          <w:lang w:val="en-GB"/>
        </w:rPr>
        <w:t>as</w:t>
      </w:r>
      <w:r w:rsidRPr="00726427">
        <w:rPr>
          <w:rFonts w:ascii="Consolas" w:hAnsi="Consolas"/>
          <w:color w:val="D4D4D4"/>
          <w:sz w:val="21"/>
          <w:szCs w:val="21"/>
          <w:lang w:val="en-GB"/>
        </w:rPr>
        <w:t> count_devices</w:t>
      </w:r>
    </w:p>
    <w:p w14:paraId="2E690053" w14:textId="2FFA6114" w:rsidR="007D6170" w:rsidRPr="00726427" w:rsidRDefault="007D6170" w:rsidP="007D61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726427">
        <w:rPr>
          <w:rFonts w:ascii="Consolas" w:hAnsi="Consolas"/>
          <w:color w:val="D4D4D4"/>
          <w:sz w:val="21"/>
          <w:szCs w:val="21"/>
          <w:lang w:val="en-GB"/>
        </w:rPr>
        <w:t>, a.day</w:t>
      </w:r>
    </w:p>
    <w:p w14:paraId="0D3E4BF1" w14:textId="77777777" w:rsidR="007D6170" w:rsidRPr="00726427" w:rsidRDefault="007D6170" w:rsidP="007D61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726427">
        <w:rPr>
          <w:rFonts w:ascii="Consolas" w:hAnsi="Consolas"/>
          <w:color w:val="D4D4D4"/>
          <w:sz w:val="21"/>
          <w:szCs w:val="21"/>
          <w:lang w:val="en-GB"/>
        </w:rPr>
        <w:t>  </w:t>
      </w:r>
      <w:r w:rsidRPr="00726427">
        <w:rPr>
          <w:rFonts w:ascii="Consolas" w:hAnsi="Consolas"/>
          <w:color w:val="C586C0"/>
          <w:sz w:val="21"/>
          <w:szCs w:val="21"/>
          <w:lang w:val="en-GB"/>
        </w:rPr>
        <w:t>from</w:t>
      </w:r>
      <w:r w:rsidRPr="00726427">
        <w:rPr>
          <w:rFonts w:ascii="Consolas" w:hAnsi="Consolas"/>
          <w:color w:val="D4D4D4"/>
          <w:sz w:val="21"/>
          <w:szCs w:val="21"/>
          <w:lang w:val="en-GB"/>
        </w:rPr>
        <w:t> DEVICES a</w:t>
      </w:r>
    </w:p>
    <w:p w14:paraId="29F42396" w14:textId="60EEFFA9" w:rsidR="007D6170" w:rsidRPr="00726427" w:rsidRDefault="007D6170" w:rsidP="007D61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726427">
        <w:rPr>
          <w:rFonts w:ascii="Consolas" w:hAnsi="Consolas"/>
          <w:color w:val="D4D4D4"/>
          <w:sz w:val="21"/>
          <w:szCs w:val="21"/>
          <w:lang w:val="en-GB"/>
        </w:rPr>
        <w:t>where </w:t>
      </w:r>
      <w:r w:rsidR="00A076EE">
        <w:rPr>
          <w:rFonts w:ascii="Consolas" w:hAnsi="Consolas"/>
          <w:color w:val="D4D4D4"/>
          <w:sz w:val="21"/>
          <w:szCs w:val="21"/>
          <w:lang w:val="en-GB"/>
        </w:rPr>
        <w:t>floor(</w:t>
      </w:r>
      <w:r w:rsidRPr="00726427">
        <w:rPr>
          <w:rFonts w:ascii="Consolas" w:hAnsi="Consolas"/>
          <w:color w:val="9CDCFE"/>
          <w:sz w:val="21"/>
          <w:szCs w:val="21"/>
          <w:lang w:val="en-GB"/>
        </w:rPr>
        <w:t>day</w:t>
      </w:r>
      <w:r w:rsidR="00A076EE">
        <w:rPr>
          <w:rFonts w:ascii="Consolas" w:hAnsi="Consolas"/>
          <w:color w:val="9CDCFE"/>
          <w:sz w:val="21"/>
          <w:szCs w:val="21"/>
          <w:lang w:val="en-GB"/>
        </w:rPr>
        <w:t>/100)</w:t>
      </w:r>
      <w:r w:rsidRPr="00726427">
        <w:rPr>
          <w:rFonts w:ascii="Consolas" w:hAnsi="Consolas"/>
          <w:color w:val="D4D4D4"/>
          <w:sz w:val="21"/>
          <w:szCs w:val="21"/>
          <w:lang w:val="en-GB"/>
        </w:rPr>
        <w:t> = </w:t>
      </w:r>
      <w:r w:rsidRPr="00726427">
        <w:rPr>
          <w:rFonts w:ascii="Consolas" w:hAnsi="Consolas"/>
          <w:color w:val="B5CEA8"/>
          <w:sz w:val="21"/>
          <w:szCs w:val="21"/>
          <w:lang w:val="en-GB"/>
        </w:rPr>
        <w:t>201601</w:t>
      </w:r>
    </w:p>
    <w:p w14:paraId="1605EC77" w14:textId="0536552F" w:rsidR="007D6170" w:rsidRPr="00726427" w:rsidRDefault="007D6170" w:rsidP="007D61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726427">
        <w:rPr>
          <w:rFonts w:ascii="Consolas" w:hAnsi="Consolas"/>
          <w:color w:val="D4D4D4"/>
          <w:sz w:val="21"/>
          <w:szCs w:val="21"/>
          <w:lang w:val="en-GB"/>
        </w:rPr>
        <w:t>  group by a.day</w:t>
      </w:r>
    </w:p>
    <w:p w14:paraId="7C4D42D4" w14:textId="77777777" w:rsidR="007D6170" w:rsidRPr="00726427" w:rsidRDefault="007D6170" w:rsidP="007D61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726427">
        <w:rPr>
          <w:rFonts w:ascii="Consolas" w:hAnsi="Consolas"/>
          <w:color w:val="D4D4D4"/>
          <w:sz w:val="21"/>
          <w:szCs w:val="21"/>
          <w:lang w:val="en-GB"/>
        </w:rPr>
        <w:t>  order by count_devices desc</w:t>
      </w:r>
    </w:p>
    <w:p w14:paraId="3B09C8A9" w14:textId="77777777" w:rsidR="007D6170" w:rsidRPr="00726427" w:rsidRDefault="007D6170" w:rsidP="007D61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726427">
        <w:rPr>
          <w:rFonts w:ascii="Consolas" w:hAnsi="Consolas"/>
          <w:color w:val="D4D4D4"/>
          <w:sz w:val="21"/>
          <w:szCs w:val="21"/>
          <w:lang w:val="en-GB"/>
        </w:rPr>
        <w:t>  limit </w:t>
      </w:r>
      <w:r w:rsidRPr="00726427">
        <w:rPr>
          <w:rFonts w:ascii="Consolas" w:hAnsi="Consolas"/>
          <w:color w:val="B5CEA8"/>
          <w:sz w:val="21"/>
          <w:szCs w:val="21"/>
          <w:lang w:val="en-GB"/>
        </w:rPr>
        <w:t>10</w:t>
      </w:r>
    </w:p>
    <w:p w14:paraId="1334C4E2" w14:textId="561FD690" w:rsidR="007D6170" w:rsidRDefault="00AF2C3C" w:rsidP="0039531D">
      <w:pPr>
        <w:pStyle w:val="2019Paragrafo0"/>
        <w:spacing w:after="100"/>
        <w:rPr>
          <w:sz w:val="20"/>
          <w:lang w:val="en-GB"/>
        </w:rPr>
      </w:pPr>
      <w:r>
        <w:rPr>
          <w:sz w:val="20"/>
          <w:lang w:val="en-GB"/>
        </w:rPr>
        <w:t xml:space="preserve">Databricks editor </w:t>
      </w:r>
      <w:r w:rsidR="00CF127B">
        <w:rPr>
          <w:sz w:val="20"/>
          <w:lang w:val="en-GB"/>
        </w:rPr>
        <w:t>allows</w:t>
      </w:r>
      <w:r w:rsidR="00205069">
        <w:rPr>
          <w:sz w:val="20"/>
          <w:lang w:val="en-GB"/>
        </w:rPr>
        <w:t xml:space="preserve"> you </w:t>
      </w:r>
      <w:r w:rsidR="00CF127B">
        <w:rPr>
          <w:sz w:val="20"/>
          <w:lang w:val="en-GB"/>
        </w:rPr>
        <w:t xml:space="preserve">to </w:t>
      </w:r>
      <w:r w:rsidR="00205069">
        <w:rPr>
          <w:sz w:val="20"/>
          <w:lang w:val="en-GB"/>
        </w:rPr>
        <w:t xml:space="preserve">easily visualize query results as a grid or </w:t>
      </w:r>
      <w:r w:rsidR="00317DCD">
        <w:rPr>
          <w:sz w:val="20"/>
          <w:lang w:val="en-GB"/>
        </w:rPr>
        <w:t xml:space="preserve">a </w:t>
      </w:r>
      <w:r w:rsidR="00205069">
        <w:rPr>
          <w:sz w:val="20"/>
          <w:lang w:val="en-GB"/>
        </w:rPr>
        <w:t>plot</w:t>
      </w:r>
      <w:r w:rsidR="00317DCD">
        <w:rPr>
          <w:sz w:val="20"/>
          <w:lang w:val="en-GB"/>
        </w:rPr>
        <w:t>.</w:t>
      </w:r>
    </w:p>
    <w:p w14:paraId="1E772842" w14:textId="48BB5EF0" w:rsidR="00BD3B0D" w:rsidRDefault="00F13EA4" w:rsidP="0039531D">
      <w:pPr>
        <w:pStyle w:val="2019Paragrafo0"/>
        <w:spacing w:after="100"/>
        <w:rPr>
          <w:sz w:val="20"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47BA15C" wp14:editId="2524F0C3">
            <wp:simplePos x="0" y="0"/>
            <wp:positionH relativeFrom="column">
              <wp:posOffset>1613726</wp:posOffset>
            </wp:positionH>
            <wp:positionV relativeFrom="paragraph">
              <wp:posOffset>-294556</wp:posOffset>
            </wp:positionV>
            <wp:extent cx="4287328" cy="2164805"/>
            <wp:effectExtent l="0" t="0" r="0" b="6985"/>
            <wp:wrapNone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328" cy="216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7B37">
        <w:rPr>
          <w:noProof/>
        </w:rPr>
        <w:drawing>
          <wp:inline distT="0" distB="0" distL="0" distR="0" wp14:anchorId="436F8AF3" wp14:editId="63503776">
            <wp:extent cx="1613140" cy="1618571"/>
            <wp:effectExtent l="0" t="0" r="6350" b="127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27433" cy="163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F0E8" w14:textId="74F66D17" w:rsidR="008864DA" w:rsidRDefault="00C91424" w:rsidP="0039531D">
      <w:pPr>
        <w:pStyle w:val="2019Paragrafo0"/>
        <w:spacing w:after="100"/>
        <w:rPr>
          <w:sz w:val="20"/>
          <w:lang w:val="en-GB"/>
        </w:rPr>
      </w:pPr>
      <w:r>
        <w:rPr>
          <w:sz w:val="20"/>
          <w:lang w:val="en-GB"/>
        </w:rPr>
        <w:t xml:space="preserve">For example, in the month of January 2016 the day with the </w:t>
      </w:r>
      <w:r w:rsidR="007B7A32">
        <w:rPr>
          <w:sz w:val="20"/>
          <w:lang w:val="en-GB"/>
        </w:rPr>
        <w:t>biggest count of active devices is the 31</w:t>
      </w:r>
      <w:r w:rsidR="007B7A32" w:rsidRPr="007B7A32">
        <w:rPr>
          <w:sz w:val="20"/>
          <w:vertAlign w:val="superscript"/>
          <w:lang w:val="en-GB"/>
        </w:rPr>
        <w:t>st</w:t>
      </w:r>
      <w:r w:rsidR="007B7A32">
        <w:rPr>
          <w:sz w:val="20"/>
          <w:lang w:val="en-GB"/>
        </w:rPr>
        <w:t>.</w:t>
      </w:r>
    </w:p>
    <w:p w14:paraId="2CC40A83" w14:textId="0E626E68" w:rsidR="007B7A32" w:rsidRDefault="007B7A32" w:rsidP="0039531D">
      <w:pPr>
        <w:pStyle w:val="2019Paragrafo0"/>
        <w:spacing w:after="100"/>
        <w:rPr>
          <w:sz w:val="20"/>
          <w:lang w:val="en-GB"/>
        </w:rPr>
      </w:pPr>
      <w:r>
        <w:rPr>
          <w:sz w:val="20"/>
          <w:lang w:val="en-GB"/>
        </w:rPr>
        <w:t xml:space="preserve">In the plot and </w:t>
      </w:r>
      <w:proofErr w:type="gramStart"/>
      <w:r>
        <w:rPr>
          <w:sz w:val="20"/>
          <w:lang w:val="en-GB"/>
        </w:rPr>
        <w:t>grid</w:t>
      </w:r>
      <w:proofErr w:type="gramEnd"/>
      <w:r>
        <w:rPr>
          <w:sz w:val="20"/>
          <w:lang w:val="en-GB"/>
        </w:rPr>
        <w:t xml:space="preserve"> we can see the top 10 days.</w:t>
      </w:r>
    </w:p>
    <w:p w14:paraId="58DBF633" w14:textId="7D56CA69" w:rsidR="00F13EA4" w:rsidRPr="008864DA" w:rsidRDefault="00F13EA4" w:rsidP="0039531D">
      <w:pPr>
        <w:pStyle w:val="2019Paragrafo0"/>
        <w:spacing w:after="100"/>
        <w:rPr>
          <w:sz w:val="20"/>
          <w:lang w:val="en-GB"/>
        </w:rPr>
      </w:pPr>
      <w:r w:rsidRPr="008864DA">
        <w:rPr>
          <w:sz w:val="20"/>
          <w:lang w:val="en-GB"/>
        </w:rPr>
        <w:t>If we</w:t>
      </w:r>
      <w:r w:rsidR="001A5729" w:rsidRPr="008864DA">
        <w:rPr>
          <w:sz w:val="20"/>
          <w:lang w:val="en-GB"/>
        </w:rPr>
        <w:t xml:space="preserve"> </w:t>
      </w:r>
      <w:r w:rsidR="007B7A32">
        <w:rPr>
          <w:sz w:val="20"/>
          <w:lang w:val="en-GB"/>
        </w:rPr>
        <w:t>focus, for example</w:t>
      </w:r>
      <w:r w:rsidR="00207B5D">
        <w:rPr>
          <w:sz w:val="20"/>
          <w:lang w:val="en-GB"/>
        </w:rPr>
        <w:t>,</w:t>
      </w:r>
      <w:r w:rsidR="007B7A32">
        <w:rPr>
          <w:sz w:val="20"/>
          <w:lang w:val="en-GB"/>
        </w:rPr>
        <w:t xml:space="preserve"> on </w:t>
      </w:r>
      <w:r w:rsidR="00207B5D">
        <w:rPr>
          <w:sz w:val="20"/>
          <w:lang w:val="en-GB"/>
        </w:rPr>
        <w:t>2016 Jan 31</w:t>
      </w:r>
      <w:r w:rsidR="00207B5D" w:rsidRPr="00207B5D">
        <w:rPr>
          <w:sz w:val="20"/>
          <w:vertAlign w:val="superscript"/>
          <w:lang w:val="en-GB"/>
        </w:rPr>
        <w:t>st</w:t>
      </w:r>
      <w:r w:rsidR="00E72878">
        <w:rPr>
          <w:sz w:val="20"/>
          <w:lang w:val="en-GB"/>
        </w:rPr>
        <w:t xml:space="preserve"> </w:t>
      </w:r>
      <w:r w:rsidR="00207B5D">
        <w:rPr>
          <w:sz w:val="20"/>
          <w:lang w:val="en-GB"/>
        </w:rPr>
        <w:t xml:space="preserve">and </w:t>
      </w:r>
      <w:r w:rsidR="001A5729" w:rsidRPr="008864DA">
        <w:rPr>
          <w:sz w:val="20"/>
          <w:lang w:val="en-GB"/>
        </w:rPr>
        <w:t>group by other columns</w:t>
      </w:r>
      <w:r w:rsidR="00207B5D">
        <w:rPr>
          <w:sz w:val="20"/>
          <w:lang w:val="en-GB"/>
        </w:rPr>
        <w:t>,</w:t>
      </w:r>
      <w:r w:rsidR="008864DA" w:rsidRPr="008864DA">
        <w:rPr>
          <w:sz w:val="20"/>
          <w:lang w:val="en-GB"/>
        </w:rPr>
        <w:t xml:space="preserve"> the result is the following.</w:t>
      </w:r>
    </w:p>
    <w:p w14:paraId="48243704" w14:textId="77777777" w:rsidR="009B4A7A" w:rsidRPr="009B4A7A" w:rsidRDefault="009B4A7A" w:rsidP="009B4A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9B4A7A">
        <w:rPr>
          <w:rFonts w:ascii="Consolas" w:hAnsi="Consolas"/>
          <w:color w:val="D4D4D4"/>
          <w:sz w:val="21"/>
          <w:szCs w:val="21"/>
          <w:lang w:val="en-GB"/>
        </w:rPr>
        <w:t>%</w:t>
      </w:r>
      <w:proofErr w:type="gramStart"/>
      <w:r w:rsidRPr="009B4A7A">
        <w:rPr>
          <w:rFonts w:ascii="Consolas" w:hAnsi="Consolas"/>
          <w:color w:val="D4D4D4"/>
          <w:sz w:val="21"/>
          <w:szCs w:val="21"/>
          <w:lang w:val="en-GB"/>
        </w:rPr>
        <w:t>sql</w:t>
      </w:r>
      <w:proofErr w:type="gramEnd"/>
    </w:p>
    <w:p w14:paraId="305F6048" w14:textId="77777777" w:rsidR="009B4A7A" w:rsidRPr="009B4A7A" w:rsidRDefault="009B4A7A" w:rsidP="009B4A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9B4A7A">
        <w:rPr>
          <w:rFonts w:ascii="Consolas" w:hAnsi="Consolas"/>
          <w:color w:val="D4D4D4"/>
          <w:sz w:val="21"/>
          <w:szCs w:val="21"/>
          <w:lang w:val="en-GB"/>
        </w:rPr>
        <w:t>select </w:t>
      </w:r>
      <w:proofErr w:type="gramStart"/>
      <w:r w:rsidRPr="009B4A7A">
        <w:rPr>
          <w:rFonts w:ascii="Consolas" w:hAnsi="Consolas"/>
          <w:color w:val="D4D4D4"/>
          <w:sz w:val="21"/>
          <w:szCs w:val="21"/>
          <w:lang w:val="en-GB"/>
        </w:rPr>
        <w:t>count(</w:t>
      </w:r>
      <w:proofErr w:type="gramEnd"/>
      <w:r w:rsidRPr="009B4A7A">
        <w:rPr>
          <w:rFonts w:ascii="Consolas" w:hAnsi="Consolas"/>
          <w:color w:val="D4D4D4"/>
          <w:sz w:val="21"/>
          <w:szCs w:val="21"/>
          <w:lang w:val="en-GB"/>
        </w:rPr>
        <w:t>distinct device) </w:t>
      </w:r>
      <w:r w:rsidRPr="009B4A7A">
        <w:rPr>
          <w:rFonts w:ascii="Consolas" w:hAnsi="Consolas"/>
          <w:color w:val="C586C0"/>
          <w:sz w:val="21"/>
          <w:szCs w:val="21"/>
          <w:lang w:val="en-GB"/>
        </w:rPr>
        <w:t>as</w:t>
      </w:r>
      <w:r w:rsidRPr="009B4A7A">
        <w:rPr>
          <w:rFonts w:ascii="Consolas" w:hAnsi="Consolas"/>
          <w:color w:val="D4D4D4"/>
          <w:sz w:val="21"/>
          <w:szCs w:val="21"/>
          <w:lang w:val="en-GB"/>
        </w:rPr>
        <w:t> count_devices</w:t>
      </w:r>
    </w:p>
    <w:p w14:paraId="4EF18A60" w14:textId="4905EC1F" w:rsidR="00B85621" w:rsidRPr="009B4A7A" w:rsidRDefault="009B4A7A" w:rsidP="009B4A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9B4A7A">
        <w:rPr>
          <w:rFonts w:ascii="Consolas" w:hAnsi="Consolas"/>
          <w:color w:val="D4D4D4"/>
          <w:sz w:val="21"/>
          <w:szCs w:val="21"/>
          <w:lang w:val="en-GB"/>
        </w:rPr>
        <w:t>, a.day, product, country</w:t>
      </w:r>
      <w:r w:rsidR="00B85621">
        <w:rPr>
          <w:rFonts w:ascii="Consolas" w:hAnsi="Consolas"/>
          <w:color w:val="D4D4D4"/>
          <w:sz w:val="21"/>
          <w:szCs w:val="21"/>
          <w:lang w:val="en-GB"/>
        </w:rPr>
        <w:t>, application</w:t>
      </w:r>
    </w:p>
    <w:p w14:paraId="23003501" w14:textId="77777777" w:rsidR="009B4A7A" w:rsidRPr="009B4A7A" w:rsidRDefault="009B4A7A" w:rsidP="009B4A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9B4A7A">
        <w:rPr>
          <w:rFonts w:ascii="Consolas" w:hAnsi="Consolas"/>
          <w:color w:val="D4D4D4"/>
          <w:sz w:val="21"/>
          <w:szCs w:val="21"/>
          <w:lang w:val="en-GB"/>
        </w:rPr>
        <w:t> </w:t>
      </w:r>
      <w:r w:rsidRPr="009B4A7A">
        <w:rPr>
          <w:rFonts w:ascii="Consolas" w:hAnsi="Consolas"/>
          <w:color w:val="C586C0"/>
          <w:sz w:val="21"/>
          <w:szCs w:val="21"/>
          <w:lang w:val="en-GB"/>
        </w:rPr>
        <w:t>from</w:t>
      </w:r>
      <w:r w:rsidRPr="009B4A7A">
        <w:rPr>
          <w:rFonts w:ascii="Consolas" w:hAnsi="Consolas"/>
          <w:color w:val="D4D4D4"/>
          <w:sz w:val="21"/>
          <w:szCs w:val="21"/>
          <w:lang w:val="en-GB"/>
        </w:rPr>
        <w:t> DEVICES a</w:t>
      </w:r>
    </w:p>
    <w:p w14:paraId="59FE24CE" w14:textId="77777777" w:rsidR="009B4A7A" w:rsidRPr="009B4A7A" w:rsidRDefault="009B4A7A" w:rsidP="009B4A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9B4A7A">
        <w:rPr>
          <w:rFonts w:ascii="Consolas" w:hAnsi="Consolas"/>
          <w:color w:val="D4D4D4"/>
          <w:sz w:val="21"/>
          <w:szCs w:val="21"/>
          <w:lang w:val="en-GB"/>
        </w:rPr>
        <w:t>where </w:t>
      </w:r>
      <w:r w:rsidRPr="009B4A7A">
        <w:rPr>
          <w:rFonts w:ascii="Consolas" w:hAnsi="Consolas"/>
          <w:color w:val="9CDCFE"/>
          <w:sz w:val="21"/>
          <w:szCs w:val="21"/>
          <w:lang w:val="en-GB"/>
        </w:rPr>
        <w:t>day</w:t>
      </w:r>
      <w:r w:rsidRPr="009B4A7A">
        <w:rPr>
          <w:rFonts w:ascii="Consolas" w:hAnsi="Consolas"/>
          <w:color w:val="D4D4D4"/>
          <w:sz w:val="21"/>
          <w:szCs w:val="21"/>
          <w:lang w:val="en-GB"/>
        </w:rPr>
        <w:t>= </w:t>
      </w:r>
      <w:r w:rsidRPr="009B4A7A">
        <w:rPr>
          <w:rFonts w:ascii="Consolas" w:hAnsi="Consolas"/>
          <w:color w:val="B5CEA8"/>
          <w:sz w:val="21"/>
          <w:szCs w:val="21"/>
          <w:lang w:val="en-GB"/>
        </w:rPr>
        <w:t>20160131</w:t>
      </w:r>
    </w:p>
    <w:p w14:paraId="05D6CA95" w14:textId="5A979F11" w:rsidR="009B4A7A" w:rsidRPr="009B4A7A" w:rsidRDefault="009B4A7A" w:rsidP="009B4A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9B4A7A">
        <w:rPr>
          <w:rFonts w:ascii="Consolas" w:hAnsi="Consolas"/>
          <w:color w:val="D4D4D4"/>
          <w:sz w:val="21"/>
          <w:szCs w:val="21"/>
          <w:lang w:val="en-GB"/>
        </w:rPr>
        <w:t>  group by a.day, product, country</w:t>
      </w:r>
      <w:r w:rsidR="001A5729">
        <w:rPr>
          <w:rFonts w:ascii="Consolas" w:hAnsi="Consolas"/>
          <w:color w:val="D4D4D4"/>
          <w:sz w:val="21"/>
          <w:szCs w:val="21"/>
          <w:lang w:val="en-GB"/>
        </w:rPr>
        <w:t>, application</w:t>
      </w:r>
    </w:p>
    <w:p w14:paraId="1C265E25" w14:textId="77777777" w:rsidR="009B4A7A" w:rsidRPr="009B4A7A" w:rsidRDefault="009B4A7A" w:rsidP="009B4A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9B4A7A">
        <w:rPr>
          <w:rFonts w:ascii="Consolas" w:hAnsi="Consolas"/>
          <w:color w:val="D4D4D4"/>
          <w:sz w:val="21"/>
          <w:szCs w:val="21"/>
          <w:lang w:val="en-GB"/>
        </w:rPr>
        <w:t>  order by count_devices desc</w:t>
      </w:r>
    </w:p>
    <w:p w14:paraId="5A88399C" w14:textId="0FB8F57E" w:rsidR="00C85226" w:rsidRPr="00C85226" w:rsidRDefault="009B4A7A" w:rsidP="009B4A7A">
      <w:pPr>
        <w:shd w:val="clear" w:color="auto" w:fill="1E1E1E"/>
        <w:spacing w:line="285" w:lineRule="atLeast"/>
        <w:rPr>
          <w:rFonts w:ascii="Consolas" w:hAnsi="Consolas"/>
          <w:color w:val="B5CEA8"/>
          <w:sz w:val="21"/>
          <w:szCs w:val="21"/>
          <w:lang w:val="en-GB"/>
        </w:rPr>
      </w:pPr>
      <w:r w:rsidRPr="009B4A7A">
        <w:rPr>
          <w:rFonts w:ascii="Consolas" w:hAnsi="Consolas"/>
          <w:color w:val="D4D4D4"/>
          <w:sz w:val="21"/>
          <w:szCs w:val="21"/>
          <w:lang w:val="en-GB"/>
        </w:rPr>
        <w:t>  limit </w:t>
      </w:r>
      <w:r w:rsidRPr="009B4A7A">
        <w:rPr>
          <w:rFonts w:ascii="Consolas" w:hAnsi="Consolas"/>
          <w:color w:val="B5CEA8"/>
          <w:sz w:val="21"/>
          <w:szCs w:val="21"/>
          <w:lang w:val="en-GB"/>
        </w:rPr>
        <w:t>10</w:t>
      </w:r>
    </w:p>
    <w:p w14:paraId="7EF46A20" w14:textId="563F5586" w:rsidR="00E00FFC" w:rsidRDefault="00DE282B" w:rsidP="0039531D">
      <w:pPr>
        <w:pStyle w:val="2019Paragrafo0"/>
        <w:spacing w:after="100"/>
        <w:rPr>
          <w:sz w:val="20"/>
          <w:lang w:val="en-GB"/>
        </w:rPr>
      </w:pPr>
      <w:r>
        <w:rPr>
          <w:noProof/>
        </w:rPr>
        <w:drawing>
          <wp:inline distT="0" distB="0" distL="0" distR="0" wp14:anchorId="56C0CB2C" wp14:editId="497DD766">
            <wp:extent cx="6097270" cy="2372264"/>
            <wp:effectExtent l="0" t="0" r="0" b="952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9216" cy="237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8570" w14:textId="3457D5E6" w:rsidR="004B7C24" w:rsidRDefault="008F6369" w:rsidP="0039531D">
      <w:pPr>
        <w:pStyle w:val="2019Paragrafo0"/>
        <w:spacing w:after="100"/>
        <w:rPr>
          <w:sz w:val="20"/>
          <w:lang w:val="en-GB"/>
        </w:rPr>
      </w:pPr>
      <w:r>
        <w:rPr>
          <w:sz w:val="20"/>
          <w:lang w:val="en-GB"/>
        </w:rPr>
        <w:t xml:space="preserve">The most of devices come from </w:t>
      </w:r>
      <w:r w:rsidR="009A38BC">
        <w:rPr>
          <w:sz w:val="20"/>
          <w:lang w:val="en-GB"/>
        </w:rPr>
        <w:t xml:space="preserve">the country </w:t>
      </w:r>
      <w:r>
        <w:rPr>
          <w:sz w:val="20"/>
          <w:lang w:val="en-GB"/>
        </w:rPr>
        <w:t>Indonesia</w:t>
      </w:r>
      <w:r w:rsidR="00916738">
        <w:rPr>
          <w:sz w:val="20"/>
          <w:lang w:val="en-GB"/>
        </w:rPr>
        <w:t>. S</w:t>
      </w:r>
      <w:r w:rsidR="009A38BC">
        <w:rPr>
          <w:sz w:val="20"/>
          <w:lang w:val="en-GB"/>
        </w:rPr>
        <w:t>ubtitle</w:t>
      </w:r>
      <w:r w:rsidR="00916738">
        <w:rPr>
          <w:sz w:val="20"/>
          <w:lang w:val="en-GB"/>
        </w:rPr>
        <w:t xml:space="preserve"> is the most viewed product</w:t>
      </w:r>
      <w:r w:rsidR="009A38BC">
        <w:rPr>
          <w:sz w:val="20"/>
          <w:lang w:val="en-GB"/>
        </w:rPr>
        <w:t xml:space="preserve"> </w:t>
      </w:r>
      <w:r w:rsidR="00FA5DC6">
        <w:rPr>
          <w:sz w:val="20"/>
          <w:lang w:val="en-GB"/>
        </w:rPr>
        <w:t>with</w:t>
      </w:r>
      <w:r w:rsidR="009A38BC">
        <w:rPr>
          <w:sz w:val="20"/>
          <w:lang w:val="en-GB"/>
        </w:rPr>
        <w:t xml:space="preserve"> </w:t>
      </w:r>
      <w:r w:rsidR="007B03B3">
        <w:rPr>
          <w:sz w:val="20"/>
          <w:lang w:val="en-GB"/>
        </w:rPr>
        <w:t>a</w:t>
      </w:r>
      <w:r w:rsidR="009A38BC">
        <w:rPr>
          <w:sz w:val="20"/>
          <w:lang w:val="en-GB"/>
        </w:rPr>
        <w:t xml:space="preserve">pplication </w:t>
      </w:r>
      <w:r w:rsidR="00FA5DC6">
        <w:rPr>
          <w:sz w:val="20"/>
          <w:lang w:val="en-GB"/>
        </w:rPr>
        <w:t xml:space="preserve">id </w:t>
      </w:r>
      <w:r w:rsidR="009A38BC">
        <w:rPr>
          <w:sz w:val="20"/>
          <w:lang w:val="en-GB"/>
        </w:rPr>
        <w:t>552993</w:t>
      </w:r>
      <w:r w:rsidR="004B7C24">
        <w:rPr>
          <w:sz w:val="20"/>
          <w:lang w:val="en-GB"/>
        </w:rPr>
        <w:t>462.</w:t>
      </w:r>
      <w:r w:rsidR="00FA5DC6">
        <w:rPr>
          <w:sz w:val="20"/>
          <w:lang w:val="en-GB"/>
        </w:rPr>
        <w:t xml:space="preserve"> </w:t>
      </w:r>
      <w:r w:rsidR="007A2826">
        <w:rPr>
          <w:sz w:val="20"/>
          <w:lang w:val="en-GB"/>
        </w:rPr>
        <w:t xml:space="preserve">In other countries the number of active devices </w:t>
      </w:r>
      <w:r w:rsidR="001A697F">
        <w:rPr>
          <w:sz w:val="20"/>
          <w:lang w:val="en-GB"/>
        </w:rPr>
        <w:t>is</w:t>
      </w:r>
      <w:r w:rsidR="007A2826">
        <w:rPr>
          <w:sz w:val="20"/>
          <w:lang w:val="en-GB"/>
        </w:rPr>
        <w:t xml:space="preserve"> </w:t>
      </w:r>
      <w:r w:rsidR="00DC6BC7">
        <w:rPr>
          <w:sz w:val="20"/>
          <w:lang w:val="en-GB"/>
        </w:rPr>
        <w:t xml:space="preserve">far </w:t>
      </w:r>
      <w:r w:rsidR="001A697F">
        <w:rPr>
          <w:sz w:val="20"/>
          <w:lang w:val="en-GB"/>
        </w:rPr>
        <w:t>lower</w:t>
      </w:r>
      <w:r w:rsidR="00DC6BC7">
        <w:rPr>
          <w:sz w:val="20"/>
          <w:lang w:val="en-GB"/>
        </w:rPr>
        <w:t xml:space="preserve"> that day</w:t>
      </w:r>
      <w:r w:rsidR="001A697F">
        <w:rPr>
          <w:sz w:val="20"/>
          <w:lang w:val="en-GB"/>
        </w:rPr>
        <w:t>.</w:t>
      </w:r>
      <w:r w:rsidR="007A2826">
        <w:rPr>
          <w:sz w:val="20"/>
          <w:lang w:val="en-GB"/>
        </w:rPr>
        <w:t xml:space="preserve"> </w:t>
      </w:r>
    </w:p>
    <w:p w14:paraId="0A183453" w14:textId="733EF6AF" w:rsidR="00207B5D" w:rsidRDefault="00207B5D" w:rsidP="0039531D">
      <w:pPr>
        <w:pStyle w:val="2019Paragrafo0"/>
        <w:spacing w:after="100"/>
        <w:rPr>
          <w:sz w:val="20"/>
          <w:lang w:val="en-GB"/>
        </w:rPr>
      </w:pPr>
    </w:p>
    <w:p w14:paraId="518A7FCC" w14:textId="77777777" w:rsidR="00377982" w:rsidRDefault="00377982" w:rsidP="0039531D">
      <w:pPr>
        <w:pStyle w:val="2019Paragrafo0"/>
        <w:spacing w:after="100"/>
        <w:rPr>
          <w:sz w:val="20"/>
          <w:lang w:val="en-GB"/>
        </w:rPr>
      </w:pPr>
    </w:p>
    <w:p w14:paraId="4E3A79E2" w14:textId="461B45BF" w:rsidR="000C330E" w:rsidRPr="00B85621" w:rsidRDefault="00E00FFC" w:rsidP="00E00FFC">
      <w:pPr>
        <w:pStyle w:val="Titolo2"/>
        <w:tabs>
          <w:tab w:val="clear" w:pos="432"/>
          <w:tab w:val="num" w:pos="851"/>
        </w:tabs>
        <w:ind w:left="578" w:hanging="578"/>
        <w:rPr>
          <w:lang w:val="en-GB"/>
        </w:rPr>
      </w:pPr>
      <w:bookmarkStart w:id="9" w:name="_Toc78967833"/>
      <w:r w:rsidRPr="00B85621">
        <w:rPr>
          <w:lang w:val="en-GB"/>
        </w:rPr>
        <w:lastRenderedPageBreak/>
        <w:t xml:space="preserve">Task 2 – Count </w:t>
      </w:r>
      <w:r w:rsidR="00F2476C" w:rsidRPr="00B85621">
        <w:rPr>
          <w:lang w:val="en-GB"/>
        </w:rPr>
        <w:t>daily active u</w:t>
      </w:r>
      <w:r w:rsidRPr="00B85621">
        <w:rPr>
          <w:lang w:val="en-GB"/>
        </w:rPr>
        <w:t>sers</w:t>
      </w:r>
      <w:bookmarkEnd w:id="9"/>
    </w:p>
    <w:p w14:paraId="63CB4DA4" w14:textId="77777777" w:rsidR="00F2476C" w:rsidRPr="00F2476C" w:rsidRDefault="00F2476C" w:rsidP="00F2476C">
      <w:pPr>
        <w:pStyle w:val="2019Paragrafo0"/>
        <w:rPr>
          <w:b/>
          <w:bCs/>
          <w:sz w:val="20"/>
          <w:lang w:val="en-GB"/>
        </w:rPr>
      </w:pPr>
      <w:r w:rsidRPr="00F2476C">
        <w:rPr>
          <w:b/>
          <w:bCs/>
          <w:sz w:val="20"/>
          <w:lang w:val="en-GB"/>
        </w:rPr>
        <w:t>How many users are active daily? What product? In which countries? With what applications?</w:t>
      </w:r>
    </w:p>
    <w:p w14:paraId="12A66237" w14:textId="77777777" w:rsidR="00F03AF1" w:rsidRPr="00F03AF1" w:rsidRDefault="00F03AF1" w:rsidP="00F03A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F03AF1">
        <w:rPr>
          <w:rFonts w:ascii="Consolas" w:hAnsi="Consolas"/>
          <w:color w:val="D4D4D4"/>
          <w:sz w:val="21"/>
          <w:szCs w:val="21"/>
          <w:lang w:val="en-GB"/>
        </w:rPr>
        <w:t>%</w:t>
      </w:r>
      <w:proofErr w:type="gramStart"/>
      <w:r w:rsidRPr="00F03AF1">
        <w:rPr>
          <w:rFonts w:ascii="Consolas" w:hAnsi="Consolas"/>
          <w:color w:val="D4D4D4"/>
          <w:sz w:val="21"/>
          <w:szCs w:val="21"/>
          <w:lang w:val="en-GB"/>
        </w:rPr>
        <w:t>python</w:t>
      </w:r>
      <w:proofErr w:type="gramEnd"/>
    </w:p>
    <w:p w14:paraId="14129C78" w14:textId="77777777" w:rsidR="00F03AF1" w:rsidRPr="00F03AF1" w:rsidRDefault="00F03AF1" w:rsidP="00F03A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F03AF1">
        <w:rPr>
          <w:rFonts w:ascii="Consolas" w:hAnsi="Consolas"/>
          <w:color w:val="9CDCFE"/>
          <w:sz w:val="21"/>
          <w:szCs w:val="21"/>
          <w:lang w:val="en-GB"/>
        </w:rPr>
        <w:t>table</w:t>
      </w:r>
      <w:r w:rsidRPr="00F03AF1">
        <w:rPr>
          <w:rFonts w:ascii="Consolas" w:hAnsi="Consolas"/>
          <w:color w:val="D4D4D4"/>
          <w:sz w:val="21"/>
          <w:szCs w:val="21"/>
          <w:lang w:val="en-GB"/>
        </w:rPr>
        <w:t>= </w:t>
      </w:r>
      <w:r w:rsidRPr="00F03AF1">
        <w:rPr>
          <w:rFonts w:ascii="Consolas" w:hAnsi="Consolas"/>
          <w:color w:val="CE9178"/>
          <w:sz w:val="21"/>
          <w:szCs w:val="21"/>
          <w:lang w:val="en-GB"/>
        </w:rPr>
        <w:t>"views_active_users"</w:t>
      </w:r>
    </w:p>
    <w:p w14:paraId="29095BD2" w14:textId="77777777" w:rsidR="00F03AF1" w:rsidRPr="00F03AF1" w:rsidRDefault="00F03AF1" w:rsidP="00F03A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</w:p>
    <w:p w14:paraId="671451EA" w14:textId="77777777" w:rsidR="00F03AF1" w:rsidRPr="00F03AF1" w:rsidRDefault="00F03AF1" w:rsidP="00F03A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F03AF1">
        <w:rPr>
          <w:rFonts w:ascii="Consolas" w:hAnsi="Consolas"/>
          <w:color w:val="9CDCFE"/>
          <w:sz w:val="21"/>
          <w:szCs w:val="21"/>
          <w:lang w:val="en-GB"/>
        </w:rPr>
        <w:t>user_table</w:t>
      </w:r>
      <w:r w:rsidRPr="00F03AF1">
        <w:rPr>
          <w:rFonts w:ascii="Consolas" w:hAnsi="Consolas"/>
          <w:color w:val="D4D4D4"/>
          <w:sz w:val="21"/>
          <w:szCs w:val="21"/>
          <w:lang w:val="en-GB"/>
        </w:rPr>
        <w:t> = </w:t>
      </w:r>
      <w:proofErr w:type="gramStart"/>
      <w:r w:rsidRPr="00F03AF1">
        <w:rPr>
          <w:rFonts w:ascii="Consolas" w:hAnsi="Consolas"/>
          <w:color w:val="D4D4D4"/>
          <w:sz w:val="21"/>
          <w:szCs w:val="21"/>
          <w:lang w:val="en-GB"/>
        </w:rPr>
        <w:t>spark.read</w:t>
      </w:r>
      <w:proofErr w:type="gramEnd"/>
      <w:r w:rsidRPr="00F03AF1">
        <w:rPr>
          <w:rFonts w:ascii="Consolas" w:hAnsi="Consolas"/>
          <w:color w:val="D4D4D4"/>
          <w:sz w:val="21"/>
          <w:szCs w:val="21"/>
          <w:lang w:val="en-GB"/>
        </w:rPr>
        <w:t>.format(</w:t>
      </w:r>
      <w:r w:rsidRPr="00F03AF1">
        <w:rPr>
          <w:rFonts w:ascii="Consolas" w:hAnsi="Consolas"/>
          <w:color w:val="CE9178"/>
          <w:sz w:val="21"/>
          <w:szCs w:val="21"/>
          <w:lang w:val="en-GB"/>
        </w:rPr>
        <w:t>"jdbc"</w:t>
      </w:r>
      <w:r w:rsidRPr="00F03AF1">
        <w:rPr>
          <w:rFonts w:ascii="Consolas" w:hAnsi="Consolas"/>
          <w:color w:val="D4D4D4"/>
          <w:sz w:val="21"/>
          <w:szCs w:val="21"/>
          <w:lang w:val="en-GB"/>
        </w:rPr>
        <w:t>)\</w:t>
      </w:r>
    </w:p>
    <w:p w14:paraId="11977AEB" w14:textId="77777777" w:rsidR="00F03AF1" w:rsidRPr="00F03AF1" w:rsidRDefault="00F03AF1" w:rsidP="00F03A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F03AF1">
        <w:rPr>
          <w:rFonts w:ascii="Consolas" w:hAnsi="Consolas"/>
          <w:color w:val="D4D4D4"/>
          <w:sz w:val="21"/>
          <w:szCs w:val="21"/>
          <w:lang w:val="en-GB"/>
        </w:rPr>
        <w:t>  </w:t>
      </w:r>
      <w:proofErr w:type="gramStart"/>
      <w:r w:rsidRPr="00F03AF1">
        <w:rPr>
          <w:rFonts w:ascii="Consolas" w:hAnsi="Consolas"/>
          <w:color w:val="D4D4D4"/>
          <w:sz w:val="21"/>
          <w:szCs w:val="21"/>
          <w:lang w:val="en-GB"/>
        </w:rPr>
        <w:t>.option</w:t>
      </w:r>
      <w:proofErr w:type="gramEnd"/>
      <w:r w:rsidRPr="00F03AF1">
        <w:rPr>
          <w:rFonts w:ascii="Consolas" w:hAnsi="Consolas"/>
          <w:color w:val="D4D4D4"/>
          <w:sz w:val="21"/>
          <w:szCs w:val="21"/>
          <w:lang w:val="en-GB"/>
        </w:rPr>
        <w:t>(</w:t>
      </w:r>
      <w:r w:rsidRPr="00F03AF1">
        <w:rPr>
          <w:rFonts w:ascii="Consolas" w:hAnsi="Consolas"/>
          <w:color w:val="CE9178"/>
          <w:sz w:val="21"/>
          <w:szCs w:val="21"/>
          <w:lang w:val="en-GB"/>
        </w:rPr>
        <w:t>"driver"</w:t>
      </w:r>
      <w:r w:rsidRPr="00F03AF1">
        <w:rPr>
          <w:rFonts w:ascii="Consolas" w:hAnsi="Consolas"/>
          <w:color w:val="D4D4D4"/>
          <w:sz w:val="21"/>
          <w:szCs w:val="21"/>
          <w:lang w:val="en-GB"/>
        </w:rPr>
        <w:t>, </w:t>
      </w:r>
      <w:r w:rsidRPr="00F03AF1">
        <w:rPr>
          <w:rFonts w:ascii="Consolas" w:hAnsi="Consolas"/>
          <w:color w:val="9CDCFE"/>
          <w:sz w:val="21"/>
          <w:szCs w:val="21"/>
          <w:lang w:val="en-GB"/>
        </w:rPr>
        <w:t>driver</w:t>
      </w:r>
      <w:r w:rsidRPr="00F03AF1">
        <w:rPr>
          <w:rFonts w:ascii="Consolas" w:hAnsi="Consolas"/>
          <w:color w:val="D4D4D4"/>
          <w:sz w:val="21"/>
          <w:szCs w:val="21"/>
          <w:lang w:val="en-GB"/>
        </w:rPr>
        <w:t>)\</w:t>
      </w:r>
    </w:p>
    <w:p w14:paraId="7B5334FA" w14:textId="77777777" w:rsidR="00F03AF1" w:rsidRPr="00F03AF1" w:rsidRDefault="00F03AF1" w:rsidP="00F03A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F03AF1">
        <w:rPr>
          <w:rFonts w:ascii="Consolas" w:hAnsi="Consolas"/>
          <w:color w:val="D4D4D4"/>
          <w:sz w:val="21"/>
          <w:szCs w:val="21"/>
          <w:lang w:val="en-GB"/>
        </w:rPr>
        <w:t>  </w:t>
      </w:r>
      <w:proofErr w:type="gramStart"/>
      <w:r w:rsidRPr="00F03AF1">
        <w:rPr>
          <w:rFonts w:ascii="Consolas" w:hAnsi="Consolas"/>
          <w:color w:val="D4D4D4"/>
          <w:sz w:val="21"/>
          <w:szCs w:val="21"/>
          <w:lang w:val="en-GB"/>
        </w:rPr>
        <w:t>.option</w:t>
      </w:r>
      <w:proofErr w:type="gramEnd"/>
      <w:r w:rsidRPr="00F03AF1">
        <w:rPr>
          <w:rFonts w:ascii="Consolas" w:hAnsi="Consolas"/>
          <w:color w:val="D4D4D4"/>
          <w:sz w:val="21"/>
          <w:szCs w:val="21"/>
          <w:lang w:val="en-GB"/>
        </w:rPr>
        <w:t>(</w:t>
      </w:r>
      <w:r w:rsidRPr="00F03AF1">
        <w:rPr>
          <w:rFonts w:ascii="Consolas" w:hAnsi="Consolas"/>
          <w:color w:val="CE9178"/>
          <w:sz w:val="21"/>
          <w:szCs w:val="21"/>
          <w:lang w:val="en-GB"/>
        </w:rPr>
        <w:t>"url"</w:t>
      </w:r>
      <w:r w:rsidRPr="00F03AF1">
        <w:rPr>
          <w:rFonts w:ascii="Consolas" w:hAnsi="Consolas"/>
          <w:color w:val="D4D4D4"/>
          <w:sz w:val="21"/>
          <w:szCs w:val="21"/>
          <w:lang w:val="en-GB"/>
        </w:rPr>
        <w:t>, </w:t>
      </w:r>
      <w:r w:rsidRPr="00F03AF1">
        <w:rPr>
          <w:rFonts w:ascii="Consolas" w:hAnsi="Consolas"/>
          <w:color w:val="9CDCFE"/>
          <w:sz w:val="21"/>
          <w:szCs w:val="21"/>
          <w:lang w:val="en-GB"/>
        </w:rPr>
        <w:t>url</w:t>
      </w:r>
      <w:r w:rsidRPr="00F03AF1">
        <w:rPr>
          <w:rFonts w:ascii="Consolas" w:hAnsi="Consolas"/>
          <w:color w:val="D4D4D4"/>
          <w:sz w:val="21"/>
          <w:szCs w:val="21"/>
          <w:lang w:val="en-GB"/>
        </w:rPr>
        <w:t>)\</w:t>
      </w:r>
    </w:p>
    <w:p w14:paraId="42245015" w14:textId="77777777" w:rsidR="00F03AF1" w:rsidRPr="00F03AF1" w:rsidRDefault="00F03AF1" w:rsidP="00F03A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F03AF1">
        <w:rPr>
          <w:rFonts w:ascii="Consolas" w:hAnsi="Consolas"/>
          <w:color w:val="D4D4D4"/>
          <w:sz w:val="21"/>
          <w:szCs w:val="21"/>
          <w:lang w:val="en-GB"/>
        </w:rPr>
        <w:t>  </w:t>
      </w:r>
      <w:proofErr w:type="gramStart"/>
      <w:r w:rsidRPr="00F03AF1">
        <w:rPr>
          <w:rFonts w:ascii="Consolas" w:hAnsi="Consolas"/>
          <w:color w:val="D4D4D4"/>
          <w:sz w:val="21"/>
          <w:szCs w:val="21"/>
          <w:lang w:val="en-GB"/>
        </w:rPr>
        <w:t>.option</w:t>
      </w:r>
      <w:proofErr w:type="gramEnd"/>
      <w:r w:rsidRPr="00F03AF1">
        <w:rPr>
          <w:rFonts w:ascii="Consolas" w:hAnsi="Consolas"/>
          <w:color w:val="D4D4D4"/>
          <w:sz w:val="21"/>
          <w:szCs w:val="21"/>
          <w:lang w:val="en-GB"/>
        </w:rPr>
        <w:t>(</w:t>
      </w:r>
      <w:r w:rsidRPr="00F03AF1">
        <w:rPr>
          <w:rFonts w:ascii="Consolas" w:hAnsi="Consolas"/>
          <w:color w:val="CE9178"/>
          <w:sz w:val="21"/>
          <w:szCs w:val="21"/>
          <w:lang w:val="en-GB"/>
        </w:rPr>
        <w:t>"dbtable"</w:t>
      </w:r>
      <w:r w:rsidRPr="00F03AF1">
        <w:rPr>
          <w:rFonts w:ascii="Consolas" w:hAnsi="Consolas"/>
          <w:color w:val="D4D4D4"/>
          <w:sz w:val="21"/>
          <w:szCs w:val="21"/>
          <w:lang w:val="en-GB"/>
        </w:rPr>
        <w:t>, </w:t>
      </w:r>
      <w:r w:rsidRPr="00F03AF1">
        <w:rPr>
          <w:rFonts w:ascii="Consolas" w:hAnsi="Consolas"/>
          <w:color w:val="9CDCFE"/>
          <w:sz w:val="21"/>
          <w:szCs w:val="21"/>
          <w:lang w:val="en-GB"/>
        </w:rPr>
        <w:t>table</w:t>
      </w:r>
      <w:r w:rsidRPr="00F03AF1">
        <w:rPr>
          <w:rFonts w:ascii="Consolas" w:hAnsi="Consolas"/>
          <w:color w:val="D4D4D4"/>
          <w:sz w:val="21"/>
          <w:szCs w:val="21"/>
          <w:lang w:val="en-GB"/>
        </w:rPr>
        <w:t>)\</w:t>
      </w:r>
    </w:p>
    <w:p w14:paraId="062119D0" w14:textId="77777777" w:rsidR="00F03AF1" w:rsidRPr="00F03AF1" w:rsidRDefault="00F03AF1" w:rsidP="00F03A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F03AF1">
        <w:rPr>
          <w:rFonts w:ascii="Consolas" w:hAnsi="Consolas"/>
          <w:color w:val="D4D4D4"/>
          <w:sz w:val="21"/>
          <w:szCs w:val="21"/>
          <w:lang w:val="en-GB"/>
        </w:rPr>
        <w:t>  </w:t>
      </w:r>
      <w:proofErr w:type="gramStart"/>
      <w:r w:rsidRPr="00F03AF1">
        <w:rPr>
          <w:rFonts w:ascii="Consolas" w:hAnsi="Consolas"/>
          <w:color w:val="D4D4D4"/>
          <w:sz w:val="21"/>
          <w:szCs w:val="21"/>
          <w:lang w:val="en-GB"/>
        </w:rPr>
        <w:t>.option</w:t>
      </w:r>
      <w:proofErr w:type="gramEnd"/>
      <w:r w:rsidRPr="00F03AF1">
        <w:rPr>
          <w:rFonts w:ascii="Consolas" w:hAnsi="Consolas"/>
          <w:color w:val="D4D4D4"/>
          <w:sz w:val="21"/>
          <w:szCs w:val="21"/>
          <w:lang w:val="en-GB"/>
        </w:rPr>
        <w:t>(</w:t>
      </w:r>
      <w:r w:rsidRPr="00F03AF1">
        <w:rPr>
          <w:rFonts w:ascii="Consolas" w:hAnsi="Consolas"/>
          <w:color w:val="CE9178"/>
          <w:sz w:val="21"/>
          <w:szCs w:val="21"/>
          <w:lang w:val="en-GB"/>
        </w:rPr>
        <w:t>"user"</w:t>
      </w:r>
      <w:r w:rsidRPr="00F03AF1">
        <w:rPr>
          <w:rFonts w:ascii="Consolas" w:hAnsi="Consolas"/>
          <w:color w:val="D4D4D4"/>
          <w:sz w:val="21"/>
          <w:szCs w:val="21"/>
          <w:lang w:val="en-GB"/>
        </w:rPr>
        <w:t>, </w:t>
      </w:r>
      <w:r w:rsidRPr="00F03AF1">
        <w:rPr>
          <w:rFonts w:ascii="Consolas" w:hAnsi="Consolas"/>
          <w:color w:val="9CDCFE"/>
          <w:sz w:val="21"/>
          <w:szCs w:val="21"/>
          <w:lang w:val="en-GB"/>
        </w:rPr>
        <w:t>user</w:t>
      </w:r>
      <w:r w:rsidRPr="00F03AF1">
        <w:rPr>
          <w:rFonts w:ascii="Consolas" w:hAnsi="Consolas"/>
          <w:color w:val="D4D4D4"/>
          <w:sz w:val="21"/>
          <w:szCs w:val="21"/>
          <w:lang w:val="en-GB"/>
        </w:rPr>
        <w:t>)\</w:t>
      </w:r>
    </w:p>
    <w:p w14:paraId="3EE7EE6B" w14:textId="77777777" w:rsidR="00F03AF1" w:rsidRPr="00F03AF1" w:rsidRDefault="00F03AF1" w:rsidP="00F03A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F03AF1">
        <w:rPr>
          <w:rFonts w:ascii="Consolas" w:hAnsi="Consolas"/>
          <w:color w:val="D4D4D4"/>
          <w:sz w:val="21"/>
          <w:szCs w:val="21"/>
          <w:lang w:val="en-GB"/>
        </w:rPr>
        <w:t>  </w:t>
      </w:r>
      <w:proofErr w:type="gramStart"/>
      <w:r w:rsidRPr="00F03AF1">
        <w:rPr>
          <w:rFonts w:ascii="Consolas" w:hAnsi="Consolas"/>
          <w:color w:val="D4D4D4"/>
          <w:sz w:val="21"/>
          <w:szCs w:val="21"/>
          <w:lang w:val="en-GB"/>
        </w:rPr>
        <w:t>.option</w:t>
      </w:r>
      <w:proofErr w:type="gramEnd"/>
      <w:r w:rsidRPr="00F03AF1">
        <w:rPr>
          <w:rFonts w:ascii="Consolas" w:hAnsi="Consolas"/>
          <w:color w:val="D4D4D4"/>
          <w:sz w:val="21"/>
          <w:szCs w:val="21"/>
          <w:lang w:val="en-GB"/>
        </w:rPr>
        <w:t>(</w:t>
      </w:r>
      <w:r w:rsidRPr="00F03AF1">
        <w:rPr>
          <w:rFonts w:ascii="Consolas" w:hAnsi="Consolas"/>
          <w:color w:val="CE9178"/>
          <w:sz w:val="21"/>
          <w:szCs w:val="21"/>
          <w:lang w:val="en-GB"/>
        </w:rPr>
        <w:t>"password"</w:t>
      </w:r>
      <w:r w:rsidRPr="00F03AF1">
        <w:rPr>
          <w:rFonts w:ascii="Consolas" w:hAnsi="Consolas"/>
          <w:color w:val="D4D4D4"/>
          <w:sz w:val="21"/>
          <w:szCs w:val="21"/>
          <w:lang w:val="en-GB"/>
        </w:rPr>
        <w:t>, </w:t>
      </w:r>
      <w:r w:rsidRPr="00F03AF1">
        <w:rPr>
          <w:rFonts w:ascii="Consolas" w:hAnsi="Consolas"/>
          <w:color w:val="9CDCFE"/>
          <w:sz w:val="21"/>
          <w:szCs w:val="21"/>
          <w:lang w:val="en-GB"/>
        </w:rPr>
        <w:t>password</w:t>
      </w:r>
      <w:r w:rsidRPr="00F03AF1">
        <w:rPr>
          <w:rFonts w:ascii="Consolas" w:hAnsi="Consolas"/>
          <w:color w:val="D4D4D4"/>
          <w:sz w:val="21"/>
          <w:szCs w:val="21"/>
          <w:lang w:val="en-GB"/>
        </w:rPr>
        <w:t>)\</w:t>
      </w:r>
    </w:p>
    <w:p w14:paraId="62B25F01" w14:textId="77777777" w:rsidR="00F03AF1" w:rsidRPr="00F03AF1" w:rsidRDefault="00F03AF1" w:rsidP="00F03A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F03AF1">
        <w:rPr>
          <w:rFonts w:ascii="Consolas" w:hAnsi="Consolas"/>
          <w:color w:val="D4D4D4"/>
          <w:sz w:val="21"/>
          <w:szCs w:val="21"/>
          <w:lang w:val="en-GB"/>
        </w:rPr>
        <w:t>  </w:t>
      </w:r>
      <w:proofErr w:type="gramStart"/>
      <w:r w:rsidRPr="00F03AF1">
        <w:rPr>
          <w:rFonts w:ascii="Consolas" w:hAnsi="Consolas"/>
          <w:color w:val="D4D4D4"/>
          <w:sz w:val="21"/>
          <w:szCs w:val="21"/>
          <w:lang w:val="en-GB"/>
        </w:rPr>
        <w:t>.load</w:t>
      </w:r>
      <w:proofErr w:type="gramEnd"/>
      <w:r w:rsidRPr="00F03AF1">
        <w:rPr>
          <w:rFonts w:ascii="Consolas" w:hAnsi="Consolas"/>
          <w:color w:val="D4D4D4"/>
          <w:sz w:val="21"/>
          <w:szCs w:val="21"/>
          <w:lang w:val="en-GB"/>
        </w:rPr>
        <w:t>()</w:t>
      </w:r>
    </w:p>
    <w:p w14:paraId="6FF384EC" w14:textId="77777777" w:rsidR="00F03AF1" w:rsidRPr="00F03AF1" w:rsidRDefault="00F03AF1" w:rsidP="00F03A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</w:p>
    <w:p w14:paraId="6C3F5096" w14:textId="77777777" w:rsidR="00F03AF1" w:rsidRPr="00F03AF1" w:rsidRDefault="00F03AF1" w:rsidP="00F03A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F03AF1">
        <w:rPr>
          <w:rFonts w:ascii="Consolas" w:hAnsi="Consolas"/>
          <w:color w:val="9CDCFE"/>
          <w:sz w:val="21"/>
          <w:szCs w:val="21"/>
          <w:lang w:val="en-GB"/>
        </w:rPr>
        <w:t>user_</w:t>
      </w:r>
      <w:proofErr w:type="gramStart"/>
      <w:r w:rsidRPr="00F03AF1">
        <w:rPr>
          <w:rFonts w:ascii="Consolas" w:hAnsi="Consolas"/>
          <w:color w:val="9CDCFE"/>
          <w:sz w:val="21"/>
          <w:szCs w:val="21"/>
          <w:lang w:val="en-GB"/>
        </w:rPr>
        <w:t>table</w:t>
      </w:r>
      <w:r w:rsidRPr="00F03AF1">
        <w:rPr>
          <w:rFonts w:ascii="Consolas" w:hAnsi="Consolas"/>
          <w:color w:val="D4D4D4"/>
          <w:sz w:val="21"/>
          <w:szCs w:val="21"/>
          <w:lang w:val="en-GB"/>
        </w:rPr>
        <w:t>.createOrReplaceTempView</w:t>
      </w:r>
      <w:proofErr w:type="gramEnd"/>
      <w:r w:rsidRPr="00F03AF1">
        <w:rPr>
          <w:rFonts w:ascii="Consolas" w:hAnsi="Consolas"/>
          <w:color w:val="D4D4D4"/>
          <w:sz w:val="21"/>
          <w:szCs w:val="21"/>
          <w:lang w:val="en-GB"/>
        </w:rPr>
        <w:t>(</w:t>
      </w:r>
      <w:r w:rsidRPr="00F03AF1">
        <w:rPr>
          <w:rFonts w:ascii="Consolas" w:hAnsi="Consolas"/>
          <w:color w:val="CE9178"/>
          <w:sz w:val="21"/>
          <w:szCs w:val="21"/>
          <w:lang w:val="en-GB"/>
        </w:rPr>
        <w:t>"USERS"</w:t>
      </w:r>
      <w:r w:rsidRPr="00F03AF1">
        <w:rPr>
          <w:rFonts w:ascii="Consolas" w:hAnsi="Consolas"/>
          <w:color w:val="D4D4D4"/>
          <w:sz w:val="21"/>
          <w:szCs w:val="21"/>
          <w:lang w:val="en-GB"/>
        </w:rPr>
        <w:t>)</w:t>
      </w:r>
    </w:p>
    <w:p w14:paraId="1E067173" w14:textId="01788317" w:rsidR="00E00FFC" w:rsidRPr="00377982" w:rsidRDefault="00377982" w:rsidP="00E00FFC">
      <w:pPr>
        <w:pStyle w:val="2019paragrafo"/>
        <w:rPr>
          <w:sz w:val="20"/>
          <w:lang w:val="en-GB"/>
        </w:rPr>
      </w:pPr>
      <w:r w:rsidRPr="00377982">
        <w:rPr>
          <w:sz w:val="20"/>
          <w:lang w:val="en-GB"/>
        </w:rPr>
        <w:t>Here is the query</w:t>
      </w:r>
      <w:r>
        <w:rPr>
          <w:sz w:val="20"/>
          <w:lang w:val="en-GB"/>
        </w:rPr>
        <w:t>.</w:t>
      </w:r>
    </w:p>
    <w:p w14:paraId="433D8E20" w14:textId="77777777" w:rsidR="00F03AF1" w:rsidRPr="00F03AF1" w:rsidRDefault="00F03AF1" w:rsidP="00F03A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F03AF1">
        <w:rPr>
          <w:rFonts w:ascii="Consolas" w:hAnsi="Consolas"/>
          <w:color w:val="D4D4D4"/>
          <w:sz w:val="21"/>
          <w:szCs w:val="21"/>
          <w:lang w:val="en-GB"/>
        </w:rPr>
        <w:t>%</w:t>
      </w:r>
      <w:proofErr w:type="gramStart"/>
      <w:r w:rsidRPr="00F03AF1">
        <w:rPr>
          <w:rFonts w:ascii="Consolas" w:hAnsi="Consolas"/>
          <w:color w:val="D4D4D4"/>
          <w:sz w:val="21"/>
          <w:szCs w:val="21"/>
          <w:lang w:val="en-GB"/>
        </w:rPr>
        <w:t>sql</w:t>
      </w:r>
      <w:proofErr w:type="gramEnd"/>
    </w:p>
    <w:p w14:paraId="2B8243DC" w14:textId="77777777" w:rsidR="00F03AF1" w:rsidRPr="00F03AF1" w:rsidRDefault="00F03AF1" w:rsidP="00F03A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F03AF1">
        <w:rPr>
          <w:rFonts w:ascii="Consolas" w:hAnsi="Consolas"/>
          <w:color w:val="D4D4D4"/>
          <w:sz w:val="21"/>
          <w:szCs w:val="21"/>
          <w:lang w:val="en-GB"/>
        </w:rPr>
        <w:t>select </w:t>
      </w:r>
      <w:proofErr w:type="gramStart"/>
      <w:r w:rsidRPr="00F03AF1">
        <w:rPr>
          <w:rFonts w:ascii="Consolas" w:hAnsi="Consolas"/>
          <w:color w:val="D4D4D4"/>
          <w:sz w:val="21"/>
          <w:szCs w:val="21"/>
          <w:lang w:val="en-GB"/>
        </w:rPr>
        <w:t>count(</w:t>
      </w:r>
      <w:proofErr w:type="gramEnd"/>
      <w:r w:rsidRPr="00F03AF1">
        <w:rPr>
          <w:rFonts w:ascii="Consolas" w:hAnsi="Consolas"/>
          <w:color w:val="D4D4D4"/>
          <w:sz w:val="21"/>
          <w:szCs w:val="21"/>
          <w:lang w:val="en-GB"/>
        </w:rPr>
        <w:t>distinct user) </w:t>
      </w:r>
      <w:r w:rsidRPr="00F03AF1">
        <w:rPr>
          <w:rFonts w:ascii="Consolas" w:hAnsi="Consolas"/>
          <w:color w:val="C586C0"/>
          <w:sz w:val="21"/>
          <w:szCs w:val="21"/>
          <w:lang w:val="en-GB"/>
        </w:rPr>
        <w:t>as</w:t>
      </w:r>
      <w:r w:rsidRPr="00F03AF1">
        <w:rPr>
          <w:rFonts w:ascii="Consolas" w:hAnsi="Consolas"/>
          <w:color w:val="D4D4D4"/>
          <w:sz w:val="21"/>
          <w:szCs w:val="21"/>
          <w:lang w:val="en-GB"/>
        </w:rPr>
        <w:t> count_users</w:t>
      </w:r>
    </w:p>
    <w:p w14:paraId="3F72076B" w14:textId="77777777" w:rsidR="00F03AF1" w:rsidRPr="00F03AF1" w:rsidRDefault="00F03AF1" w:rsidP="00F03A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F03AF1">
        <w:rPr>
          <w:rFonts w:ascii="Consolas" w:hAnsi="Consolas"/>
          <w:color w:val="D4D4D4"/>
          <w:sz w:val="21"/>
          <w:szCs w:val="21"/>
          <w:lang w:val="en-GB"/>
        </w:rPr>
        <w:t>, </w:t>
      </w:r>
      <w:proofErr w:type="gramStart"/>
      <w:r w:rsidRPr="00F03AF1">
        <w:rPr>
          <w:rFonts w:ascii="Consolas" w:hAnsi="Consolas"/>
          <w:color w:val="D4D4D4"/>
          <w:sz w:val="21"/>
          <w:szCs w:val="21"/>
          <w:lang w:val="en-GB"/>
        </w:rPr>
        <w:t>a.country</w:t>
      </w:r>
      <w:proofErr w:type="gramEnd"/>
    </w:p>
    <w:p w14:paraId="14936C11" w14:textId="77777777" w:rsidR="00F03AF1" w:rsidRPr="00F03AF1" w:rsidRDefault="00F03AF1" w:rsidP="00F03A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F03AF1">
        <w:rPr>
          <w:rFonts w:ascii="Consolas" w:hAnsi="Consolas"/>
          <w:color w:val="D4D4D4"/>
          <w:sz w:val="21"/>
          <w:szCs w:val="21"/>
          <w:lang w:val="en-GB"/>
        </w:rPr>
        <w:t>, a.application</w:t>
      </w:r>
    </w:p>
    <w:p w14:paraId="76A573A2" w14:textId="77777777" w:rsidR="00F03AF1" w:rsidRPr="00F03AF1" w:rsidRDefault="00F03AF1" w:rsidP="00F03A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F03AF1">
        <w:rPr>
          <w:rFonts w:ascii="Consolas" w:hAnsi="Consolas"/>
          <w:color w:val="D4D4D4"/>
          <w:sz w:val="21"/>
          <w:szCs w:val="21"/>
          <w:lang w:val="en-GB"/>
        </w:rPr>
        <w:t>, </w:t>
      </w:r>
      <w:proofErr w:type="gramStart"/>
      <w:r w:rsidRPr="00F03AF1">
        <w:rPr>
          <w:rFonts w:ascii="Consolas" w:hAnsi="Consolas"/>
          <w:color w:val="D4D4D4"/>
          <w:sz w:val="21"/>
          <w:szCs w:val="21"/>
          <w:lang w:val="en-GB"/>
        </w:rPr>
        <w:t>a.product</w:t>
      </w:r>
      <w:proofErr w:type="gramEnd"/>
    </w:p>
    <w:p w14:paraId="4451F52E" w14:textId="77777777" w:rsidR="00F03AF1" w:rsidRPr="00F03AF1" w:rsidRDefault="00F03AF1" w:rsidP="00F03A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F03AF1">
        <w:rPr>
          <w:rFonts w:ascii="Consolas" w:hAnsi="Consolas"/>
          <w:color w:val="D4D4D4"/>
          <w:sz w:val="21"/>
          <w:szCs w:val="21"/>
          <w:lang w:val="en-GB"/>
        </w:rPr>
        <w:t>, a.day</w:t>
      </w:r>
    </w:p>
    <w:p w14:paraId="1737ABC6" w14:textId="77777777" w:rsidR="00F03AF1" w:rsidRPr="00F03AF1" w:rsidRDefault="00F03AF1" w:rsidP="00F03A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F03AF1">
        <w:rPr>
          <w:rFonts w:ascii="Consolas" w:hAnsi="Consolas"/>
          <w:color w:val="D4D4D4"/>
          <w:sz w:val="21"/>
          <w:szCs w:val="21"/>
          <w:lang w:val="en-GB"/>
        </w:rPr>
        <w:t>  </w:t>
      </w:r>
      <w:r w:rsidRPr="00F03AF1">
        <w:rPr>
          <w:rFonts w:ascii="Consolas" w:hAnsi="Consolas"/>
          <w:color w:val="C586C0"/>
          <w:sz w:val="21"/>
          <w:szCs w:val="21"/>
          <w:lang w:val="en-GB"/>
        </w:rPr>
        <w:t>from</w:t>
      </w:r>
      <w:r w:rsidRPr="00F03AF1">
        <w:rPr>
          <w:rFonts w:ascii="Consolas" w:hAnsi="Consolas"/>
          <w:color w:val="D4D4D4"/>
          <w:sz w:val="21"/>
          <w:szCs w:val="21"/>
          <w:lang w:val="en-GB"/>
        </w:rPr>
        <w:t> USERS a </w:t>
      </w:r>
    </w:p>
    <w:p w14:paraId="4DC57809" w14:textId="26CF181A" w:rsidR="00F03AF1" w:rsidRPr="00F03AF1" w:rsidRDefault="00F03AF1" w:rsidP="00F03A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F03AF1">
        <w:rPr>
          <w:rFonts w:ascii="Consolas" w:hAnsi="Consolas"/>
          <w:color w:val="D4D4D4"/>
          <w:sz w:val="21"/>
          <w:szCs w:val="21"/>
          <w:lang w:val="en-GB"/>
        </w:rPr>
        <w:t>  group by </w:t>
      </w:r>
      <w:proofErr w:type="gramStart"/>
      <w:r w:rsidRPr="00F03AF1">
        <w:rPr>
          <w:rFonts w:ascii="Consolas" w:hAnsi="Consolas"/>
          <w:color w:val="D4D4D4"/>
          <w:sz w:val="21"/>
          <w:szCs w:val="21"/>
          <w:lang w:val="en-GB"/>
        </w:rPr>
        <w:t>a.country</w:t>
      </w:r>
      <w:proofErr w:type="gramEnd"/>
    </w:p>
    <w:p w14:paraId="2B9AD873" w14:textId="77777777" w:rsidR="00F03AF1" w:rsidRPr="00F03AF1" w:rsidRDefault="00F03AF1" w:rsidP="00F03A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F03AF1">
        <w:rPr>
          <w:rFonts w:ascii="Consolas" w:hAnsi="Consolas"/>
          <w:color w:val="D4D4D4"/>
          <w:sz w:val="21"/>
          <w:szCs w:val="21"/>
          <w:lang w:val="en-GB"/>
        </w:rPr>
        <w:t>, a.application</w:t>
      </w:r>
    </w:p>
    <w:p w14:paraId="6E6E6BD2" w14:textId="77777777" w:rsidR="00F03AF1" w:rsidRPr="00F03AF1" w:rsidRDefault="00F03AF1" w:rsidP="00F03A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F03AF1">
        <w:rPr>
          <w:rFonts w:ascii="Consolas" w:hAnsi="Consolas"/>
          <w:color w:val="D4D4D4"/>
          <w:sz w:val="21"/>
          <w:szCs w:val="21"/>
          <w:lang w:val="en-GB"/>
        </w:rPr>
        <w:t>, </w:t>
      </w:r>
      <w:proofErr w:type="gramStart"/>
      <w:r w:rsidRPr="00F03AF1">
        <w:rPr>
          <w:rFonts w:ascii="Consolas" w:hAnsi="Consolas"/>
          <w:color w:val="D4D4D4"/>
          <w:sz w:val="21"/>
          <w:szCs w:val="21"/>
          <w:lang w:val="en-GB"/>
        </w:rPr>
        <w:t>a.product</w:t>
      </w:r>
      <w:proofErr w:type="gramEnd"/>
    </w:p>
    <w:p w14:paraId="1D2B5266" w14:textId="77777777" w:rsidR="00F03AF1" w:rsidRPr="00F03AF1" w:rsidRDefault="00F03AF1" w:rsidP="00F03A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F03AF1">
        <w:rPr>
          <w:rFonts w:ascii="Consolas" w:hAnsi="Consolas"/>
          <w:color w:val="D4D4D4"/>
          <w:sz w:val="21"/>
          <w:szCs w:val="21"/>
          <w:lang w:val="en-GB"/>
        </w:rPr>
        <w:t>, a.day</w:t>
      </w:r>
    </w:p>
    <w:p w14:paraId="2204D751" w14:textId="77777777" w:rsidR="00F03AF1" w:rsidRPr="00F03AF1" w:rsidRDefault="00F03AF1" w:rsidP="00F03A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F03AF1">
        <w:rPr>
          <w:rFonts w:ascii="Consolas" w:hAnsi="Consolas"/>
          <w:color w:val="D4D4D4"/>
          <w:sz w:val="21"/>
          <w:szCs w:val="21"/>
          <w:lang w:val="en-GB"/>
        </w:rPr>
        <w:t>  order by count_users desc</w:t>
      </w:r>
    </w:p>
    <w:p w14:paraId="32D7008A" w14:textId="2003695B" w:rsidR="00E00FFC" w:rsidRDefault="00F03AF1" w:rsidP="00E00FFC">
      <w:pPr>
        <w:pStyle w:val="2019paragrafo"/>
        <w:rPr>
          <w:sz w:val="20"/>
          <w:lang w:val="en-GB"/>
        </w:rPr>
      </w:pPr>
      <w:r w:rsidRPr="00C81996">
        <w:rPr>
          <w:sz w:val="20"/>
          <w:lang w:val="en-GB"/>
        </w:rPr>
        <w:t xml:space="preserve">Thank to previous aggregation on data, </w:t>
      </w:r>
      <w:r w:rsidR="007B6447" w:rsidRPr="00C81996">
        <w:rPr>
          <w:sz w:val="20"/>
          <w:lang w:val="en-GB"/>
        </w:rPr>
        <w:t xml:space="preserve">count operations on </w:t>
      </w:r>
      <w:r w:rsidR="00767A0A" w:rsidRPr="00C81996">
        <w:rPr>
          <w:sz w:val="20"/>
          <w:lang w:val="en-GB"/>
        </w:rPr>
        <w:t xml:space="preserve">daily </w:t>
      </w:r>
      <w:r w:rsidR="007B6447" w:rsidRPr="00C81996">
        <w:rPr>
          <w:sz w:val="20"/>
          <w:lang w:val="en-GB"/>
        </w:rPr>
        <w:t xml:space="preserve">active users </w:t>
      </w:r>
      <w:r w:rsidR="00767A0A" w:rsidRPr="00C81996">
        <w:rPr>
          <w:sz w:val="20"/>
          <w:lang w:val="en-GB"/>
        </w:rPr>
        <w:t xml:space="preserve">are </w:t>
      </w:r>
      <w:r w:rsidR="00C81996">
        <w:rPr>
          <w:sz w:val="20"/>
          <w:lang w:val="en-GB"/>
        </w:rPr>
        <w:t xml:space="preserve">quite </w:t>
      </w:r>
      <w:r w:rsidR="00C81996" w:rsidRPr="00C81996">
        <w:rPr>
          <w:sz w:val="20"/>
          <w:lang w:val="en-GB"/>
        </w:rPr>
        <w:t>fast</w:t>
      </w:r>
      <w:r w:rsidR="00767A0A" w:rsidRPr="00C81996">
        <w:rPr>
          <w:sz w:val="20"/>
          <w:lang w:val="en-GB"/>
        </w:rPr>
        <w:t>.</w:t>
      </w:r>
    </w:p>
    <w:p w14:paraId="0740A53F" w14:textId="79B10C87" w:rsidR="00BD3B0D" w:rsidRPr="00BD3B0D" w:rsidRDefault="004823B0" w:rsidP="00BD3B0D">
      <w:pPr>
        <w:pStyle w:val="2019Paragrafo0"/>
        <w:spacing w:after="100"/>
        <w:rPr>
          <w:b/>
          <w:bCs/>
          <w:sz w:val="20"/>
          <w:lang w:val="en-GB"/>
        </w:rPr>
      </w:pPr>
      <w:r>
        <w:rPr>
          <w:noProof/>
        </w:rPr>
        <w:drawing>
          <wp:inline distT="0" distB="0" distL="0" distR="0" wp14:anchorId="183A997F" wp14:editId="20FEC4F1">
            <wp:extent cx="6097270" cy="97409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9A2E" w14:textId="4A903A00" w:rsidR="00BD3B0D" w:rsidRDefault="004823B0" w:rsidP="00E00FFC">
      <w:pPr>
        <w:pStyle w:val="2019paragrafo"/>
        <w:rPr>
          <w:sz w:val="20"/>
          <w:lang w:val="en-GB"/>
        </w:rPr>
      </w:pPr>
      <w:r>
        <w:rPr>
          <w:sz w:val="20"/>
          <w:lang w:val="en-GB"/>
        </w:rPr>
        <w:t xml:space="preserve">The day with </w:t>
      </w:r>
      <w:r w:rsidR="00CD45DC">
        <w:rPr>
          <w:sz w:val="20"/>
          <w:lang w:val="en-GB"/>
        </w:rPr>
        <w:t xml:space="preserve">the biggest number of active </w:t>
      </w:r>
      <w:proofErr w:type="gramStart"/>
      <w:r w:rsidR="00CD45DC">
        <w:rPr>
          <w:sz w:val="20"/>
          <w:lang w:val="en-GB"/>
        </w:rPr>
        <w:t>user</w:t>
      </w:r>
      <w:proofErr w:type="gramEnd"/>
      <w:r w:rsidR="00CD45DC">
        <w:rPr>
          <w:sz w:val="20"/>
          <w:lang w:val="en-GB"/>
        </w:rPr>
        <w:t xml:space="preserve"> is 2015 Oct 15</w:t>
      </w:r>
      <w:r w:rsidR="00CD45DC" w:rsidRPr="00CD45DC">
        <w:rPr>
          <w:sz w:val="20"/>
          <w:vertAlign w:val="superscript"/>
          <w:lang w:val="en-GB"/>
        </w:rPr>
        <w:t>th</w:t>
      </w:r>
      <w:r w:rsidR="0073026C">
        <w:rPr>
          <w:sz w:val="20"/>
          <w:lang w:val="en-GB"/>
        </w:rPr>
        <w:t>, from Mexico, subtitles and application id 55299</w:t>
      </w:r>
      <w:r w:rsidR="003178C5">
        <w:rPr>
          <w:sz w:val="20"/>
          <w:lang w:val="en-GB"/>
        </w:rPr>
        <w:t>3462.</w:t>
      </w:r>
    </w:p>
    <w:p w14:paraId="1A0DFA27" w14:textId="77777777" w:rsidR="003178C5" w:rsidRDefault="003178C5" w:rsidP="00E00FFC">
      <w:pPr>
        <w:pStyle w:val="2019paragrafo"/>
        <w:rPr>
          <w:sz w:val="20"/>
          <w:lang w:val="en-GB"/>
        </w:rPr>
      </w:pPr>
    </w:p>
    <w:p w14:paraId="073A1F94" w14:textId="6D270572" w:rsidR="00BD3B0D" w:rsidRDefault="00BD3B0D" w:rsidP="00E00FFC">
      <w:pPr>
        <w:pStyle w:val="2019paragrafo"/>
        <w:rPr>
          <w:sz w:val="20"/>
          <w:lang w:val="en-GB"/>
        </w:rPr>
      </w:pPr>
    </w:p>
    <w:p w14:paraId="35F3E4DE" w14:textId="6AD66267" w:rsidR="00BD3B0D" w:rsidRPr="00442F71" w:rsidRDefault="00F2476C" w:rsidP="00C02BD8">
      <w:pPr>
        <w:pStyle w:val="Titolo2"/>
        <w:tabs>
          <w:tab w:val="clear" w:pos="432"/>
          <w:tab w:val="num" w:pos="851"/>
        </w:tabs>
        <w:ind w:left="578" w:hanging="578"/>
        <w:rPr>
          <w:lang w:val="en-GB"/>
        </w:rPr>
      </w:pPr>
      <w:bookmarkStart w:id="10" w:name="_Toc78967834"/>
      <w:r w:rsidRPr="00442F71">
        <w:rPr>
          <w:lang w:val="en-GB"/>
        </w:rPr>
        <w:lastRenderedPageBreak/>
        <w:t>Task 3 – Most</w:t>
      </w:r>
      <w:r w:rsidR="00A9035A" w:rsidRPr="00442F71">
        <w:rPr>
          <w:lang w:val="en-GB"/>
        </w:rPr>
        <w:t xml:space="preserve"> viewed</w:t>
      </w:r>
      <w:r w:rsidRPr="00442F71">
        <w:rPr>
          <w:lang w:val="en-GB"/>
        </w:rPr>
        <w:t xml:space="preserve"> daily</w:t>
      </w:r>
      <w:r w:rsidR="00A9035A" w:rsidRPr="00442F71">
        <w:rPr>
          <w:lang w:val="en-GB"/>
        </w:rPr>
        <w:t xml:space="preserve"> lyrics</w:t>
      </w:r>
      <w:bookmarkEnd w:id="10"/>
    </w:p>
    <w:p w14:paraId="05D81CCA" w14:textId="77777777" w:rsidR="00A9035A" w:rsidRPr="00A9035A" w:rsidRDefault="00A9035A" w:rsidP="00A9035A">
      <w:pPr>
        <w:pStyle w:val="2019Paragrafo0"/>
        <w:rPr>
          <w:b/>
          <w:bCs/>
          <w:sz w:val="20"/>
          <w:lang w:val="en-GB"/>
        </w:rPr>
      </w:pPr>
      <w:r w:rsidRPr="00A9035A">
        <w:rPr>
          <w:b/>
          <w:bCs/>
          <w:sz w:val="20"/>
          <w:lang w:val="en-GB"/>
        </w:rPr>
        <w:t>What are the most viewed daily lyrics by country and / or application?</w:t>
      </w:r>
    </w:p>
    <w:p w14:paraId="47D7A48D" w14:textId="77777777" w:rsidR="008E05BC" w:rsidRPr="008E05BC" w:rsidRDefault="008E05BC" w:rsidP="008E05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8E05BC">
        <w:rPr>
          <w:rFonts w:ascii="Consolas" w:hAnsi="Consolas"/>
          <w:color w:val="D4D4D4"/>
          <w:sz w:val="21"/>
          <w:szCs w:val="21"/>
          <w:lang w:val="en-GB"/>
        </w:rPr>
        <w:t>%</w:t>
      </w:r>
      <w:proofErr w:type="gramStart"/>
      <w:r w:rsidRPr="008E05BC">
        <w:rPr>
          <w:rFonts w:ascii="Consolas" w:hAnsi="Consolas"/>
          <w:color w:val="D4D4D4"/>
          <w:sz w:val="21"/>
          <w:szCs w:val="21"/>
          <w:lang w:val="en-GB"/>
        </w:rPr>
        <w:t>python</w:t>
      </w:r>
      <w:proofErr w:type="gramEnd"/>
    </w:p>
    <w:p w14:paraId="36D09069" w14:textId="77777777" w:rsidR="008E05BC" w:rsidRPr="008E05BC" w:rsidRDefault="008E05BC" w:rsidP="008E05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8E05BC">
        <w:rPr>
          <w:rFonts w:ascii="Consolas" w:hAnsi="Consolas"/>
          <w:color w:val="9CDCFE"/>
          <w:sz w:val="21"/>
          <w:szCs w:val="21"/>
          <w:lang w:val="en-GB"/>
        </w:rPr>
        <w:t>table</w:t>
      </w:r>
      <w:r w:rsidRPr="008E05BC">
        <w:rPr>
          <w:rFonts w:ascii="Consolas" w:hAnsi="Consolas"/>
          <w:color w:val="D4D4D4"/>
          <w:sz w:val="21"/>
          <w:szCs w:val="21"/>
          <w:lang w:val="en-GB"/>
        </w:rPr>
        <w:t>= </w:t>
      </w:r>
      <w:r w:rsidRPr="008E05BC">
        <w:rPr>
          <w:rFonts w:ascii="Consolas" w:hAnsi="Consolas"/>
          <w:color w:val="CE9178"/>
          <w:sz w:val="21"/>
          <w:szCs w:val="21"/>
          <w:lang w:val="en-GB"/>
        </w:rPr>
        <w:t>"views_lyrics_count"</w:t>
      </w:r>
    </w:p>
    <w:p w14:paraId="7A40E827" w14:textId="77777777" w:rsidR="008E05BC" w:rsidRPr="008E05BC" w:rsidRDefault="008E05BC" w:rsidP="008E05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</w:p>
    <w:p w14:paraId="27172278" w14:textId="77777777" w:rsidR="008E05BC" w:rsidRPr="008E05BC" w:rsidRDefault="008E05BC" w:rsidP="008E05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8E05BC">
        <w:rPr>
          <w:rFonts w:ascii="Consolas" w:hAnsi="Consolas"/>
          <w:color w:val="9CDCFE"/>
          <w:sz w:val="21"/>
          <w:szCs w:val="21"/>
          <w:lang w:val="en-GB"/>
        </w:rPr>
        <w:t>lyrics_table</w:t>
      </w:r>
      <w:r w:rsidRPr="008E05BC">
        <w:rPr>
          <w:rFonts w:ascii="Consolas" w:hAnsi="Consolas"/>
          <w:color w:val="D4D4D4"/>
          <w:sz w:val="21"/>
          <w:szCs w:val="21"/>
          <w:lang w:val="en-GB"/>
        </w:rPr>
        <w:t> = </w:t>
      </w:r>
      <w:proofErr w:type="gramStart"/>
      <w:r w:rsidRPr="008E05BC">
        <w:rPr>
          <w:rFonts w:ascii="Consolas" w:hAnsi="Consolas"/>
          <w:color w:val="D4D4D4"/>
          <w:sz w:val="21"/>
          <w:szCs w:val="21"/>
          <w:lang w:val="en-GB"/>
        </w:rPr>
        <w:t>spark.read</w:t>
      </w:r>
      <w:proofErr w:type="gramEnd"/>
      <w:r w:rsidRPr="008E05BC">
        <w:rPr>
          <w:rFonts w:ascii="Consolas" w:hAnsi="Consolas"/>
          <w:color w:val="D4D4D4"/>
          <w:sz w:val="21"/>
          <w:szCs w:val="21"/>
          <w:lang w:val="en-GB"/>
        </w:rPr>
        <w:t>.format(</w:t>
      </w:r>
      <w:r w:rsidRPr="008E05BC">
        <w:rPr>
          <w:rFonts w:ascii="Consolas" w:hAnsi="Consolas"/>
          <w:color w:val="CE9178"/>
          <w:sz w:val="21"/>
          <w:szCs w:val="21"/>
          <w:lang w:val="en-GB"/>
        </w:rPr>
        <w:t>"jdbc"</w:t>
      </w:r>
      <w:r w:rsidRPr="008E05BC">
        <w:rPr>
          <w:rFonts w:ascii="Consolas" w:hAnsi="Consolas"/>
          <w:color w:val="D4D4D4"/>
          <w:sz w:val="21"/>
          <w:szCs w:val="21"/>
          <w:lang w:val="en-GB"/>
        </w:rPr>
        <w:t>)\</w:t>
      </w:r>
    </w:p>
    <w:p w14:paraId="3D922AA3" w14:textId="77777777" w:rsidR="008E05BC" w:rsidRPr="008E05BC" w:rsidRDefault="008E05BC" w:rsidP="008E05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8E05BC">
        <w:rPr>
          <w:rFonts w:ascii="Consolas" w:hAnsi="Consolas"/>
          <w:color w:val="D4D4D4"/>
          <w:sz w:val="21"/>
          <w:szCs w:val="21"/>
          <w:lang w:val="en-GB"/>
        </w:rPr>
        <w:t>  </w:t>
      </w:r>
      <w:proofErr w:type="gramStart"/>
      <w:r w:rsidRPr="008E05BC">
        <w:rPr>
          <w:rFonts w:ascii="Consolas" w:hAnsi="Consolas"/>
          <w:color w:val="D4D4D4"/>
          <w:sz w:val="21"/>
          <w:szCs w:val="21"/>
          <w:lang w:val="en-GB"/>
        </w:rPr>
        <w:t>.option</w:t>
      </w:r>
      <w:proofErr w:type="gramEnd"/>
      <w:r w:rsidRPr="008E05BC">
        <w:rPr>
          <w:rFonts w:ascii="Consolas" w:hAnsi="Consolas"/>
          <w:color w:val="D4D4D4"/>
          <w:sz w:val="21"/>
          <w:szCs w:val="21"/>
          <w:lang w:val="en-GB"/>
        </w:rPr>
        <w:t>(</w:t>
      </w:r>
      <w:r w:rsidRPr="008E05BC">
        <w:rPr>
          <w:rFonts w:ascii="Consolas" w:hAnsi="Consolas"/>
          <w:color w:val="CE9178"/>
          <w:sz w:val="21"/>
          <w:szCs w:val="21"/>
          <w:lang w:val="en-GB"/>
        </w:rPr>
        <w:t>"driver"</w:t>
      </w:r>
      <w:r w:rsidRPr="008E05BC">
        <w:rPr>
          <w:rFonts w:ascii="Consolas" w:hAnsi="Consolas"/>
          <w:color w:val="D4D4D4"/>
          <w:sz w:val="21"/>
          <w:szCs w:val="21"/>
          <w:lang w:val="en-GB"/>
        </w:rPr>
        <w:t>, </w:t>
      </w:r>
      <w:r w:rsidRPr="008E05BC">
        <w:rPr>
          <w:rFonts w:ascii="Consolas" w:hAnsi="Consolas"/>
          <w:color w:val="9CDCFE"/>
          <w:sz w:val="21"/>
          <w:szCs w:val="21"/>
          <w:lang w:val="en-GB"/>
        </w:rPr>
        <w:t>driver</w:t>
      </w:r>
      <w:r w:rsidRPr="008E05BC">
        <w:rPr>
          <w:rFonts w:ascii="Consolas" w:hAnsi="Consolas"/>
          <w:color w:val="D4D4D4"/>
          <w:sz w:val="21"/>
          <w:szCs w:val="21"/>
          <w:lang w:val="en-GB"/>
        </w:rPr>
        <w:t>)\</w:t>
      </w:r>
    </w:p>
    <w:p w14:paraId="2B7A8F46" w14:textId="77777777" w:rsidR="008E05BC" w:rsidRPr="008E05BC" w:rsidRDefault="008E05BC" w:rsidP="008E05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8E05BC">
        <w:rPr>
          <w:rFonts w:ascii="Consolas" w:hAnsi="Consolas"/>
          <w:color w:val="D4D4D4"/>
          <w:sz w:val="21"/>
          <w:szCs w:val="21"/>
          <w:lang w:val="en-GB"/>
        </w:rPr>
        <w:t>  </w:t>
      </w:r>
      <w:proofErr w:type="gramStart"/>
      <w:r w:rsidRPr="008E05BC">
        <w:rPr>
          <w:rFonts w:ascii="Consolas" w:hAnsi="Consolas"/>
          <w:color w:val="D4D4D4"/>
          <w:sz w:val="21"/>
          <w:szCs w:val="21"/>
          <w:lang w:val="en-GB"/>
        </w:rPr>
        <w:t>.option</w:t>
      </w:r>
      <w:proofErr w:type="gramEnd"/>
      <w:r w:rsidRPr="008E05BC">
        <w:rPr>
          <w:rFonts w:ascii="Consolas" w:hAnsi="Consolas"/>
          <w:color w:val="D4D4D4"/>
          <w:sz w:val="21"/>
          <w:szCs w:val="21"/>
          <w:lang w:val="en-GB"/>
        </w:rPr>
        <w:t>(</w:t>
      </w:r>
      <w:r w:rsidRPr="008E05BC">
        <w:rPr>
          <w:rFonts w:ascii="Consolas" w:hAnsi="Consolas"/>
          <w:color w:val="CE9178"/>
          <w:sz w:val="21"/>
          <w:szCs w:val="21"/>
          <w:lang w:val="en-GB"/>
        </w:rPr>
        <w:t>"url"</w:t>
      </w:r>
      <w:r w:rsidRPr="008E05BC">
        <w:rPr>
          <w:rFonts w:ascii="Consolas" w:hAnsi="Consolas"/>
          <w:color w:val="D4D4D4"/>
          <w:sz w:val="21"/>
          <w:szCs w:val="21"/>
          <w:lang w:val="en-GB"/>
        </w:rPr>
        <w:t>, </w:t>
      </w:r>
      <w:r w:rsidRPr="008E05BC">
        <w:rPr>
          <w:rFonts w:ascii="Consolas" w:hAnsi="Consolas"/>
          <w:color w:val="9CDCFE"/>
          <w:sz w:val="21"/>
          <w:szCs w:val="21"/>
          <w:lang w:val="en-GB"/>
        </w:rPr>
        <w:t>url</w:t>
      </w:r>
      <w:r w:rsidRPr="008E05BC">
        <w:rPr>
          <w:rFonts w:ascii="Consolas" w:hAnsi="Consolas"/>
          <w:color w:val="D4D4D4"/>
          <w:sz w:val="21"/>
          <w:szCs w:val="21"/>
          <w:lang w:val="en-GB"/>
        </w:rPr>
        <w:t>)\</w:t>
      </w:r>
    </w:p>
    <w:p w14:paraId="17D74507" w14:textId="77777777" w:rsidR="008E05BC" w:rsidRPr="008E05BC" w:rsidRDefault="008E05BC" w:rsidP="008E05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8E05BC">
        <w:rPr>
          <w:rFonts w:ascii="Consolas" w:hAnsi="Consolas"/>
          <w:color w:val="D4D4D4"/>
          <w:sz w:val="21"/>
          <w:szCs w:val="21"/>
          <w:lang w:val="en-GB"/>
        </w:rPr>
        <w:t>  </w:t>
      </w:r>
      <w:proofErr w:type="gramStart"/>
      <w:r w:rsidRPr="008E05BC">
        <w:rPr>
          <w:rFonts w:ascii="Consolas" w:hAnsi="Consolas"/>
          <w:color w:val="D4D4D4"/>
          <w:sz w:val="21"/>
          <w:szCs w:val="21"/>
          <w:lang w:val="en-GB"/>
        </w:rPr>
        <w:t>.option</w:t>
      </w:r>
      <w:proofErr w:type="gramEnd"/>
      <w:r w:rsidRPr="008E05BC">
        <w:rPr>
          <w:rFonts w:ascii="Consolas" w:hAnsi="Consolas"/>
          <w:color w:val="D4D4D4"/>
          <w:sz w:val="21"/>
          <w:szCs w:val="21"/>
          <w:lang w:val="en-GB"/>
        </w:rPr>
        <w:t>(</w:t>
      </w:r>
      <w:r w:rsidRPr="008E05BC">
        <w:rPr>
          <w:rFonts w:ascii="Consolas" w:hAnsi="Consolas"/>
          <w:color w:val="CE9178"/>
          <w:sz w:val="21"/>
          <w:szCs w:val="21"/>
          <w:lang w:val="en-GB"/>
        </w:rPr>
        <w:t>"dbtable"</w:t>
      </w:r>
      <w:r w:rsidRPr="008E05BC">
        <w:rPr>
          <w:rFonts w:ascii="Consolas" w:hAnsi="Consolas"/>
          <w:color w:val="D4D4D4"/>
          <w:sz w:val="21"/>
          <w:szCs w:val="21"/>
          <w:lang w:val="en-GB"/>
        </w:rPr>
        <w:t>, </w:t>
      </w:r>
      <w:r w:rsidRPr="008E05BC">
        <w:rPr>
          <w:rFonts w:ascii="Consolas" w:hAnsi="Consolas"/>
          <w:color w:val="9CDCFE"/>
          <w:sz w:val="21"/>
          <w:szCs w:val="21"/>
          <w:lang w:val="en-GB"/>
        </w:rPr>
        <w:t>table</w:t>
      </w:r>
      <w:r w:rsidRPr="008E05BC">
        <w:rPr>
          <w:rFonts w:ascii="Consolas" w:hAnsi="Consolas"/>
          <w:color w:val="D4D4D4"/>
          <w:sz w:val="21"/>
          <w:szCs w:val="21"/>
          <w:lang w:val="en-GB"/>
        </w:rPr>
        <w:t>)\</w:t>
      </w:r>
    </w:p>
    <w:p w14:paraId="387FD3CB" w14:textId="77777777" w:rsidR="008E05BC" w:rsidRPr="008E05BC" w:rsidRDefault="008E05BC" w:rsidP="008E05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8E05BC">
        <w:rPr>
          <w:rFonts w:ascii="Consolas" w:hAnsi="Consolas"/>
          <w:color w:val="D4D4D4"/>
          <w:sz w:val="21"/>
          <w:szCs w:val="21"/>
          <w:lang w:val="en-GB"/>
        </w:rPr>
        <w:t>  </w:t>
      </w:r>
      <w:proofErr w:type="gramStart"/>
      <w:r w:rsidRPr="008E05BC">
        <w:rPr>
          <w:rFonts w:ascii="Consolas" w:hAnsi="Consolas"/>
          <w:color w:val="D4D4D4"/>
          <w:sz w:val="21"/>
          <w:szCs w:val="21"/>
          <w:lang w:val="en-GB"/>
        </w:rPr>
        <w:t>.option</w:t>
      </w:r>
      <w:proofErr w:type="gramEnd"/>
      <w:r w:rsidRPr="008E05BC">
        <w:rPr>
          <w:rFonts w:ascii="Consolas" w:hAnsi="Consolas"/>
          <w:color w:val="D4D4D4"/>
          <w:sz w:val="21"/>
          <w:szCs w:val="21"/>
          <w:lang w:val="en-GB"/>
        </w:rPr>
        <w:t>(</w:t>
      </w:r>
      <w:r w:rsidRPr="008E05BC">
        <w:rPr>
          <w:rFonts w:ascii="Consolas" w:hAnsi="Consolas"/>
          <w:color w:val="CE9178"/>
          <w:sz w:val="21"/>
          <w:szCs w:val="21"/>
          <w:lang w:val="en-GB"/>
        </w:rPr>
        <w:t>"user"</w:t>
      </w:r>
      <w:r w:rsidRPr="008E05BC">
        <w:rPr>
          <w:rFonts w:ascii="Consolas" w:hAnsi="Consolas"/>
          <w:color w:val="D4D4D4"/>
          <w:sz w:val="21"/>
          <w:szCs w:val="21"/>
          <w:lang w:val="en-GB"/>
        </w:rPr>
        <w:t>, </w:t>
      </w:r>
      <w:r w:rsidRPr="008E05BC">
        <w:rPr>
          <w:rFonts w:ascii="Consolas" w:hAnsi="Consolas"/>
          <w:color w:val="9CDCFE"/>
          <w:sz w:val="21"/>
          <w:szCs w:val="21"/>
          <w:lang w:val="en-GB"/>
        </w:rPr>
        <w:t>user</w:t>
      </w:r>
      <w:r w:rsidRPr="008E05BC">
        <w:rPr>
          <w:rFonts w:ascii="Consolas" w:hAnsi="Consolas"/>
          <w:color w:val="D4D4D4"/>
          <w:sz w:val="21"/>
          <w:szCs w:val="21"/>
          <w:lang w:val="en-GB"/>
        </w:rPr>
        <w:t>)\</w:t>
      </w:r>
    </w:p>
    <w:p w14:paraId="1AECD9B5" w14:textId="77777777" w:rsidR="008E05BC" w:rsidRPr="008E05BC" w:rsidRDefault="008E05BC" w:rsidP="008E05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8E05BC">
        <w:rPr>
          <w:rFonts w:ascii="Consolas" w:hAnsi="Consolas"/>
          <w:color w:val="D4D4D4"/>
          <w:sz w:val="21"/>
          <w:szCs w:val="21"/>
          <w:lang w:val="en-GB"/>
        </w:rPr>
        <w:t>  </w:t>
      </w:r>
      <w:proofErr w:type="gramStart"/>
      <w:r w:rsidRPr="008E05BC">
        <w:rPr>
          <w:rFonts w:ascii="Consolas" w:hAnsi="Consolas"/>
          <w:color w:val="D4D4D4"/>
          <w:sz w:val="21"/>
          <w:szCs w:val="21"/>
          <w:lang w:val="en-GB"/>
        </w:rPr>
        <w:t>.option</w:t>
      </w:r>
      <w:proofErr w:type="gramEnd"/>
      <w:r w:rsidRPr="008E05BC">
        <w:rPr>
          <w:rFonts w:ascii="Consolas" w:hAnsi="Consolas"/>
          <w:color w:val="D4D4D4"/>
          <w:sz w:val="21"/>
          <w:szCs w:val="21"/>
          <w:lang w:val="en-GB"/>
        </w:rPr>
        <w:t>(</w:t>
      </w:r>
      <w:r w:rsidRPr="008E05BC">
        <w:rPr>
          <w:rFonts w:ascii="Consolas" w:hAnsi="Consolas"/>
          <w:color w:val="CE9178"/>
          <w:sz w:val="21"/>
          <w:szCs w:val="21"/>
          <w:lang w:val="en-GB"/>
        </w:rPr>
        <w:t>"password"</w:t>
      </w:r>
      <w:r w:rsidRPr="008E05BC">
        <w:rPr>
          <w:rFonts w:ascii="Consolas" w:hAnsi="Consolas"/>
          <w:color w:val="D4D4D4"/>
          <w:sz w:val="21"/>
          <w:szCs w:val="21"/>
          <w:lang w:val="en-GB"/>
        </w:rPr>
        <w:t>, </w:t>
      </w:r>
      <w:r w:rsidRPr="008E05BC">
        <w:rPr>
          <w:rFonts w:ascii="Consolas" w:hAnsi="Consolas"/>
          <w:color w:val="9CDCFE"/>
          <w:sz w:val="21"/>
          <w:szCs w:val="21"/>
          <w:lang w:val="en-GB"/>
        </w:rPr>
        <w:t>password</w:t>
      </w:r>
      <w:r w:rsidRPr="008E05BC">
        <w:rPr>
          <w:rFonts w:ascii="Consolas" w:hAnsi="Consolas"/>
          <w:color w:val="D4D4D4"/>
          <w:sz w:val="21"/>
          <w:szCs w:val="21"/>
          <w:lang w:val="en-GB"/>
        </w:rPr>
        <w:t>)\</w:t>
      </w:r>
    </w:p>
    <w:p w14:paraId="0B68A8C2" w14:textId="77777777" w:rsidR="008E05BC" w:rsidRPr="008E05BC" w:rsidRDefault="008E05BC" w:rsidP="008E05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8E05BC">
        <w:rPr>
          <w:rFonts w:ascii="Consolas" w:hAnsi="Consolas"/>
          <w:color w:val="D4D4D4"/>
          <w:sz w:val="21"/>
          <w:szCs w:val="21"/>
          <w:lang w:val="en-GB"/>
        </w:rPr>
        <w:t>  </w:t>
      </w:r>
      <w:proofErr w:type="gramStart"/>
      <w:r w:rsidRPr="008E05BC">
        <w:rPr>
          <w:rFonts w:ascii="Consolas" w:hAnsi="Consolas"/>
          <w:color w:val="D4D4D4"/>
          <w:sz w:val="21"/>
          <w:szCs w:val="21"/>
          <w:lang w:val="en-GB"/>
        </w:rPr>
        <w:t>.load</w:t>
      </w:r>
      <w:proofErr w:type="gramEnd"/>
      <w:r w:rsidRPr="008E05BC">
        <w:rPr>
          <w:rFonts w:ascii="Consolas" w:hAnsi="Consolas"/>
          <w:color w:val="D4D4D4"/>
          <w:sz w:val="21"/>
          <w:szCs w:val="21"/>
          <w:lang w:val="en-GB"/>
        </w:rPr>
        <w:t>()</w:t>
      </w:r>
    </w:p>
    <w:p w14:paraId="491ED033" w14:textId="77777777" w:rsidR="008E05BC" w:rsidRPr="008E05BC" w:rsidRDefault="008E05BC" w:rsidP="008E05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</w:p>
    <w:p w14:paraId="3E26176F" w14:textId="77777777" w:rsidR="008E05BC" w:rsidRPr="008E05BC" w:rsidRDefault="008E05BC" w:rsidP="008E05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8E05BC">
        <w:rPr>
          <w:rFonts w:ascii="Consolas" w:hAnsi="Consolas"/>
          <w:color w:val="9CDCFE"/>
          <w:sz w:val="21"/>
          <w:szCs w:val="21"/>
          <w:lang w:val="en-GB"/>
        </w:rPr>
        <w:t>lyrics_</w:t>
      </w:r>
      <w:proofErr w:type="gramStart"/>
      <w:r w:rsidRPr="008E05BC">
        <w:rPr>
          <w:rFonts w:ascii="Consolas" w:hAnsi="Consolas"/>
          <w:color w:val="9CDCFE"/>
          <w:sz w:val="21"/>
          <w:szCs w:val="21"/>
          <w:lang w:val="en-GB"/>
        </w:rPr>
        <w:t>table</w:t>
      </w:r>
      <w:r w:rsidRPr="008E05BC">
        <w:rPr>
          <w:rFonts w:ascii="Consolas" w:hAnsi="Consolas"/>
          <w:color w:val="D4D4D4"/>
          <w:sz w:val="21"/>
          <w:szCs w:val="21"/>
          <w:lang w:val="en-GB"/>
        </w:rPr>
        <w:t>.createOrReplaceTempView</w:t>
      </w:r>
      <w:proofErr w:type="gramEnd"/>
      <w:r w:rsidRPr="008E05BC">
        <w:rPr>
          <w:rFonts w:ascii="Consolas" w:hAnsi="Consolas"/>
          <w:color w:val="D4D4D4"/>
          <w:sz w:val="21"/>
          <w:szCs w:val="21"/>
          <w:lang w:val="en-GB"/>
        </w:rPr>
        <w:t>(</w:t>
      </w:r>
      <w:r w:rsidRPr="008E05BC">
        <w:rPr>
          <w:rFonts w:ascii="Consolas" w:hAnsi="Consolas"/>
          <w:color w:val="CE9178"/>
          <w:sz w:val="21"/>
          <w:szCs w:val="21"/>
          <w:lang w:val="en-GB"/>
        </w:rPr>
        <w:t>"LYRICS"</w:t>
      </w:r>
      <w:r w:rsidRPr="008E05BC">
        <w:rPr>
          <w:rFonts w:ascii="Consolas" w:hAnsi="Consolas"/>
          <w:color w:val="D4D4D4"/>
          <w:sz w:val="21"/>
          <w:szCs w:val="21"/>
          <w:lang w:val="en-GB"/>
        </w:rPr>
        <w:t>)</w:t>
      </w:r>
    </w:p>
    <w:p w14:paraId="48C41086" w14:textId="1F3B1285" w:rsidR="00D50085" w:rsidRDefault="00901AEB" w:rsidP="009531B1">
      <w:pPr>
        <w:pStyle w:val="2019paragrafo"/>
        <w:rPr>
          <w:sz w:val="20"/>
          <w:lang w:val="en-GB"/>
        </w:rPr>
      </w:pPr>
      <w:r>
        <w:rPr>
          <w:sz w:val="20"/>
          <w:lang w:val="en-GB"/>
        </w:rPr>
        <w:t>Here we</w:t>
      </w:r>
      <w:r w:rsidR="00EA4761" w:rsidRPr="00903C7C">
        <w:rPr>
          <w:sz w:val="20"/>
          <w:lang w:val="en-GB"/>
        </w:rPr>
        <w:t xml:space="preserve"> </w:t>
      </w:r>
      <w:r w:rsidR="00903C7C">
        <w:rPr>
          <w:sz w:val="20"/>
          <w:lang w:val="en-GB"/>
        </w:rPr>
        <w:t xml:space="preserve">just </w:t>
      </w:r>
      <w:r w:rsidR="00EA4761" w:rsidRPr="00903C7C">
        <w:rPr>
          <w:sz w:val="20"/>
          <w:lang w:val="en-GB"/>
        </w:rPr>
        <w:t xml:space="preserve">need to sum the views, </w:t>
      </w:r>
      <w:r>
        <w:rPr>
          <w:sz w:val="20"/>
          <w:lang w:val="en-GB"/>
        </w:rPr>
        <w:t>that</w:t>
      </w:r>
      <w:r w:rsidR="00EA4761" w:rsidRPr="00903C7C">
        <w:rPr>
          <w:sz w:val="20"/>
          <w:lang w:val="en-GB"/>
        </w:rPr>
        <w:t xml:space="preserve"> is</w:t>
      </w:r>
      <w:r>
        <w:rPr>
          <w:sz w:val="20"/>
          <w:lang w:val="en-GB"/>
        </w:rPr>
        <w:t xml:space="preserve"> a</w:t>
      </w:r>
      <w:r w:rsidR="00EA4761" w:rsidRPr="00903C7C">
        <w:rPr>
          <w:sz w:val="20"/>
          <w:lang w:val="en-GB"/>
        </w:rPr>
        <w:t xml:space="preserve"> faster</w:t>
      </w:r>
      <w:r>
        <w:rPr>
          <w:sz w:val="20"/>
          <w:lang w:val="en-GB"/>
        </w:rPr>
        <w:t xml:space="preserve"> </w:t>
      </w:r>
      <w:r w:rsidR="00D46028">
        <w:rPr>
          <w:sz w:val="20"/>
          <w:lang w:val="en-GB"/>
        </w:rPr>
        <w:t>aggregation</w:t>
      </w:r>
      <w:r w:rsidR="00EA4761" w:rsidRPr="00903C7C">
        <w:rPr>
          <w:sz w:val="20"/>
          <w:lang w:val="en-GB"/>
        </w:rPr>
        <w:t xml:space="preserve"> than a count(distinct)</w:t>
      </w:r>
      <w:r w:rsidR="0087482A">
        <w:rPr>
          <w:sz w:val="20"/>
          <w:lang w:val="en-GB"/>
        </w:rPr>
        <w:t>.</w:t>
      </w:r>
    </w:p>
    <w:p w14:paraId="786ED17E" w14:textId="47A7CFF7" w:rsidR="0087482A" w:rsidRDefault="00D46028" w:rsidP="009531B1">
      <w:pPr>
        <w:pStyle w:val="2019paragrafo"/>
        <w:rPr>
          <w:sz w:val="20"/>
          <w:lang w:val="en-GB"/>
        </w:rPr>
      </w:pPr>
      <w:r>
        <w:rPr>
          <w:sz w:val="20"/>
          <w:lang w:val="en-GB"/>
        </w:rPr>
        <w:t>W</w:t>
      </w:r>
      <w:r w:rsidR="0087482A">
        <w:rPr>
          <w:sz w:val="20"/>
          <w:lang w:val="en-GB"/>
        </w:rPr>
        <w:t xml:space="preserve">e used the function </w:t>
      </w:r>
      <w:proofErr w:type="gramStart"/>
      <w:r w:rsidR="0087482A">
        <w:rPr>
          <w:sz w:val="20"/>
          <w:lang w:val="en-GB"/>
        </w:rPr>
        <w:t>rank(</w:t>
      </w:r>
      <w:proofErr w:type="gramEnd"/>
      <w:r w:rsidR="0087482A">
        <w:rPr>
          <w:sz w:val="20"/>
          <w:lang w:val="en-GB"/>
        </w:rPr>
        <w:t xml:space="preserve">) over (partition by </w:t>
      </w:r>
      <w:r w:rsidR="007D690F">
        <w:rPr>
          <w:sz w:val="20"/>
          <w:lang w:val="en-GB"/>
        </w:rPr>
        <w:t>… order by …)</w:t>
      </w:r>
      <w:r>
        <w:rPr>
          <w:sz w:val="20"/>
          <w:lang w:val="en-GB"/>
        </w:rPr>
        <w:t xml:space="preserve"> to extract the top </w:t>
      </w:r>
      <w:r w:rsidR="00070F5E">
        <w:rPr>
          <w:sz w:val="20"/>
          <w:lang w:val="en-GB"/>
        </w:rPr>
        <w:t>daily lyrics.</w:t>
      </w:r>
    </w:p>
    <w:p w14:paraId="46915186" w14:textId="77777777" w:rsidR="007E7C97" w:rsidRPr="007E7C97" w:rsidRDefault="007E7C97" w:rsidP="007E7C9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7E7C97">
        <w:rPr>
          <w:rFonts w:ascii="Consolas" w:hAnsi="Consolas"/>
          <w:color w:val="D4D4D4"/>
          <w:sz w:val="21"/>
          <w:szCs w:val="21"/>
          <w:lang w:val="en-GB"/>
        </w:rPr>
        <w:t>%</w:t>
      </w:r>
      <w:proofErr w:type="gramStart"/>
      <w:r w:rsidRPr="007E7C97">
        <w:rPr>
          <w:rFonts w:ascii="Consolas" w:hAnsi="Consolas"/>
          <w:color w:val="D4D4D4"/>
          <w:sz w:val="21"/>
          <w:szCs w:val="21"/>
          <w:lang w:val="en-GB"/>
        </w:rPr>
        <w:t>sql</w:t>
      </w:r>
      <w:proofErr w:type="gramEnd"/>
    </w:p>
    <w:p w14:paraId="4FF16D0D" w14:textId="20F02BAB" w:rsidR="007E7C97" w:rsidRPr="007E7C97" w:rsidRDefault="007E7C97" w:rsidP="007E7C9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7E7C97">
        <w:rPr>
          <w:rFonts w:ascii="Consolas" w:hAnsi="Consolas"/>
          <w:color w:val="D4D4D4"/>
          <w:sz w:val="21"/>
          <w:szCs w:val="21"/>
          <w:lang w:val="en-GB"/>
        </w:rPr>
        <w:t>select </w:t>
      </w:r>
      <w:proofErr w:type="gramStart"/>
      <w:r w:rsidRPr="007E7C97">
        <w:rPr>
          <w:rFonts w:ascii="Consolas" w:hAnsi="Consolas"/>
          <w:color w:val="D4D4D4"/>
          <w:sz w:val="21"/>
          <w:szCs w:val="21"/>
          <w:lang w:val="en-GB"/>
        </w:rPr>
        <w:t>rank(</w:t>
      </w:r>
      <w:proofErr w:type="gramEnd"/>
      <w:r w:rsidRPr="007E7C97">
        <w:rPr>
          <w:rFonts w:ascii="Consolas" w:hAnsi="Consolas"/>
          <w:color w:val="D4D4D4"/>
          <w:sz w:val="21"/>
          <w:szCs w:val="21"/>
          <w:lang w:val="en-GB"/>
        </w:rPr>
        <w:t>) over (partition by application, country  order by </w:t>
      </w:r>
      <w:r w:rsidRPr="007E7C97">
        <w:rPr>
          <w:rFonts w:ascii="Consolas" w:hAnsi="Consolas"/>
          <w:color w:val="DCDCAA"/>
          <w:sz w:val="21"/>
          <w:szCs w:val="21"/>
          <w:lang w:val="en-GB"/>
        </w:rPr>
        <w:t>sum</w:t>
      </w:r>
      <w:r w:rsidRPr="007E7C97">
        <w:rPr>
          <w:rFonts w:ascii="Consolas" w:hAnsi="Consolas"/>
          <w:color w:val="D4D4D4"/>
          <w:sz w:val="21"/>
          <w:szCs w:val="21"/>
          <w:lang w:val="en-GB"/>
        </w:rPr>
        <w:t>(count_views) desc ) </w:t>
      </w:r>
      <w:r w:rsidRPr="007E7C97">
        <w:rPr>
          <w:rFonts w:ascii="Consolas" w:hAnsi="Consolas"/>
          <w:color w:val="C586C0"/>
          <w:sz w:val="21"/>
          <w:szCs w:val="21"/>
          <w:lang w:val="en-GB"/>
        </w:rPr>
        <w:t>as</w:t>
      </w:r>
      <w:r w:rsidRPr="007E7C97">
        <w:rPr>
          <w:rFonts w:ascii="Consolas" w:hAnsi="Consolas"/>
          <w:color w:val="D4D4D4"/>
          <w:sz w:val="21"/>
          <w:szCs w:val="21"/>
          <w:lang w:val="en-GB"/>
        </w:rPr>
        <w:t> ranking</w:t>
      </w:r>
    </w:p>
    <w:p w14:paraId="7BF170B9" w14:textId="77777777" w:rsidR="007E7C97" w:rsidRPr="007E7C97" w:rsidRDefault="007E7C97" w:rsidP="007E7C9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7E7C97">
        <w:rPr>
          <w:rFonts w:ascii="Consolas" w:hAnsi="Consolas"/>
          <w:color w:val="D4D4D4"/>
          <w:sz w:val="21"/>
          <w:szCs w:val="21"/>
          <w:lang w:val="en-GB"/>
        </w:rPr>
        <w:t>, country, application, abstract_id</w:t>
      </w:r>
    </w:p>
    <w:p w14:paraId="787E63B6" w14:textId="77777777" w:rsidR="007E7C97" w:rsidRPr="007E7C97" w:rsidRDefault="007E7C97" w:rsidP="007E7C9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7E7C97">
        <w:rPr>
          <w:rFonts w:ascii="Consolas" w:hAnsi="Consolas"/>
          <w:color w:val="D4D4D4"/>
          <w:sz w:val="21"/>
          <w:szCs w:val="21"/>
          <w:lang w:val="en-GB"/>
        </w:rPr>
        <w:t>, </w:t>
      </w:r>
      <w:r w:rsidRPr="007E7C97">
        <w:rPr>
          <w:rFonts w:ascii="Consolas" w:hAnsi="Consolas"/>
          <w:color w:val="DCDCAA"/>
          <w:sz w:val="21"/>
          <w:szCs w:val="21"/>
          <w:lang w:val="en-GB"/>
        </w:rPr>
        <w:t>sum</w:t>
      </w:r>
      <w:r w:rsidRPr="007E7C97">
        <w:rPr>
          <w:rFonts w:ascii="Consolas" w:hAnsi="Consolas"/>
          <w:color w:val="D4D4D4"/>
          <w:sz w:val="21"/>
          <w:szCs w:val="21"/>
          <w:lang w:val="en-GB"/>
        </w:rPr>
        <w:t>(count_views) </w:t>
      </w:r>
      <w:r w:rsidRPr="007E7C97">
        <w:rPr>
          <w:rFonts w:ascii="Consolas" w:hAnsi="Consolas"/>
          <w:color w:val="C586C0"/>
          <w:sz w:val="21"/>
          <w:szCs w:val="21"/>
          <w:lang w:val="en-GB"/>
        </w:rPr>
        <w:t>as</w:t>
      </w:r>
      <w:r w:rsidRPr="007E7C97">
        <w:rPr>
          <w:rFonts w:ascii="Consolas" w:hAnsi="Consolas"/>
          <w:color w:val="D4D4D4"/>
          <w:sz w:val="21"/>
          <w:szCs w:val="21"/>
          <w:lang w:val="en-GB"/>
        </w:rPr>
        <w:t> views</w:t>
      </w:r>
    </w:p>
    <w:p w14:paraId="23C43CB9" w14:textId="0AEB762B" w:rsidR="007E7C97" w:rsidRPr="007E7C97" w:rsidRDefault="007E7C97" w:rsidP="007E7C9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7E7C97">
        <w:rPr>
          <w:rFonts w:ascii="Consolas" w:hAnsi="Consolas"/>
          <w:color w:val="C586C0"/>
          <w:sz w:val="21"/>
          <w:szCs w:val="21"/>
          <w:lang w:val="en-GB"/>
        </w:rPr>
        <w:t>from</w:t>
      </w:r>
      <w:r w:rsidRPr="007E7C97">
        <w:rPr>
          <w:rFonts w:ascii="Consolas" w:hAnsi="Consolas"/>
          <w:color w:val="D4D4D4"/>
          <w:sz w:val="21"/>
          <w:szCs w:val="21"/>
          <w:lang w:val="en-GB"/>
        </w:rPr>
        <w:t> LYRICS a</w:t>
      </w:r>
    </w:p>
    <w:p w14:paraId="3A5A4592" w14:textId="29BB4029" w:rsidR="007E7C97" w:rsidRPr="007E7C97" w:rsidRDefault="007E7C97" w:rsidP="007E7C9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7E7C97">
        <w:rPr>
          <w:rFonts w:ascii="Consolas" w:hAnsi="Consolas"/>
          <w:color w:val="D4D4D4"/>
          <w:sz w:val="21"/>
          <w:szCs w:val="21"/>
          <w:lang w:val="en-GB"/>
        </w:rPr>
        <w:t>where </w:t>
      </w:r>
      <w:r w:rsidRPr="007E7C97">
        <w:rPr>
          <w:rFonts w:ascii="Consolas" w:hAnsi="Consolas"/>
          <w:color w:val="9CDCFE"/>
          <w:sz w:val="21"/>
          <w:szCs w:val="21"/>
          <w:lang w:val="en-GB"/>
        </w:rPr>
        <w:t>day</w:t>
      </w:r>
      <w:r w:rsidRPr="007E7C97">
        <w:rPr>
          <w:rFonts w:ascii="Consolas" w:hAnsi="Consolas"/>
          <w:color w:val="D4D4D4"/>
          <w:sz w:val="21"/>
          <w:szCs w:val="21"/>
          <w:lang w:val="en-GB"/>
        </w:rPr>
        <w:t> = </w:t>
      </w:r>
      <w:r w:rsidRPr="007E7C97">
        <w:rPr>
          <w:rFonts w:ascii="Consolas" w:hAnsi="Consolas"/>
          <w:color w:val="B5CEA8"/>
          <w:sz w:val="21"/>
          <w:szCs w:val="21"/>
          <w:lang w:val="en-GB"/>
        </w:rPr>
        <w:t>20160101</w:t>
      </w:r>
    </w:p>
    <w:p w14:paraId="342BCD01" w14:textId="77777777" w:rsidR="007E7C97" w:rsidRPr="007E7C97" w:rsidRDefault="007E7C97" w:rsidP="007E7C9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7E7C97">
        <w:rPr>
          <w:rFonts w:ascii="Consolas" w:hAnsi="Consolas"/>
          <w:color w:val="D4D4D4"/>
          <w:sz w:val="21"/>
          <w:szCs w:val="21"/>
          <w:lang w:val="en-GB"/>
        </w:rPr>
        <w:t>group by abstract_id, country, application</w:t>
      </w:r>
    </w:p>
    <w:p w14:paraId="61F39B6A" w14:textId="77777777" w:rsidR="005E5F7E" w:rsidRPr="00CD4CD8" w:rsidRDefault="005E5F7E" w:rsidP="009531B1">
      <w:pPr>
        <w:pStyle w:val="2019paragrafo"/>
        <w:rPr>
          <w:noProof/>
          <w:lang w:val="en-GB"/>
        </w:rPr>
      </w:pPr>
    </w:p>
    <w:p w14:paraId="564F2BEC" w14:textId="5FDD9263" w:rsidR="00854CC8" w:rsidRDefault="005E5F7E" w:rsidP="009531B1">
      <w:pPr>
        <w:pStyle w:val="2019paragrafo"/>
        <w:rPr>
          <w:sz w:val="20"/>
          <w:lang w:val="en-GB"/>
        </w:rPr>
      </w:pPr>
      <w:r>
        <w:rPr>
          <w:noProof/>
        </w:rPr>
        <w:drawing>
          <wp:inline distT="0" distB="0" distL="0" distR="0" wp14:anchorId="489CFF5F" wp14:editId="49FDB408">
            <wp:extent cx="5000000" cy="267619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5576" w14:textId="04E0855B" w:rsidR="00854CC8" w:rsidRPr="00442F71" w:rsidRDefault="00854CC8" w:rsidP="00854CC8">
      <w:pPr>
        <w:pStyle w:val="Titolo2"/>
        <w:tabs>
          <w:tab w:val="clear" w:pos="432"/>
          <w:tab w:val="num" w:pos="851"/>
        </w:tabs>
        <w:ind w:left="578" w:hanging="578"/>
        <w:rPr>
          <w:lang w:val="en-GB"/>
        </w:rPr>
      </w:pPr>
      <w:bookmarkStart w:id="11" w:name="_Toc78967835"/>
      <w:r w:rsidRPr="00442F71">
        <w:rPr>
          <w:lang w:val="en-GB"/>
        </w:rPr>
        <w:lastRenderedPageBreak/>
        <w:t xml:space="preserve">Task </w:t>
      </w:r>
      <w:r>
        <w:rPr>
          <w:lang w:val="en-GB"/>
        </w:rPr>
        <w:t>4</w:t>
      </w:r>
      <w:r w:rsidRPr="00442F71">
        <w:rPr>
          <w:lang w:val="en-GB"/>
        </w:rPr>
        <w:t xml:space="preserve"> – </w:t>
      </w:r>
      <w:r w:rsidR="00062F37">
        <w:rPr>
          <w:lang w:val="en-GB"/>
        </w:rPr>
        <w:t>50% Daily lyrics account</w:t>
      </w:r>
      <w:bookmarkEnd w:id="11"/>
    </w:p>
    <w:p w14:paraId="55853C3C" w14:textId="03F58FB0" w:rsidR="00225C67" w:rsidRDefault="00225C67" w:rsidP="00225C67">
      <w:pPr>
        <w:pStyle w:val="2019Paragrafo0"/>
        <w:rPr>
          <w:b/>
          <w:bCs/>
          <w:sz w:val="20"/>
          <w:lang w:val="en-GB"/>
        </w:rPr>
      </w:pPr>
      <w:r w:rsidRPr="00225C67">
        <w:rPr>
          <w:b/>
          <w:bCs/>
          <w:sz w:val="20"/>
          <w:lang w:val="en-GB"/>
        </w:rPr>
        <w:t xml:space="preserve">How many distinct lyrics account daily, </w:t>
      </w:r>
      <w:proofErr w:type="gramStart"/>
      <w:r w:rsidRPr="00225C67">
        <w:rPr>
          <w:b/>
          <w:bCs/>
          <w:sz w:val="20"/>
          <w:lang w:val="en-GB"/>
        </w:rPr>
        <w:t>weekly</w:t>
      </w:r>
      <w:proofErr w:type="gramEnd"/>
      <w:r w:rsidRPr="00225C67">
        <w:rPr>
          <w:b/>
          <w:bCs/>
          <w:sz w:val="20"/>
          <w:lang w:val="en-GB"/>
        </w:rPr>
        <w:t xml:space="preserve"> and monthly for 50% of the views? Drill down by country and application. Is this constant over the full </w:t>
      </w:r>
      <w:proofErr w:type="gramStart"/>
      <w:r w:rsidRPr="00225C67">
        <w:rPr>
          <w:b/>
          <w:bCs/>
          <w:sz w:val="20"/>
          <w:lang w:val="en-GB"/>
        </w:rPr>
        <w:t>period of time</w:t>
      </w:r>
      <w:proofErr w:type="gramEnd"/>
      <w:r>
        <w:rPr>
          <w:b/>
          <w:bCs/>
          <w:sz w:val="20"/>
          <w:lang w:val="en-GB"/>
        </w:rPr>
        <w:t>?</w:t>
      </w:r>
    </w:p>
    <w:p w14:paraId="7E961805" w14:textId="72ED5153" w:rsidR="003D78DA" w:rsidRDefault="003D78DA" w:rsidP="00225C67">
      <w:pPr>
        <w:pStyle w:val="2019Paragrafo0"/>
        <w:rPr>
          <w:sz w:val="20"/>
          <w:lang w:val="en-GB"/>
        </w:rPr>
      </w:pPr>
      <w:r>
        <w:rPr>
          <w:sz w:val="20"/>
          <w:lang w:val="en-GB"/>
        </w:rPr>
        <w:t>The following query returns the min number of distinct lyrics needed to reach the 50% of daily/weekly/monthly total views.</w:t>
      </w:r>
    </w:p>
    <w:p w14:paraId="7DF893BF" w14:textId="34A5AECE" w:rsidR="003D78DA" w:rsidRDefault="003D78DA" w:rsidP="00225C67">
      <w:pPr>
        <w:pStyle w:val="2019Paragrafo0"/>
        <w:rPr>
          <w:sz w:val="20"/>
          <w:lang w:val="en-GB"/>
        </w:rPr>
      </w:pPr>
      <w:r>
        <w:rPr>
          <w:sz w:val="20"/>
          <w:lang w:val="en-GB"/>
        </w:rPr>
        <w:t>We need to calculate in different subqueries (using with clause):</w:t>
      </w:r>
    </w:p>
    <w:p w14:paraId="53811B41" w14:textId="25E6E701" w:rsidR="003D78DA" w:rsidRDefault="003D78DA" w:rsidP="003D78DA">
      <w:pPr>
        <w:pStyle w:val="2019Paragrafo0"/>
        <w:numPr>
          <w:ilvl w:val="0"/>
          <w:numId w:val="28"/>
        </w:numPr>
        <w:rPr>
          <w:sz w:val="20"/>
          <w:lang w:val="en-GB"/>
        </w:rPr>
      </w:pPr>
      <w:r>
        <w:rPr>
          <w:sz w:val="20"/>
          <w:lang w:val="en-GB"/>
        </w:rPr>
        <w:t xml:space="preserve">The ranking of the lyrics based on the number of views in the period </w:t>
      </w:r>
      <w:r w:rsidRPr="003D78DA">
        <w:rPr>
          <w:sz w:val="20"/>
          <w:lang w:val="en-GB"/>
        </w:rPr>
        <w:sym w:font="Wingdings" w:char="F0E0"/>
      </w:r>
      <w:r>
        <w:rPr>
          <w:sz w:val="20"/>
          <w:lang w:val="en-GB"/>
        </w:rPr>
        <w:t xml:space="preserve"> we use row_</w:t>
      </w:r>
      <w:proofErr w:type="gramStart"/>
      <w:r>
        <w:rPr>
          <w:sz w:val="20"/>
          <w:lang w:val="en-GB"/>
        </w:rPr>
        <w:t>number(</w:t>
      </w:r>
      <w:proofErr w:type="gramEnd"/>
      <w:r>
        <w:rPr>
          <w:sz w:val="20"/>
          <w:lang w:val="en-GB"/>
        </w:rPr>
        <w:t>) function here instead of rank() because we need to a</w:t>
      </w:r>
      <w:r w:rsidRPr="003D78DA">
        <w:rPr>
          <w:sz w:val="20"/>
          <w:lang w:val="en-GB"/>
        </w:rPr>
        <w:t>ssigns a unique, sequential number to each row</w:t>
      </w:r>
    </w:p>
    <w:p w14:paraId="2777BC5B" w14:textId="45C8D2EE" w:rsidR="003D78DA" w:rsidRDefault="003D78DA" w:rsidP="003D78DA">
      <w:pPr>
        <w:pStyle w:val="2019Paragrafo0"/>
        <w:numPr>
          <w:ilvl w:val="0"/>
          <w:numId w:val="28"/>
        </w:numPr>
        <w:rPr>
          <w:sz w:val="20"/>
          <w:lang w:val="en-GB"/>
        </w:rPr>
      </w:pPr>
      <w:r>
        <w:rPr>
          <w:sz w:val="20"/>
          <w:lang w:val="en-GB"/>
        </w:rPr>
        <w:t>The total number of views in the period</w:t>
      </w:r>
    </w:p>
    <w:p w14:paraId="6953126E" w14:textId="77777777" w:rsidR="003D78DA" w:rsidRDefault="003D78DA" w:rsidP="003D78DA">
      <w:pPr>
        <w:pStyle w:val="2019Paragrafo0"/>
        <w:numPr>
          <w:ilvl w:val="0"/>
          <w:numId w:val="28"/>
        </w:numPr>
        <w:rPr>
          <w:sz w:val="20"/>
          <w:lang w:val="en-GB"/>
        </w:rPr>
      </w:pPr>
      <w:r>
        <w:rPr>
          <w:sz w:val="20"/>
          <w:lang w:val="en-GB"/>
        </w:rPr>
        <w:t>The cumulative views based on the lyrics ranking (we are interested on the most viewed lyrics)</w:t>
      </w:r>
    </w:p>
    <w:p w14:paraId="69B71C9B" w14:textId="72759374" w:rsidR="003D78DA" w:rsidRDefault="003D78DA" w:rsidP="003D78DA">
      <w:pPr>
        <w:pStyle w:val="2019Paragrafo0"/>
        <w:numPr>
          <w:ilvl w:val="0"/>
          <w:numId w:val="28"/>
        </w:numPr>
        <w:rPr>
          <w:sz w:val="20"/>
          <w:lang w:val="en-GB"/>
        </w:rPr>
      </w:pPr>
      <w:r>
        <w:rPr>
          <w:sz w:val="20"/>
          <w:lang w:val="en-GB"/>
        </w:rPr>
        <w:t>The percentage vs. total</w:t>
      </w:r>
    </w:p>
    <w:p w14:paraId="4450BFFD" w14:textId="5C292811" w:rsidR="003D78DA" w:rsidRDefault="003D78DA" w:rsidP="003D78DA">
      <w:pPr>
        <w:pStyle w:val="2019Paragrafo0"/>
        <w:numPr>
          <w:ilvl w:val="0"/>
          <w:numId w:val="28"/>
        </w:numPr>
        <w:rPr>
          <w:sz w:val="20"/>
          <w:lang w:val="en-GB"/>
        </w:rPr>
      </w:pPr>
      <w:r>
        <w:rPr>
          <w:sz w:val="20"/>
          <w:lang w:val="en-GB"/>
        </w:rPr>
        <w:t xml:space="preserve">The min(ranking), that is the min number of distinct lyrics, such that the </w:t>
      </w:r>
      <w:r>
        <w:rPr>
          <w:sz w:val="20"/>
          <w:lang w:val="en-GB"/>
        </w:rPr>
        <w:t>percentage</w:t>
      </w:r>
      <w:r>
        <w:rPr>
          <w:sz w:val="20"/>
          <w:lang w:val="en-GB"/>
        </w:rPr>
        <w:t xml:space="preserve"> is more than or equal to 50%</w:t>
      </w:r>
    </w:p>
    <w:p w14:paraId="36E42482" w14:textId="77777777" w:rsidR="00CD4CD8" w:rsidRPr="00CD4CD8" w:rsidRDefault="00CD4CD8" w:rsidP="00CD4CD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CD4CD8">
        <w:rPr>
          <w:rFonts w:ascii="Consolas" w:hAnsi="Consolas"/>
          <w:color w:val="D4D4D4"/>
          <w:sz w:val="21"/>
          <w:szCs w:val="21"/>
          <w:lang w:val="en-GB"/>
        </w:rPr>
        <w:t>%</w:t>
      </w:r>
      <w:proofErr w:type="gramStart"/>
      <w:r w:rsidRPr="00CD4CD8">
        <w:rPr>
          <w:rFonts w:ascii="Consolas" w:hAnsi="Consolas"/>
          <w:color w:val="D4D4D4"/>
          <w:sz w:val="21"/>
          <w:szCs w:val="21"/>
          <w:lang w:val="en-GB"/>
        </w:rPr>
        <w:t>sql</w:t>
      </w:r>
      <w:proofErr w:type="gramEnd"/>
    </w:p>
    <w:p w14:paraId="2737564E" w14:textId="77777777" w:rsidR="00CD4CD8" w:rsidRPr="00CD4CD8" w:rsidRDefault="00CD4CD8" w:rsidP="00CD4CD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CD4CD8">
        <w:rPr>
          <w:rFonts w:ascii="Consolas" w:hAnsi="Consolas"/>
          <w:color w:val="C586C0"/>
          <w:sz w:val="21"/>
          <w:szCs w:val="21"/>
          <w:lang w:val="en-GB"/>
        </w:rPr>
        <w:t>with</w:t>
      </w:r>
      <w:r w:rsidRPr="00CD4CD8">
        <w:rPr>
          <w:rFonts w:ascii="Consolas" w:hAnsi="Consolas"/>
          <w:color w:val="D4D4D4"/>
          <w:sz w:val="21"/>
          <w:szCs w:val="21"/>
          <w:lang w:val="en-GB"/>
        </w:rPr>
        <w:t> ranking </w:t>
      </w:r>
      <w:r w:rsidRPr="00CD4CD8">
        <w:rPr>
          <w:rFonts w:ascii="Consolas" w:hAnsi="Consolas"/>
          <w:color w:val="C586C0"/>
          <w:sz w:val="21"/>
          <w:szCs w:val="21"/>
          <w:lang w:val="en-GB"/>
        </w:rPr>
        <w:t>as</w:t>
      </w:r>
      <w:r w:rsidRPr="00CD4CD8">
        <w:rPr>
          <w:rFonts w:ascii="Consolas" w:hAnsi="Consolas"/>
          <w:color w:val="D4D4D4"/>
          <w:sz w:val="21"/>
          <w:szCs w:val="21"/>
          <w:lang w:val="en-GB"/>
        </w:rPr>
        <w:t> (</w:t>
      </w:r>
    </w:p>
    <w:p w14:paraId="10F6B79E" w14:textId="77777777" w:rsidR="00CD4CD8" w:rsidRPr="00CD4CD8" w:rsidRDefault="00CD4CD8" w:rsidP="00CD4CD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CD4CD8">
        <w:rPr>
          <w:rFonts w:ascii="Consolas" w:hAnsi="Consolas"/>
          <w:color w:val="D4D4D4"/>
          <w:sz w:val="21"/>
          <w:szCs w:val="21"/>
          <w:lang w:val="en-GB"/>
        </w:rPr>
        <w:t>SELECT abstract_id, </w:t>
      </w:r>
      <w:r w:rsidRPr="00CD4CD8">
        <w:rPr>
          <w:rFonts w:ascii="Consolas" w:hAnsi="Consolas"/>
          <w:color w:val="DCDCAA"/>
          <w:sz w:val="21"/>
          <w:szCs w:val="21"/>
          <w:lang w:val="en-GB"/>
        </w:rPr>
        <w:t>sum</w:t>
      </w:r>
      <w:r w:rsidRPr="00CD4CD8">
        <w:rPr>
          <w:rFonts w:ascii="Consolas" w:hAnsi="Consolas"/>
          <w:color w:val="D4D4D4"/>
          <w:sz w:val="21"/>
          <w:szCs w:val="21"/>
          <w:lang w:val="en-GB"/>
        </w:rPr>
        <w:t>(count_views) </w:t>
      </w:r>
      <w:r w:rsidRPr="00CD4CD8">
        <w:rPr>
          <w:rFonts w:ascii="Consolas" w:hAnsi="Consolas"/>
          <w:color w:val="C586C0"/>
          <w:sz w:val="21"/>
          <w:szCs w:val="21"/>
          <w:lang w:val="en-GB"/>
        </w:rPr>
        <w:t>as</w:t>
      </w:r>
      <w:r w:rsidRPr="00CD4CD8">
        <w:rPr>
          <w:rFonts w:ascii="Consolas" w:hAnsi="Consolas"/>
          <w:color w:val="D4D4D4"/>
          <w:sz w:val="21"/>
          <w:szCs w:val="21"/>
          <w:lang w:val="en-GB"/>
        </w:rPr>
        <w:t> views</w:t>
      </w:r>
    </w:p>
    <w:p w14:paraId="63EEF499" w14:textId="77777777" w:rsidR="00CD4CD8" w:rsidRPr="00CD4CD8" w:rsidRDefault="00CD4CD8" w:rsidP="00CD4CD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proofErr w:type="gramStart"/>
      <w:r w:rsidRPr="00CD4CD8">
        <w:rPr>
          <w:rFonts w:ascii="Consolas" w:hAnsi="Consolas"/>
          <w:color w:val="D4D4D4"/>
          <w:sz w:val="21"/>
          <w:szCs w:val="21"/>
          <w:lang w:val="en-GB"/>
        </w:rPr>
        <w:t>,row</w:t>
      </w:r>
      <w:proofErr w:type="gramEnd"/>
      <w:r w:rsidRPr="00CD4CD8">
        <w:rPr>
          <w:rFonts w:ascii="Consolas" w:hAnsi="Consolas"/>
          <w:color w:val="D4D4D4"/>
          <w:sz w:val="21"/>
          <w:szCs w:val="21"/>
          <w:lang w:val="en-GB"/>
        </w:rPr>
        <w:t>_number() over (order by </w:t>
      </w:r>
      <w:r w:rsidRPr="00CD4CD8">
        <w:rPr>
          <w:rFonts w:ascii="Consolas" w:hAnsi="Consolas"/>
          <w:color w:val="DCDCAA"/>
          <w:sz w:val="21"/>
          <w:szCs w:val="21"/>
          <w:lang w:val="en-GB"/>
        </w:rPr>
        <w:t>sum</w:t>
      </w:r>
      <w:r w:rsidRPr="00CD4CD8">
        <w:rPr>
          <w:rFonts w:ascii="Consolas" w:hAnsi="Consolas"/>
          <w:color w:val="D4D4D4"/>
          <w:sz w:val="21"/>
          <w:szCs w:val="21"/>
          <w:lang w:val="en-GB"/>
        </w:rPr>
        <w:t>(count_views) desc) </w:t>
      </w:r>
      <w:r w:rsidRPr="00CD4CD8">
        <w:rPr>
          <w:rFonts w:ascii="Consolas" w:hAnsi="Consolas"/>
          <w:color w:val="C586C0"/>
          <w:sz w:val="21"/>
          <w:szCs w:val="21"/>
          <w:lang w:val="en-GB"/>
        </w:rPr>
        <w:t>as</w:t>
      </w:r>
      <w:r w:rsidRPr="00CD4CD8">
        <w:rPr>
          <w:rFonts w:ascii="Consolas" w:hAnsi="Consolas"/>
          <w:color w:val="D4D4D4"/>
          <w:sz w:val="21"/>
          <w:szCs w:val="21"/>
          <w:lang w:val="en-GB"/>
        </w:rPr>
        <w:t> ranking</w:t>
      </w:r>
    </w:p>
    <w:p w14:paraId="612A875E" w14:textId="77777777" w:rsidR="00CD4CD8" w:rsidRPr="00CD4CD8" w:rsidRDefault="00CD4CD8" w:rsidP="00CD4CD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CD4CD8">
        <w:rPr>
          <w:rFonts w:ascii="Consolas" w:hAnsi="Consolas"/>
          <w:color w:val="D4D4D4"/>
          <w:sz w:val="21"/>
          <w:szCs w:val="21"/>
          <w:lang w:val="en-GB"/>
        </w:rPr>
        <w:t>FROM LYRICS</w:t>
      </w:r>
    </w:p>
    <w:p w14:paraId="37980FAB" w14:textId="77777777" w:rsidR="00CD4CD8" w:rsidRPr="00CD4CD8" w:rsidRDefault="00CD4CD8" w:rsidP="00CD4CD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proofErr w:type="gramStart"/>
      <w:r w:rsidRPr="00CD4CD8">
        <w:rPr>
          <w:rFonts w:ascii="Consolas" w:hAnsi="Consolas"/>
          <w:color w:val="D4D4D4"/>
          <w:sz w:val="21"/>
          <w:szCs w:val="21"/>
          <w:lang w:val="en-GB"/>
        </w:rPr>
        <w:t>where</w:t>
      </w:r>
      <w:proofErr w:type="gramEnd"/>
      <w:r w:rsidRPr="00CD4CD8">
        <w:rPr>
          <w:rFonts w:ascii="Consolas" w:hAnsi="Consolas"/>
          <w:color w:val="D4D4D4"/>
          <w:sz w:val="21"/>
          <w:szCs w:val="21"/>
          <w:lang w:val="en-GB"/>
        </w:rPr>
        <w:t> </w:t>
      </w:r>
    </w:p>
    <w:p w14:paraId="5F9DE9E3" w14:textId="77777777" w:rsidR="00CD4CD8" w:rsidRPr="00CD4CD8" w:rsidRDefault="00CD4CD8" w:rsidP="00CD4CD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CD4CD8">
        <w:rPr>
          <w:rFonts w:ascii="Consolas" w:hAnsi="Consolas"/>
          <w:color w:val="D4D4D4"/>
          <w:sz w:val="21"/>
          <w:szCs w:val="21"/>
          <w:lang w:val="en-GB"/>
        </w:rPr>
        <w:t>day=</w:t>
      </w:r>
      <w:r w:rsidRPr="00CD4CD8">
        <w:rPr>
          <w:rFonts w:ascii="Consolas" w:hAnsi="Consolas"/>
          <w:color w:val="B5CEA8"/>
          <w:sz w:val="21"/>
          <w:szCs w:val="21"/>
          <w:lang w:val="en-GB"/>
        </w:rPr>
        <w:t>20160101</w:t>
      </w:r>
      <w:r w:rsidRPr="00CD4CD8">
        <w:rPr>
          <w:rFonts w:ascii="Consolas" w:hAnsi="Consolas"/>
          <w:color w:val="D4D4D4"/>
          <w:sz w:val="21"/>
          <w:szCs w:val="21"/>
          <w:lang w:val="en-GB"/>
        </w:rPr>
        <w:t> </w:t>
      </w:r>
      <w:r w:rsidRPr="00CD4CD8">
        <w:rPr>
          <w:rFonts w:ascii="Consolas" w:hAnsi="Consolas"/>
          <w:color w:val="F44747"/>
          <w:sz w:val="21"/>
          <w:szCs w:val="21"/>
          <w:lang w:val="en-GB"/>
        </w:rPr>
        <w:t>--</w:t>
      </w:r>
      <w:r w:rsidRPr="00CD4CD8">
        <w:rPr>
          <w:rFonts w:ascii="Consolas" w:hAnsi="Consolas"/>
          <w:color w:val="D4D4D4"/>
          <w:sz w:val="21"/>
          <w:szCs w:val="21"/>
          <w:lang w:val="en-GB"/>
        </w:rPr>
        <w:t>daily</w:t>
      </w:r>
    </w:p>
    <w:p w14:paraId="48229057" w14:textId="77777777" w:rsidR="00CD4CD8" w:rsidRPr="00CD4CD8" w:rsidRDefault="00CD4CD8" w:rsidP="00CD4CD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CD4CD8">
        <w:rPr>
          <w:rFonts w:ascii="Consolas" w:hAnsi="Consolas"/>
          <w:color w:val="F44747"/>
          <w:sz w:val="21"/>
          <w:szCs w:val="21"/>
          <w:lang w:val="en-GB"/>
        </w:rPr>
        <w:t>--</w:t>
      </w:r>
      <w:r w:rsidRPr="00CD4CD8">
        <w:rPr>
          <w:rFonts w:ascii="Consolas" w:hAnsi="Consolas"/>
          <w:color w:val="D4D4D4"/>
          <w:sz w:val="21"/>
          <w:szCs w:val="21"/>
          <w:lang w:val="en-GB"/>
        </w:rPr>
        <w:t>day between </w:t>
      </w:r>
      <w:r w:rsidRPr="00CD4CD8">
        <w:rPr>
          <w:rFonts w:ascii="Consolas" w:hAnsi="Consolas"/>
          <w:color w:val="B5CEA8"/>
          <w:sz w:val="21"/>
          <w:szCs w:val="21"/>
          <w:lang w:val="en-GB"/>
        </w:rPr>
        <w:t>20160101</w:t>
      </w:r>
      <w:r w:rsidRPr="00CD4CD8">
        <w:rPr>
          <w:rFonts w:ascii="Consolas" w:hAnsi="Consolas"/>
          <w:color w:val="D4D4D4"/>
          <w:sz w:val="21"/>
          <w:szCs w:val="21"/>
          <w:lang w:val="en-GB"/>
        </w:rPr>
        <w:t> </w:t>
      </w:r>
      <w:r w:rsidRPr="00CD4CD8">
        <w:rPr>
          <w:rFonts w:ascii="Consolas" w:hAnsi="Consolas"/>
          <w:color w:val="569CD6"/>
          <w:sz w:val="21"/>
          <w:szCs w:val="21"/>
          <w:lang w:val="en-GB"/>
        </w:rPr>
        <w:t>and</w:t>
      </w:r>
      <w:r w:rsidRPr="00CD4CD8">
        <w:rPr>
          <w:rFonts w:ascii="Consolas" w:hAnsi="Consolas"/>
          <w:color w:val="D4D4D4"/>
          <w:sz w:val="21"/>
          <w:szCs w:val="21"/>
          <w:lang w:val="en-GB"/>
        </w:rPr>
        <w:t> </w:t>
      </w:r>
      <w:r w:rsidRPr="00CD4CD8">
        <w:rPr>
          <w:rFonts w:ascii="Consolas" w:hAnsi="Consolas"/>
          <w:color w:val="B5CEA8"/>
          <w:sz w:val="21"/>
          <w:szCs w:val="21"/>
          <w:lang w:val="en-GB"/>
        </w:rPr>
        <w:t>20160107</w:t>
      </w:r>
      <w:r w:rsidRPr="00CD4CD8">
        <w:rPr>
          <w:rFonts w:ascii="Consolas" w:hAnsi="Consolas"/>
          <w:color w:val="D4D4D4"/>
          <w:sz w:val="21"/>
          <w:szCs w:val="21"/>
          <w:lang w:val="en-GB"/>
        </w:rPr>
        <w:t> </w:t>
      </w:r>
      <w:r w:rsidRPr="00CD4CD8">
        <w:rPr>
          <w:rFonts w:ascii="Consolas" w:hAnsi="Consolas"/>
          <w:color w:val="F44747"/>
          <w:sz w:val="21"/>
          <w:szCs w:val="21"/>
          <w:lang w:val="en-GB"/>
        </w:rPr>
        <w:t>--</w:t>
      </w:r>
      <w:r w:rsidRPr="00CD4CD8">
        <w:rPr>
          <w:rFonts w:ascii="Consolas" w:hAnsi="Consolas"/>
          <w:color w:val="D4D4D4"/>
          <w:sz w:val="21"/>
          <w:szCs w:val="21"/>
          <w:lang w:val="en-GB"/>
        </w:rPr>
        <w:t>weekly</w:t>
      </w:r>
    </w:p>
    <w:p w14:paraId="71084281" w14:textId="77777777" w:rsidR="00CD4CD8" w:rsidRPr="00CD4CD8" w:rsidRDefault="00CD4CD8" w:rsidP="00CD4CD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CD4CD8">
        <w:rPr>
          <w:rFonts w:ascii="Consolas" w:hAnsi="Consolas"/>
          <w:color w:val="F44747"/>
          <w:sz w:val="21"/>
          <w:szCs w:val="21"/>
          <w:lang w:val="en-GB"/>
        </w:rPr>
        <w:t>--</w:t>
      </w:r>
      <w:r w:rsidRPr="00CD4CD8">
        <w:rPr>
          <w:rFonts w:ascii="Consolas" w:hAnsi="Consolas"/>
          <w:color w:val="D4D4D4"/>
          <w:sz w:val="21"/>
          <w:szCs w:val="21"/>
          <w:lang w:val="en-GB"/>
        </w:rPr>
        <w:t>floor(day/</w:t>
      </w:r>
      <w:r w:rsidRPr="00CD4CD8">
        <w:rPr>
          <w:rFonts w:ascii="Consolas" w:hAnsi="Consolas"/>
          <w:color w:val="B5CEA8"/>
          <w:sz w:val="21"/>
          <w:szCs w:val="21"/>
          <w:lang w:val="en-GB"/>
        </w:rPr>
        <w:t>100</w:t>
      </w:r>
      <w:r w:rsidRPr="00CD4CD8">
        <w:rPr>
          <w:rFonts w:ascii="Consolas" w:hAnsi="Consolas"/>
          <w:color w:val="D4D4D4"/>
          <w:sz w:val="21"/>
          <w:szCs w:val="21"/>
          <w:lang w:val="en-GB"/>
        </w:rPr>
        <w:t>) = </w:t>
      </w:r>
      <w:r w:rsidRPr="00CD4CD8">
        <w:rPr>
          <w:rFonts w:ascii="Consolas" w:hAnsi="Consolas"/>
          <w:color w:val="B5CEA8"/>
          <w:sz w:val="21"/>
          <w:szCs w:val="21"/>
          <w:lang w:val="en-GB"/>
        </w:rPr>
        <w:t>201601</w:t>
      </w:r>
      <w:r w:rsidRPr="00CD4CD8">
        <w:rPr>
          <w:rFonts w:ascii="Consolas" w:hAnsi="Consolas"/>
          <w:color w:val="D4D4D4"/>
          <w:sz w:val="21"/>
          <w:szCs w:val="21"/>
          <w:lang w:val="en-GB"/>
        </w:rPr>
        <w:t> </w:t>
      </w:r>
      <w:r w:rsidRPr="00CD4CD8">
        <w:rPr>
          <w:rFonts w:ascii="Consolas" w:hAnsi="Consolas"/>
          <w:color w:val="F44747"/>
          <w:sz w:val="21"/>
          <w:szCs w:val="21"/>
          <w:lang w:val="en-GB"/>
        </w:rPr>
        <w:t>--</w:t>
      </w:r>
      <w:r w:rsidRPr="00CD4CD8">
        <w:rPr>
          <w:rFonts w:ascii="Consolas" w:hAnsi="Consolas"/>
          <w:color w:val="D4D4D4"/>
          <w:sz w:val="21"/>
          <w:szCs w:val="21"/>
          <w:lang w:val="en-GB"/>
        </w:rPr>
        <w:t>monthly</w:t>
      </w:r>
    </w:p>
    <w:p w14:paraId="64EC3417" w14:textId="77777777" w:rsidR="00CD4CD8" w:rsidRPr="00CD4CD8" w:rsidRDefault="00CD4CD8" w:rsidP="00CD4CD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CD4CD8">
        <w:rPr>
          <w:rFonts w:ascii="Consolas" w:hAnsi="Consolas"/>
          <w:color w:val="D4D4D4"/>
          <w:sz w:val="21"/>
          <w:szCs w:val="21"/>
          <w:lang w:val="en-GB"/>
        </w:rPr>
        <w:t>group by abstract_id</w:t>
      </w:r>
    </w:p>
    <w:p w14:paraId="54973F7B" w14:textId="77777777" w:rsidR="00CD4CD8" w:rsidRPr="00CD4CD8" w:rsidRDefault="00CD4CD8" w:rsidP="00CD4CD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CD4CD8">
        <w:rPr>
          <w:rFonts w:ascii="Consolas" w:hAnsi="Consolas"/>
          <w:color w:val="D4D4D4"/>
          <w:sz w:val="21"/>
          <w:szCs w:val="21"/>
          <w:lang w:val="en-GB"/>
        </w:rPr>
        <w:t>)</w:t>
      </w:r>
    </w:p>
    <w:p w14:paraId="2E88AFD4" w14:textId="77777777" w:rsidR="00CD4CD8" w:rsidRPr="00CD4CD8" w:rsidRDefault="00CD4CD8" w:rsidP="00CD4CD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CD4CD8">
        <w:rPr>
          <w:rFonts w:ascii="Consolas" w:hAnsi="Consolas"/>
          <w:color w:val="D4D4D4"/>
          <w:sz w:val="21"/>
          <w:szCs w:val="21"/>
          <w:lang w:val="en-GB"/>
        </w:rPr>
        <w:t>, total </w:t>
      </w:r>
      <w:r w:rsidRPr="00CD4CD8">
        <w:rPr>
          <w:rFonts w:ascii="Consolas" w:hAnsi="Consolas"/>
          <w:color w:val="C586C0"/>
          <w:sz w:val="21"/>
          <w:szCs w:val="21"/>
          <w:lang w:val="en-GB"/>
        </w:rPr>
        <w:t>as</w:t>
      </w:r>
      <w:r w:rsidRPr="00CD4CD8">
        <w:rPr>
          <w:rFonts w:ascii="Consolas" w:hAnsi="Consolas"/>
          <w:color w:val="D4D4D4"/>
          <w:sz w:val="21"/>
          <w:szCs w:val="21"/>
          <w:lang w:val="en-GB"/>
        </w:rPr>
        <w:t> (</w:t>
      </w:r>
    </w:p>
    <w:p w14:paraId="4CCE25F1" w14:textId="77777777" w:rsidR="00CD4CD8" w:rsidRPr="00CD4CD8" w:rsidRDefault="00CD4CD8" w:rsidP="00CD4CD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CD4CD8">
        <w:rPr>
          <w:rFonts w:ascii="Consolas" w:hAnsi="Consolas"/>
          <w:color w:val="D4D4D4"/>
          <w:sz w:val="21"/>
          <w:szCs w:val="21"/>
          <w:lang w:val="en-GB"/>
        </w:rPr>
        <w:t>SELECT </w:t>
      </w:r>
      <w:r w:rsidRPr="00CD4CD8">
        <w:rPr>
          <w:rFonts w:ascii="Consolas" w:hAnsi="Consolas"/>
          <w:color w:val="DCDCAA"/>
          <w:sz w:val="21"/>
          <w:szCs w:val="21"/>
          <w:lang w:val="en-GB"/>
        </w:rPr>
        <w:t>sum</w:t>
      </w:r>
      <w:r w:rsidRPr="00CD4CD8">
        <w:rPr>
          <w:rFonts w:ascii="Consolas" w:hAnsi="Consolas"/>
          <w:color w:val="D4D4D4"/>
          <w:sz w:val="21"/>
          <w:szCs w:val="21"/>
          <w:lang w:val="en-GB"/>
        </w:rPr>
        <w:t>(count_views) </w:t>
      </w:r>
      <w:r w:rsidRPr="00CD4CD8">
        <w:rPr>
          <w:rFonts w:ascii="Consolas" w:hAnsi="Consolas"/>
          <w:color w:val="C586C0"/>
          <w:sz w:val="21"/>
          <w:szCs w:val="21"/>
          <w:lang w:val="en-GB"/>
        </w:rPr>
        <w:t>as</w:t>
      </w:r>
      <w:r w:rsidRPr="00CD4CD8">
        <w:rPr>
          <w:rFonts w:ascii="Consolas" w:hAnsi="Consolas"/>
          <w:color w:val="D4D4D4"/>
          <w:sz w:val="21"/>
          <w:szCs w:val="21"/>
          <w:lang w:val="en-GB"/>
        </w:rPr>
        <w:t> tot_views</w:t>
      </w:r>
    </w:p>
    <w:p w14:paraId="1B9264CC" w14:textId="77777777" w:rsidR="00CD4CD8" w:rsidRPr="00CD4CD8" w:rsidRDefault="00CD4CD8" w:rsidP="00CD4CD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CD4CD8">
        <w:rPr>
          <w:rFonts w:ascii="Consolas" w:hAnsi="Consolas"/>
          <w:color w:val="D4D4D4"/>
          <w:sz w:val="21"/>
          <w:szCs w:val="21"/>
          <w:lang w:val="en-GB"/>
        </w:rPr>
        <w:t>FROM LYRICS</w:t>
      </w:r>
    </w:p>
    <w:p w14:paraId="5A319C35" w14:textId="77777777" w:rsidR="00CD4CD8" w:rsidRPr="00CD4CD8" w:rsidRDefault="00CD4CD8" w:rsidP="00CD4CD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proofErr w:type="gramStart"/>
      <w:r w:rsidRPr="00CD4CD8">
        <w:rPr>
          <w:rFonts w:ascii="Consolas" w:hAnsi="Consolas"/>
          <w:color w:val="D4D4D4"/>
          <w:sz w:val="21"/>
          <w:szCs w:val="21"/>
          <w:lang w:val="en-GB"/>
        </w:rPr>
        <w:t>where</w:t>
      </w:r>
      <w:proofErr w:type="gramEnd"/>
      <w:r w:rsidRPr="00CD4CD8">
        <w:rPr>
          <w:rFonts w:ascii="Consolas" w:hAnsi="Consolas"/>
          <w:color w:val="D4D4D4"/>
          <w:sz w:val="21"/>
          <w:szCs w:val="21"/>
          <w:lang w:val="en-GB"/>
        </w:rPr>
        <w:t> </w:t>
      </w:r>
    </w:p>
    <w:p w14:paraId="3C427CA3" w14:textId="77777777" w:rsidR="00CD4CD8" w:rsidRPr="00CD4CD8" w:rsidRDefault="00CD4CD8" w:rsidP="00CD4CD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CD4CD8">
        <w:rPr>
          <w:rFonts w:ascii="Consolas" w:hAnsi="Consolas"/>
          <w:color w:val="D4D4D4"/>
          <w:sz w:val="21"/>
          <w:szCs w:val="21"/>
          <w:lang w:val="en-GB"/>
        </w:rPr>
        <w:t>day=</w:t>
      </w:r>
      <w:r w:rsidRPr="00CD4CD8">
        <w:rPr>
          <w:rFonts w:ascii="Consolas" w:hAnsi="Consolas"/>
          <w:color w:val="B5CEA8"/>
          <w:sz w:val="21"/>
          <w:szCs w:val="21"/>
          <w:lang w:val="en-GB"/>
        </w:rPr>
        <w:t>20160101</w:t>
      </w:r>
      <w:r w:rsidRPr="00CD4CD8">
        <w:rPr>
          <w:rFonts w:ascii="Consolas" w:hAnsi="Consolas"/>
          <w:color w:val="D4D4D4"/>
          <w:sz w:val="21"/>
          <w:szCs w:val="21"/>
          <w:lang w:val="en-GB"/>
        </w:rPr>
        <w:t> </w:t>
      </w:r>
      <w:r w:rsidRPr="00CD4CD8">
        <w:rPr>
          <w:rFonts w:ascii="Consolas" w:hAnsi="Consolas"/>
          <w:color w:val="F44747"/>
          <w:sz w:val="21"/>
          <w:szCs w:val="21"/>
          <w:lang w:val="en-GB"/>
        </w:rPr>
        <w:t>--</w:t>
      </w:r>
      <w:r w:rsidRPr="00CD4CD8">
        <w:rPr>
          <w:rFonts w:ascii="Consolas" w:hAnsi="Consolas"/>
          <w:color w:val="D4D4D4"/>
          <w:sz w:val="21"/>
          <w:szCs w:val="21"/>
          <w:lang w:val="en-GB"/>
        </w:rPr>
        <w:t>daily</w:t>
      </w:r>
    </w:p>
    <w:p w14:paraId="5DB45BD2" w14:textId="77777777" w:rsidR="00CD4CD8" w:rsidRPr="00CD4CD8" w:rsidRDefault="00CD4CD8" w:rsidP="00CD4CD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CD4CD8">
        <w:rPr>
          <w:rFonts w:ascii="Consolas" w:hAnsi="Consolas"/>
          <w:color w:val="F44747"/>
          <w:sz w:val="21"/>
          <w:szCs w:val="21"/>
          <w:lang w:val="en-GB"/>
        </w:rPr>
        <w:t>--</w:t>
      </w:r>
      <w:r w:rsidRPr="00CD4CD8">
        <w:rPr>
          <w:rFonts w:ascii="Consolas" w:hAnsi="Consolas"/>
          <w:color w:val="D4D4D4"/>
          <w:sz w:val="21"/>
          <w:szCs w:val="21"/>
          <w:lang w:val="en-GB"/>
        </w:rPr>
        <w:t>day between </w:t>
      </w:r>
      <w:r w:rsidRPr="00CD4CD8">
        <w:rPr>
          <w:rFonts w:ascii="Consolas" w:hAnsi="Consolas"/>
          <w:color w:val="B5CEA8"/>
          <w:sz w:val="21"/>
          <w:szCs w:val="21"/>
          <w:lang w:val="en-GB"/>
        </w:rPr>
        <w:t>20160101</w:t>
      </w:r>
      <w:r w:rsidRPr="00CD4CD8">
        <w:rPr>
          <w:rFonts w:ascii="Consolas" w:hAnsi="Consolas"/>
          <w:color w:val="D4D4D4"/>
          <w:sz w:val="21"/>
          <w:szCs w:val="21"/>
          <w:lang w:val="en-GB"/>
        </w:rPr>
        <w:t> </w:t>
      </w:r>
      <w:r w:rsidRPr="00CD4CD8">
        <w:rPr>
          <w:rFonts w:ascii="Consolas" w:hAnsi="Consolas"/>
          <w:color w:val="569CD6"/>
          <w:sz w:val="21"/>
          <w:szCs w:val="21"/>
          <w:lang w:val="en-GB"/>
        </w:rPr>
        <w:t>and</w:t>
      </w:r>
      <w:r w:rsidRPr="00CD4CD8">
        <w:rPr>
          <w:rFonts w:ascii="Consolas" w:hAnsi="Consolas"/>
          <w:color w:val="D4D4D4"/>
          <w:sz w:val="21"/>
          <w:szCs w:val="21"/>
          <w:lang w:val="en-GB"/>
        </w:rPr>
        <w:t> </w:t>
      </w:r>
      <w:r w:rsidRPr="00CD4CD8">
        <w:rPr>
          <w:rFonts w:ascii="Consolas" w:hAnsi="Consolas"/>
          <w:color w:val="B5CEA8"/>
          <w:sz w:val="21"/>
          <w:szCs w:val="21"/>
          <w:lang w:val="en-GB"/>
        </w:rPr>
        <w:t>20160107</w:t>
      </w:r>
      <w:r w:rsidRPr="00CD4CD8">
        <w:rPr>
          <w:rFonts w:ascii="Consolas" w:hAnsi="Consolas"/>
          <w:color w:val="D4D4D4"/>
          <w:sz w:val="21"/>
          <w:szCs w:val="21"/>
          <w:lang w:val="en-GB"/>
        </w:rPr>
        <w:t> </w:t>
      </w:r>
      <w:r w:rsidRPr="00CD4CD8">
        <w:rPr>
          <w:rFonts w:ascii="Consolas" w:hAnsi="Consolas"/>
          <w:color w:val="F44747"/>
          <w:sz w:val="21"/>
          <w:szCs w:val="21"/>
          <w:lang w:val="en-GB"/>
        </w:rPr>
        <w:t>--</w:t>
      </w:r>
      <w:r w:rsidRPr="00CD4CD8">
        <w:rPr>
          <w:rFonts w:ascii="Consolas" w:hAnsi="Consolas"/>
          <w:color w:val="D4D4D4"/>
          <w:sz w:val="21"/>
          <w:szCs w:val="21"/>
          <w:lang w:val="en-GB"/>
        </w:rPr>
        <w:t>weekly</w:t>
      </w:r>
    </w:p>
    <w:p w14:paraId="6B3362A0" w14:textId="77777777" w:rsidR="00CD4CD8" w:rsidRPr="00CD4CD8" w:rsidRDefault="00CD4CD8" w:rsidP="00CD4CD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CD4CD8">
        <w:rPr>
          <w:rFonts w:ascii="Consolas" w:hAnsi="Consolas"/>
          <w:color w:val="F44747"/>
          <w:sz w:val="21"/>
          <w:szCs w:val="21"/>
          <w:lang w:val="en-GB"/>
        </w:rPr>
        <w:t>--</w:t>
      </w:r>
      <w:r w:rsidRPr="00CD4CD8">
        <w:rPr>
          <w:rFonts w:ascii="Consolas" w:hAnsi="Consolas"/>
          <w:color w:val="D4D4D4"/>
          <w:sz w:val="21"/>
          <w:szCs w:val="21"/>
          <w:lang w:val="en-GB"/>
        </w:rPr>
        <w:t>floor(day/</w:t>
      </w:r>
      <w:r w:rsidRPr="00CD4CD8">
        <w:rPr>
          <w:rFonts w:ascii="Consolas" w:hAnsi="Consolas"/>
          <w:color w:val="B5CEA8"/>
          <w:sz w:val="21"/>
          <w:szCs w:val="21"/>
          <w:lang w:val="en-GB"/>
        </w:rPr>
        <w:t>100</w:t>
      </w:r>
      <w:r w:rsidRPr="00CD4CD8">
        <w:rPr>
          <w:rFonts w:ascii="Consolas" w:hAnsi="Consolas"/>
          <w:color w:val="D4D4D4"/>
          <w:sz w:val="21"/>
          <w:szCs w:val="21"/>
          <w:lang w:val="en-GB"/>
        </w:rPr>
        <w:t>) = </w:t>
      </w:r>
      <w:r w:rsidRPr="00CD4CD8">
        <w:rPr>
          <w:rFonts w:ascii="Consolas" w:hAnsi="Consolas"/>
          <w:color w:val="B5CEA8"/>
          <w:sz w:val="21"/>
          <w:szCs w:val="21"/>
          <w:lang w:val="en-GB"/>
        </w:rPr>
        <w:t>201601</w:t>
      </w:r>
      <w:r w:rsidRPr="00CD4CD8">
        <w:rPr>
          <w:rFonts w:ascii="Consolas" w:hAnsi="Consolas"/>
          <w:color w:val="D4D4D4"/>
          <w:sz w:val="21"/>
          <w:szCs w:val="21"/>
          <w:lang w:val="en-GB"/>
        </w:rPr>
        <w:t> </w:t>
      </w:r>
      <w:r w:rsidRPr="00CD4CD8">
        <w:rPr>
          <w:rFonts w:ascii="Consolas" w:hAnsi="Consolas"/>
          <w:color w:val="F44747"/>
          <w:sz w:val="21"/>
          <w:szCs w:val="21"/>
          <w:lang w:val="en-GB"/>
        </w:rPr>
        <w:t>--</w:t>
      </w:r>
      <w:r w:rsidRPr="00CD4CD8">
        <w:rPr>
          <w:rFonts w:ascii="Consolas" w:hAnsi="Consolas"/>
          <w:color w:val="D4D4D4"/>
          <w:sz w:val="21"/>
          <w:szCs w:val="21"/>
          <w:lang w:val="en-GB"/>
        </w:rPr>
        <w:t>monthly</w:t>
      </w:r>
    </w:p>
    <w:p w14:paraId="2D5B7E13" w14:textId="77777777" w:rsidR="00CD4CD8" w:rsidRPr="00CD4CD8" w:rsidRDefault="00CD4CD8" w:rsidP="00CD4CD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CD4CD8">
        <w:rPr>
          <w:rFonts w:ascii="Consolas" w:hAnsi="Consolas"/>
          <w:color w:val="D4D4D4"/>
          <w:sz w:val="21"/>
          <w:szCs w:val="21"/>
          <w:lang w:val="en-GB"/>
        </w:rPr>
        <w:t>)</w:t>
      </w:r>
    </w:p>
    <w:p w14:paraId="6E3EED0A" w14:textId="77777777" w:rsidR="00CD4CD8" w:rsidRPr="00CD4CD8" w:rsidRDefault="00CD4CD8" w:rsidP="00CD4CD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CD4CD8">
        <w:rPr>
          <w:rFonts w:ascii="Consolas" w:hAnsi="Consolas"/>
          <w:color w:val="D4D4D4"/>
          <w:sz w:val="21"/>
          <w:szCs w:val="21"/>
          <w:lang w:val="en-GB"/>
        </w:rPr>
        <w:t>, cumulative_views </w:t>
      </w:r>
      <w:r w:rsidRPr="00CD4CD8">
        <w:rPr>
          <w:rFonts w:ascii="Consolas" w:hAnsi="Consolas"/>
          <w:color w:val="C586C0"/>
          <w:sz w:val="21"/>
          <w:szCs w:val="21"/>
          <w:lang w:val="en-GB"/>
        </w:rPr>
        <w:t>as</w:t>
      </w:r>
      <w:r w:rsidRPr="00CD4CD8">
        <w:rPr>
          <w:rFonts w:ascii="Consolas" w:hAnsi="Consolas"/>
          <w:color w:val="D4D4D4"/>
          <w:sz w:val="21"/>
          <w:szCs w:val="21"/>
          <w:lang w:val="en-GB"/>
        </w:rPr>
        <w:t> (</w:t>
      </w:r>
    </w:p>
    <w:p w14:paraId="7F1888CC" w14:textId="77777777" w:rsidR="00CD4CD8" w:rsidRPr="00CD4CD8" w:rsidRDefault="00CD4CD8" w:rsidP="00CD4CD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CD4CD8">
        <w:rPr>
          <w:rFonts w:ascii="Consolas" w:hAnsi="Consolas"/>
          <w:color w:val="D4D4D4"/>
          <w:sz w:val="21"/>
          <w:szCs w:val="21"/>
          <w:lang w:val="en-GB"/>
        </w:rPr>
        <w:t>select abstract_id, views, ranking</w:t>
      </w:r>
    </w:p>
    <w:p w14:paraId="6B44F72A" w14:textId="77777777" w:rsidR="00CD4CD8" w:rsidRPr="00CD4CD8" w:rsidRDefault="00CD4CD8" w:rsidP="00CD4CD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CD4CD8">
        <w:rPr>
          <w:rFonts w:ascii="Consolas" w:hAnsi="Consolas"/>
          <w:color w:val="D4D4D4"/>
          <w:sz w:val="21"/>
          <w:szCs w:val="21"/>
          <w:lang w:val="en-GB"/>
        </w:rPr>
        <w:t>, </w:t>
      </w:r>
      <w:proofErr w:type="gramStart"/>
      <w:r w:rsidRPr="00CD4CD8">
        <w:rPr>
          <w:rFonts w:ascii="Consolas" w:hAnsi="Consolas"/>
          <w:color w:val="D4D4D4"/>
          <w:sz w:val="21"/>
          <w:szCs w:val="21"/>
          <w:lang w:val="en-GB"/>
        </w:rPr>
        <w:t>SUM(</w:t>
      </w:r>
      <w:proofErr w:type="gramEnd"/>
      <w:r w:rsidRPr="00CD4CD8">
        <w:rPr>
          <w:rFonts w:ascii="Consolas" w:hAnsi="Consolas"/>
          <w:color w:val="D4D4D4"/>
          <w:sz w:val="21"/>
          <w:szCs w:val="21"/>
          <w:lang w:val="en-GB"/>
        </w:rPr>
        <w:t>views) </w:t>
      </w:r>
    </w:p>
    <w:p w14:paraId="4FCAE63E" w14:textId="77777777" w:rsidR="00CD4CD8" w:rsidRPr="00CD4CD8" w:rsidRDefault="00CD4CD8" w:rsidP="00CD4CD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CD4CD8">
        <w:rPr>
          <w:rFonts w:ascii="Consolas" w:hAnsi="Consolas"/>
          <w:color w:val="D4D4D4"/>
          <w:sz w:val="21"/>
          <w:szCs w:val="21"/>
          <w:lang w:val="en-GB"/>
        </w:rPr>
        <w:t>          over </w:t>
      </w:r>
      <w:proofErr w:type="gramStart"/>
      <w:r w:rsidRPr="00CD4CD8">
        <w:rPr>
          <w:rFonts w:ascii="Consolas" w:hAnsi="Consolas"/>
          <w:color w:val="D4D4D4"/>
          <w:sz w:val="21"/>
          <w:szCs w:val="21"/>
          <w:lang w:val="en-GB"/>
        </w:rPr>
        <w:t>( ORDER</w:t>
      </w:r>
      <w:proofErr w:type="gramEnd"/>
      <w:r w:rsidRPr="00CD4CD8">
        <w:rPr>
          <w:rFonts w:ascii="Consolas" w:hAnsi="Consolas"/>
          <w:color w:val="D4D4D4"/>
          <w:sz w:val="21"/>
          <w:szCs w:val="21"/>
          <w:lang w:val="en-GB"/>
        </w:rPr>
        <w:t> BY ranking ROWS BETWEEN unbounded preceding AND CURRENT ROW ) </w:t>
      </w:r>
      <w:r w:rsidRPr="00CD4CD8">
        <w:rPr>
          <w:rFonts w:ascii="Consolas" w:hAnsi="Consolas"/>
          <w:color w:val="C586C0"/>
          <w:sz w:val="21"/>
          <w:szCs w:val="21"/>
          <w:lang w:val="en-GB"/>
        </w:rPr>
        <w:t>as</w:t>
      </w:r>
      <w:r w:rsidRPr="00CD4CD8">
        <w:rPr>
          <w:rFonts w:ascii="Consolas" w:hAnsi="Consolas"/>
          <w:color w:val="D4D4D4"/>
          <w:sz w:val="21"/>
          <w:szCs w:val="21"/>
          <w:lang w:val="en-GB"/>
        </w:rPr>
        <w:t> cumsum </w:t>
      </w:r>
    </w:p>
    <w:p w14:paraId="35EFA63A" w14:textId="77777777" w:rsidR="00CD4CD8" w:rsidRPr="00CD4CD8" w:rsidRDefault="00CD4CD8" w:rsidP="00CD4CD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CD4CD8">
        <w:rPr>
          <w:rFonts w:ascii="Consolas" w:hAnsi="Consolas"/>
          <w:color w:val="C586C0"/>
          <w:sz w:val="21"/>
          <w:szCs w:val="21"/>
          <w:lang w:val="en-GB"/>
        </w:rPr>
        <w:t>from</w:t>
      </w:r>
      <w:r w:rsidRPr="00CD4CD8">
        <w:rPr>
          <w:rFonts w:ascii="Consolas" w:hAnsi="Consolas"/>
          <w:color w:val="D4D4D4"/>
          <w:sz w:val="21"/>
          <w:szCs w:val="21"/>
          <w:lang w:val="en-GB"/>
        </w:rPr>
        <w:t> ranking</w:t>
      </w:r>
    </w:p>
    <w:p w14:paraId="45C8C068" w14:textId="77777777" w:rsidR="00CD4CD8" w:rsidRPr="00CD4CD8" w:rsidRDefault="00CD4CD8" w:rsidP="00CD4CD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CD4CD8">
        <w:rPr>
          <w:rFonts w:ascii="Consolas" w:hAnsi="Consolas"/>
          <w:color w:val="D4D4D4"/>
          <w:sz w:val="21"/>
          <w:szCs w:val="21"/>
          <w:lang w:val="en-GB"/>
        </w:rPr>
        <w:t>order by cumsum </w:t>
      </w:r>
    </w:p>
    <w:p w14:paraId="418A3E9B" w14:textId="77777777" w:rsidR="00CD4CD8" w:rsidRPr="00CD4CD8" w:rsidRDefault="00CD4CD8" w:rsidP="00CD4CD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CD4CD8">
        <w:rPr>
          <w:rFonts w:ascii="Consolas" w:hAnsi="Consolas"/>
          <w:color w:val="D4D4D4"/>
          <w:sz w:val="21"/>
          <w:szCs w:val="21"/>
          <w:lang w:val="en-GB"/>
        </w:rPr>
        <w:t>)</w:t>
      </w:r>
    </w:p>
    <w:p w14:paraId="1A200DD9" w14:textId="200AD1FE" w:rsidR="00CD4CD8" w:rsidRPr="00CD4CD8" w:rsidRDefault="00CD4CD8" w:rsidP="00CD4CD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CD4CD8">
        <w:rPr>
          <w:rFonts w:ascii="Consolas" w:hAnsi="Consolas"/>
          <w:color w:val="D4D4D4"/>
          <w:sz w:val="21"/>
          <w:szCs w:val="21"/>
          <w:lang w:val="en-GB"/>
        </w:rPr>
        <w:lastRenderedPageBreak/>
        <w:t>, </w:t>
      </w:r>
      <w:r w:rsidR="003D78DA">
        <w:rPr>
          <w:rFonts w:ascii="Consolas" w:hAnsi="Consolas"/>
          <w:color w:val="D4D4D4"/>
          <w:sz w:val="21"/>
          <w:szCs w:val="21"/>
        </w:rPr>
        <w:t>percentage</w:t>
      </w:r>
      <w:r w:rsidR="003D78DA" w:rsidRPr="00CD4CD8">
        <w:rPr>
          <w:rFonts w:ascii="Consolas" w:hAnsi="Consolas"/>
          <w:color w:val="C586C0"/>
          <w:sz w:val="21"/>
          <w:szCs w:val="21"/>
          <w:lang w:val="en-GB"/>
        </w:rPr>
        <w:t xml:space="preserve"> </w:t>
      </w:r>
      <w:r w:rsidRPr="00CD4CD8">
        <w:rPr>
          <w:rFonts w:ascii="Consolas" w:hAnsi="Consolas"/>
          <w:color w:val="C586C0"/>
          <w:sz w:val="21"/>
          <w:szCs w:val="21"/>
          <w:lang w:val="en-GB"/>
        </w:rPr>
        <w:t>as</w:t>
      </w:r>
      <w:r w:rsidRPr="00CD4CD8">
        <w:rPr>
          <w:rFonts w:ascii="Consolas" w:hAnsi="Consolas"/>
          <w:color w:val="D4D4D4"/>
          <w:sz w:val="21"/>
          <w:szCs w:val="21"/>
          <w:lang w:val="en-GB"/>
        </w:rPr>
        <w:t> (</w:t>
      </w:r>
    </w:p>
    <w:p w14:paraId="5AC00A55" w14:textId="77777777" w:rsidR="00CD4CD8" w:rsidRPr="00CD4CD8" w:rsidRDefault="00CD4CD8" w:rsidP="00CD4CD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CD4CD8">
        <w:rPr>
          <w:rFonts w:ascii="Consolas" w:hAnsi="Consolas"/>
          <w:color w:val="D4D4D4"/>
          <w:sz w:val="21"/>
          <w:szCs w:val="21"/>
          <w:lang w:val="en-GB"/>
        </w:rPr>
        <w:t>select </w:t>
      </w:r>
      <w:proofErr w:type="gramStart"/>
      <w:r w:rsidRPr="00CD4CD8">
        <w:rPr>
          <w:rFonts w:ascii="Consolas" w:hAnsi="Consolas"/>
          <w:color w:val="D4D4D4"/>
          <w:sz w:val="21"/>
          <w:szCs w:val="21"/>
          <w:lang w:val="en-GB"/>
        </w:rPr>
        <w:t>a.abstract</w:t>
      </w:r>
      <w:proofErr w:type="gramEnd"/>
      <w:r w:rsidRPr="00CD4CD8">
        <w:rPr>
          <w:rFonts w:ascii="Consolas" w:hAnsi="Consolas"/>
          <w:color w:val="D4D4D4"/>
          <w:sz w:val="21"/>
          <w:szCs w:val="21"/>
          <w:lang w:val="en-GB"/>
        </w:rPr>
        <w:t>_id, views, ranking, cumsum, tot_views</w:t>
      </w:r>
    </w:p>
    <w:p w14:paraId="14594A2E" w14:textId="77777777" w:rsidR="00CD4CD8" w:rsidRPr="00CD4CD8" w:rsidRDefault="00CD4CD8" w:rsidP="00CD4CD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CD4CD8">
        <w:rPr>
          <w:rFonts w:ascii="Consolas" w:hAnsi="Consolas"/>
          <w:color w:val="D4D4D4"/>
          <w:sz w:val="21"/>
          <w:szCs w:val="21"/>
          <w:lang w:val="en-GB"/>
        </w:rPr>
        <w:t>, cumsum/tot_views * </w:t>
      </w:r>
      <w:r w:rsidRPr="00CD4CD8">
        <w:rPr>
          <w:rFonts w:ascii="Consolas" w:hAnsi="Consolas"/>
          <w:color w:val="B5CEA8"/>
          <w:sz w:val="21"/>
          <w:szCs w:val="21"/>
          <w:lang w:val="en-GB"/>
        </w:rPr>
        <w:t>100</w:t>
      </w:r>
      <w:r w:rsidRPr="00CD4CD8">
        <w:rPr>
          <w:rFonts w:ascii="Consolas" w:hAnsi="Consolas"/>
          <w:color w:val="D4D4D4"/>
          <w:sz w:val="21"/>
          <w:szCs w:val="21"/>
          <w:lang w:val="en-GB"/>
        </w:rPr>
        <w:t> </w:t>
      </w:r>
      <w:r w:rsidRPr="00CD4CD8">
        <w:rPr>
          <w:rFonts w:ascii="Consolas" w:hAnsi="Consolas"/>
          <w:color w:val="C586C0"/>
          <w:sz w:val="21"/>
          <w:szCs w:val="21"/>
          <w:lang w:val="en-GB"/>
        </w:rPr>
        <w:t>as</w:t>
      </w:r>
      <w:r w:rsidRPr="00CD4CD8">
        <w:rPr>
          <w:rFonts w:ascii="Consolas" w:hAnsi="Consolas"/>
          <w:color w:val="D4D4D4"/>
          <w:sz w:val="21"/>
          <w:szCs w:val="21"/>
          <w:lang w:val="en-GB"/>
        </w:rPr>
        <w:t> perc </w:t>
      </w:r>
    </w:p>
    <w:p w14:paraId="407F7E62" w14:textId="77777777" w:rsidR="00CD4CD8" w:rsidRPr="00CD4CD8" w:rsidRDefault="00CD4CD8" w:rsidP="00CD4CD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CD4CD8">
        <w:rPr>
          <w:rFonts w:ascii="Consolas" w:hAnsi="Consolas"/>
          <w:color w:val="C586C0"/>
          <w:sz w:val="21"/>
          <w:szCs w:val="21"/>
          <w:lang w:val="en-GB"/>
        </w:rPr>
        <w:t>from</w:t>
      </w:r>
      <w:r w:rsidRPr="00CD4CD8">
        <w:rPr>
          <w:rFonts w:ascii="Consolas" w:hAnsi="Consolas"/>
          <w:color w:val="D4D4D4"/>
          <w:sz w:val="21"/>
          <w:szCs w:val="21"/>
          <w:lang w:val="en-GB"/>
        </w:rPr>
        <w:t> cumulative_views a</w:t>
      </w:r>
    </w:p>
    <w:p w14:paraId="76204DDD" w14:textId="77777777" w:rsidR="00CD4CD8" w:rsidRPr="00CD4CD8" w:rsidRDefault="00CD4CD8" w:rsidP="00CD4CD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CD4CD8">
        <w:rPr>
          <w:rFonts w:ascii="Consolas" w:hAnsi="Consolas"/>
          <w:color w:val="D4D4D4"/>
          <w:sz w:val="21"/>
          <w:szCs w:val="21"/>
          <w:lang w:val="en-GB"/>
        </w:rPr>
        <w:t>, total b</w:t>
      </w:r>
    </w:p>
    <w:p w14:paraId="5E61A9F7" w14:textId="77777777" w:rsidR="00CD4CD8" w:rsidRPr="00CD4CD8" w:rsidRDefault="00CD4CD8" w:rsidP="00CD4CD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CD4CD8">
        <w:rPr>
          <w:rFonts w:ascii="Consolas" w:hAnsi="Consolas"/>
          <w:color w:val="D4D4D4"/>
          <w:sz w:val="21"/>
          <w:szCs w:val="21"/>
          <w:lang w:val="en-GB"/>
        </w:rPr>
        <w:t>)</w:t>
      </w:r>
    </w:p>
    <w:p w14:paraId="63C25C6B" w14:textId="77777777" w:rsidR="00CD4CD8" w:rsidRPr="00CD4CD8" w:rsidRDefault="00CD4CD8" w:rsidP="00CD4CD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</w:p>
    <w:p w14:paraId="32606018" w14:textId="77777777" w:rsidR="00CD4CD8" w:rsidRPr="00CD4CD8" w:rsidRDefault="00CD4CD8" w:rsidP="00CD4CD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CD4CD8">
        <w:rPr>
          <w:rFonts w:ascii="Consolas" w:hAnsi="Consolas"/>
          <w:color w:val="D4D4D4"/>
          <w:sz w:val="21"/>
          <w:szCs w:val="21"/>
          <w:lang w:val="en-GB"/>
        </w:rPr>
        <w:t>select </w:t>
      </w:r>
      <w:r w:rsidRPr="00CD4CD8">
        <w:rPr>
          <w:rFonts w:ascii="Consolas" w:hAnsi="Consolas"/>
          <w:color w:val="DCDCAA"/>
          <w:sz w:val="21"/>
          <w:szCs w:val="21"/>
          <w:lang w:val="en-GB"/>
        </w:rPr>
        <w:t>min</w:t>
      </w:r>
      <w:r w:rsidRPr="00CD4CD8">
        <w:rPr>
          <w:rFonts w:ascii="Consolas" w:hAnsi="Consolas"/>
          <w:color w:val="D4D4D4"/>
          <w:sz w:val="21"/>
          <w:szCs w:val="21"/>
          <w:lang w:val="en-GB"/>
        </w:rPr>
        <w:t>(ranking) </w:t>
      </w:r>
      <w:r w:rsidRPr="00CD4CD8">
        <w:rPr>
          <w:rFonts w:ascii="Consolas" w:hAnsi="Consolas"/>
          <w:color w:val="C586C0"/>
          <w:sz w:val="21"/>
          <w:szCs w:val="21"/>
          <w:lang w:val="en-GB"/>
        </w:rPr>
        <w:t>as</w:t>
      </w:r>
      <w:r w:rsidRPr="00CD4CD8">
        <w:rPr>
          <w:rFonts w:ascii="Consolas" w:hAnsi="Consolas"/>
          <w:color w:val="D4D4D4"/>
          <w:sz w:val="21"/>
          <w:szCs w:val="21"/>
          <w:lang w:val="en-GB"/>
        </w:rPr>
        <w:t> count_fifty_perc_views</w:t>
      </w:r>
    </w:p>
    <w:p w14:paraId="36534FC9" w14:textId="132B6975" w:rsidR="00CD4CD8" w:rsidRPr="003D78DA" w:rsidRDefault="00CD4CD8" w:rsidP="00CD4CD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3D78DA">
        <w:rPr>
          <w:rFonts w:ascii="Consolas" w:hAnsi="Consolas"/>
          <w:color w:val="C586C0"/>
          <w:sz w:val="21"/>
          <w:szCs w:val="21"/>
          <w:lang w:val="en-GB"/>
        </w:rPr>
        <w:t>from</w:t>
      </w:r>
      <w:r w:rsidRPr="003D78DA">
        <w:rPr>
          <w:rFonts w:ascii="Consolas" w:hAnsi="Consolas"/>
          <w:color w:val="D4D4D4"/>
          <w:sz w:val="21"/>
          <w:szCs w:val="21"/>
          <w:lang w:val="en-GB"/>
        </w:rPr>
        <w:t> percent</w:t>
      </w:r>
      <w:r w:rsidR="003D78DA" w:rsidRPr="003D78DA">
        <w:rPr>
          <w:rFonts w:ascii="Consolas" w:hAnsi="Consolas"/>
          <w:color w:val="D4D4D4"/>
          <w:sz w:val="21"/>
          <w:szCs w:val="21"/>
          <w:lang w:val="en-GB"/>
        </w:rPr>
        <w:t>age</w:t>
      </w:r>
    </w:p>
    <w:p w14:paraId="3528AE68" w14:textId="77777777" w:rsidR="00CD4CD8" w:rsidRPr="003D78DA" w:rsidRDefault="00CD4CD8" w:rsidP="00CD4CD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3D78DA">
        <w:rPr>
          <w:rFonts w:ascii="Consolas" w:hAnsi="Consolas"/>
          <w:color w:val="D4D4D4"/>
          <w:sz w:val="21"/>
          <w:szCs w:val="21"/>
          <w:lang w:val="en-GB"/>
        </w:rPr>
        <w:t>where perc &gt;= </w:t>
      </w:r>
      <w:r w:rsidRPr="003D78DA">
        <w:rPr>
          <w:rFonts w:ascii="Consolas" w:hAnsi="Consolas"/>
          <w:color w:val="B5CEA8"/>
          <w:sz w:val="21"/>
          <w:szCs w:val="21"/>
          <w:lang w:val="en-GB"/>
        </w:rPr>
        <w:t>50</w:t>
      </w:r>
    </w:p>
    <w:p w14:paraId="40BFF9C1" w14:textId="0ADDA2B6" w:rsidR="00854CC8" w:rsidRDefault="00C75482" w:rsidP="00C75482">
      <w:pPr>
        <w:pStyle w:val="2019paragrafo"/>
        <w:rPr>
          <w:sz w:val="20"/>
          <w:lang w:val="en-GB"/>
        </w:rPr>
      </w:pPr>
      <w:r>
        <w:rPr>
          <w:sz w:val="20"/>
          <w:lang w:val="en-GB"/>
        </w:rPr>
        <w:t>F</w:t>
      </w:r>
      <w:r w:rsidR="003D78DA">
        <w:rPr>
          <w:sz w:val="20"/>
          <w:lang w:val="en-GB"/>
        </w:rPr>
        <w:t xml:space="preserve">or example, </w:t>
      </w:r>
      <w:r>
        <w:rPr>
          <w:sz w:val="20"/>
          <w:lang w:val="en-GB"/>
        </w:rPr>
        <w:t xml:space="preserve">considering the month of January 2016, the total number of views is </w:t>
      </w:r>
      <w:r w:rsidRPr="00C75482">
        <w:rPr>
          <w:sz w:val="20"/>
          <w:lang w:val="en-GB"/>
        </w:rPr>
        <w:t>676</w:t>
      </w:r>
      <w:r>
        <w:rPr>
          <w:sz w:val="20"/>
          <w:lang w:val="en-GB"/>
        </w:rPr>
        <w:t>.</w:t>
      </w:r>
      <w:r w:rsidRPr="00C75482">
        <w:rPr>
          <w:sz w:val="20"/>
          <w:lang w:val="en-GB"/>
        </w:rPr>
        <w:t>887</w:t>
      </w:r>
      <w:r>
        <w:rPr>
          <w:sz w:val="20"/>
          <w:lang w:val="en-GB"/>
        </w:rPr>
        <w:t>.</w:t>
      </w:r>
    </w:p>
    <w:p w14:paraId="73B7D457" w14:textId="505E9CE4" w:rsidR="00C75482" w:rsidRDefault="00C75482" w:rsidP="00C75482">
      <w:pPr>
        <w:pStyle w:val="2019paragrafo"/>
        <w:rPr>
          <w:sz w:val="20"/>
          <w:lang w:val="en-GB"/>
        </w:rPr>
      </w:pPr>
      <w:r>
        <w:rPr>
          <w:sz w:val="20"/>
          <w:lang w:val="en-GB"/>
        </w:rPr>
        <w:t xml:space="preserve">The min number of distinct lyrics that account for 50% of monthly views is </w:t>
      </w:r>
      <w:r w:rsidRPr="00C75482">
        <w:rPr>
          <w:sz w:val="20"/>
          <w:lang w:val="en-GB"/>
        </w:rPr>
        <w:t>3</w:t>
      </w:r>
      <w:r>
        <w:rPr>
          <w:sz w:val="20"/>
          <w:lang w:val="en-GB"/>
        </w:rPr>
        <w:t>.</w:t>
      </w:r>
      <w:r w:rsidRPr="00C75482">
        <w:rPr>
          <w:sz w:val="20"/>
          <w:lang w:val="en-GB"/>
        </w:rPr>
        <w:t>924</w:t>
      </w:r>
      <w:r>
        <w:rPr>
          <w:sz w:val="20"/>
          <w:lang w:val="en-GB"/>
        </w:rPr>
        <w:t>, as we can see from the following grid.</w:t>
      </w:r>
    </w:p>
    <w:p w14:paraId="1EF117EF" w14:textId="239A440E" w:rsidR="00C75482" w:rsidRDefault="00C75482" w:rsidP="00C75482">
      <w:pPr>
        <w:pStyle w:val="2019paragrafo"/>
        <w:rPr>
          <w:sz w:val="20"/>
          <w:lang w:val="en-GB"/>
        </w:rPr>
      </w:pPr>
      <w:r>
        <w:rPr>
          <w:noProof/>
        </w:rPr>
        <w:drawing>
          <wp:inline distT="0" distB="0" distL="0" distR="0" wp14:anchorId="7031A2BA" wp14:editId="0E0759D9">
            <wp:extent cx="4543425" cy="1379304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4351" cy="138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BA67" w14:textId="64007AB3" w:rsidR="00282E34" w:rsidRDefault="00282E34" w:rsidP="00C75482">
      <w:pPr>
        <w:pStyle w:val="2019paragrafo"/>
        <w:rPr>
          <w:sz w:val="20"/>
          <w:lang w:val="en-GB"/>
        </w:rPr>
      </w:pPr>
      <w:r>
        <w:rPr>
          <w:sz w:val="20"/>
          <w:lang w:val="en-GB"/>
        </w:rPr>
        <w:t xml:space="preserve">If we add </w:t>
      </w:r>
      <w:r w:rsidR="00D147FD">
        <w:rPr>
          <w:sz w:val="20"/>
          <w:lang w:val="en-GB"/>
        </w:rPr>
        <w:t>the column “</w:t>
      </w:r>
      <w:r>
        <w:rPr>
          <w:sz w:val="20"/>
          <w:lang w:val="en-GB"/>
        </w:rPr>
        <w:t>day</w:t>
      </w:r>
      <w:r w:rsidR="00D147FD">
        <w:rPr>
          <w:sz w:val="20"/>
          <w:lang w:val="en-GB"/>
        </w:rPr>
        <w:t>” to the group by and partition by clauses in the query, we can see the daily trend in the period.</w:t>
      </w:r>
      <w:r>
        <w:rPr>
          <w:sz w:val="20"/>
          <w:lang w:val="en-GB"/>
        </w:rPr>
        <w:t xml:space="preserve"> </w:t>
      </w:r>
    </w:p>
    <w:p w14:paraId="16AFC5DF" w14:textId="6D77786C" w:rsidR="00282E34" w:rsidRDefault="00282E34" w:rsidP="00C75482">
      <w:pPr>
        <w:pStyle w:val="2019paragrafo"/>
        <w:rPr>
          <w:sz w:val="20"/>
          <w:lang w:val="en-GB"/>
        </w:rPr>
      </w:pPr>
      <w:r>
        <w:rPr>
          <w:sz w:val="20"/>
          <w:lang w:val="en-GB"/>
        </w:rPr>
        <w:t>The following is the daily trend for January 2016. We can see some peaks at day 12</w:t>
      </w:r>
      <w:r>
        <w:rPr>
          <w:sz w:val="20"/>
          <w:vertAlign w:val="superscript"/>
          <w:lang w:val="en-GB"/>
        </w:rPr>
        <w:t xml:space="preserve"> </w:t>
      </w:r>
      <w:r>
        <w:rPr>
          <w:sz w:val="20"/>
          <w:lang w:val="en-GB"/>
        </w:rPr>
        <w:t>and 26.</w:t>
      </w:r>
    </w:p>
    <w:p w14:paraId="09EB3D38" w14:textId="05861A92" w:rsidR="00C75482" w:rsidRDefault="00282E34" w:rsidP="00C75482">
      <w:pPr>
        <w:pStyle w:val="2019paragrafo"/>
        <w:rPr>
          <w:sz w:val="20"/>
          <w:lang w:val="en-GB"/>
        </w:rPr>
      </w:pPr>
      <w:r>
        <w:rPr>
          <w:noProof/>
        </w:rPr>
        <w:drawing>
          <wp:inline distT="0" distB="0" distL="0" distR="0" wp14:anchorId="0D15DCAA" wp14:editId="74C72D96">
            <wp:extent cx="4543425" cy="2125497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4402" cy="218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lang w:val="en-GB"/>
        </w:rPr>
        <w:t xml:space="preserve"> </w:t>
      </w:r>
    </w:p>
    <w:p w14:paraId="48B580C0" w14:textId="2AABB443" w:rsidR="00D147FD" w:rsidRDefault="00D147FD" w:rsidP="00C75482">
      <w:pPr>
        <w:pStyle w:val="2019paragrafo"/>
        <w:rPr>
          <w:sz w:val="20"/>
          <w:lang w:val="en-GB"/>
        </w:rPr>
      </w:pPr>
      <w:r>
        <w:rPr>
          <w:sz w:val="20"/>
          <w:lang w:val="en-GB"/>
        </w:rPr>
        <w:t xml:space="preserve">If we </w:t>
      </w:r>
      <w:r w:rsidR="000E081E">
        <w:rPr>
          <w:sz w:val="20"/>
          <w:lang w:val="en-GB"/>
        </w:rPr>
        <w:t>also add</w:t>
      </w:r>
      <w:r>
        <w:rPr>
          <w:sz w:val="20"/>
          <w:lang w:val="en-GB"/>
        </w:rPr>
        <w:t xml:space="preserve"> the column “</w:t>
      </w:r>
      <w:r>
        <w:rPr>
          <w:sz w:val="20"/>
          <w:lang w:val="en-GB"/>
        </w:rPr>
        <w:t>country</w:t>
      </w:r>
      <w:r>
        <w:rPr>
          <w:sz w:val="20"/>
          <w:lang w:val="en-GB"/>
        </w:rPr>
        <w:t xml:space="preserve">” </w:t>
      </w:r>
      <w:r>
        <w:rPr>
          <w:sz w:val="20"/>
          <w:lang w:val="en-GB"/>
        </w:rPr>
        <w:t xml:space="preserve">and “application” </w:t>
      </w:r>
      <w:r>
        <w:rPr>
          <w:sz w:val="20"/>
          <w:lang w:val="en-GB"/>
        </w:rPr>
        <w:t>to the group by and partition by clauses</w:t>
      </w:r>
      <w:r>
        <w:rPr>
          <w:sz w:val="20"/>
          <w:lang w:val="en-GB"/>
        </w:rPr>
        <w:t>,</w:t>
      </w:r>
      <w:r>
        <w:rPr>
          <w:sz w:val="20"/>
          <w:lang w:val="en-GB"/>
        </w:rPr>
        <w:t xml:space="preserve"> we can </w:t>
      </w:r>
      <w:r>
        <w:rPr>
          <w:sz w:val="20"/>
          <w:lang w:val="en-GB"/>
        </w:rPr>
        <w:t>drill down by country and application.</w:t>
      </w:r>
      <w:r w:rsidR="00062F37">
        <w:rPr>
          <w:sz w:val="20"/>
          <w:lang w:val="en-GB"/>
        </w:rPr>
        <w:t xml:space="preserve"> Useful for pivot tables, like the following.</w:t>
      </w:r>
    </w:p>
    <w:p w14:paraId="3625B4F9" w14:textId="6E5B7096" w:rsidR="00062F37" w:rsidRDefault="00062F37" w:rsidP="00C75482">
      <w:pPr>
        <w:pStyle w:val="2019paragrafo"/>
        <w:rPr>
          <w:sz w:val="20"/>
          <w:lang w:val="en-GB"/>
        </w:rPr>
      </w:pPr>
      <w:r>
        <w:rPr>
          <w:noProof/>
        </w:rPr>
        <w:lastRenderedPageBreak/>
        <w:drawing>
          <wp:inline distT="0" distB="0" distL="0" distR="0" wp14:anchorId="44FB2F0A" wp14:editId="7663BFD7">
            <wp:extent cx="3962400" cy="1097742"/>
            <wp:effectExtent l="0" t="0" r="0" b="762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2833" cy="110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B806" w14:textId="3F81986D" w:rsidR="000E081E" w:rsidRDefault="000E081E" w:rsidP="00C75482">
      <w:pPr>
        <w:pStyle w:val="2019paragrafo"/>
        <w:rPr>
          <w:sz w:val="20"/>
          <w:lang w:val="en-GB"/>
        </w:rPr>
      </w:pPr>
      <w:r>
        <w:rPr>
          <w:sz w:val="20"/>
          <w:lang w:val="en-GB"/>
        </w:rPr>
        <w:t>Focus on 2016 January 1</w:t>
      </w:r>
      <w:r w:rsidRPr="000E081E">
        <w:rPr>
          <w:sz w:val="20"/>
          <w:vertAlign w:val="superscript"/>
          <w:lang w:val="en-GB"/>
        </w:rPr>
        <w:t>st</w:t>
      </w:r>
      <w:r>
        <w:rPr>
          <w:sz w:val="20"/>
          <w:lang w:val="en-GB"/>
        </w:rPr>
        <w:t>.</w:t>
      </w:r>
    </w:p>
    <w:p w14:paraId="3D544387" w14:textId="34ADB53D" w:rsidR="004245F3" w:rsidRDefault="000E081E" w:rsidP="00C75482">
      <w:pPr>
        <w:pStyle w:val="2019paragrafo"/>
        <w:rPr>
          <w:sz w:val="20"/>
          <w:lang w:val="en-GB"/>
        </w:rPr>
      </w:pPr>
      <w:r>
        <w:rPr>
          <w:noProof/>
        </w:rPr>
        <w:drawing>
          <wp:inline distT="0" distB="0" distL="0" distR="0" wp14:anchorId="74ECA994" wp14:editId="55BEEA83">
            <wp:extent cx="6646237" cy="2590800"/>
            <wp:effectExtent l="0" t="0" r="254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64979" cy="259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34E5" w14:textId="49BBE659" w:rsidR="000E081E" w:rsidRPr="0087482A" w:rsidRDefault="000E081E" w:rsidP="00C75482">
      <w:pPr>
        <w:pStyle w:val="2019paragrafo"/>
        <w:rPr>
          <w:sz w:val="20"/>
          <w:lang w:val="en-GB"/>
        </w:rPr>
      </w:pPr>
    </w:p>
    <w:sectPr w:rsidR="000E081E" w:rsidRPr="0087482A" w:rsidSect="00F45F91">
      <w:headerReference w:type="default" r:id="rId37"/>
      <w:pgSz w:w="11906" w:h="16838" w:code="9"/>
      <w:pgMar w:top="1985" w:right="1152" w:bottom="1440" w:left="1152" w:header="576" w:footer="51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611BDD" w14:textId="77777777" w:rsidR="00EE04A4" w:rsidRDefault="00EE04A4">
      <w:r>
        <w:separator/>
      </w:r>
    </w:p>
    <w:p w14:paraId="1E76EE3D" w14:textId="77777777" w:rsidR="00EE04A4" w:rsidRDefault="00EE04A4"/>
    <w:p w14:paraId="539E64DD" w14:textId="77777777" w:rsidR="00EE04A4" w:rsidRDefault="00EE04A4"/>
    <w:p w14:paraId="7E904FCB" w14:textId="77777777" w:rsidR="00EE04A4" w:rsidRDefault="00EE04A4"/>
    <w:p w14:paraId="015212F7" w14:textId="77777777" w:rsidR="00EE04A4" w:rsidRDefault="00EE04A4"/>
  </w:endnote>
  <w:endnote w:type="continuationSeparator" w:id="0">
    <w:p w14:paraId="6A75F208" w14:textId="77777777" w:rsidR="00EE04A4" w:rsidRDefault="00EE04A4">
      <w:r>
        <w:continuationSeparator/>
      </w:r>
    </w:p>
    <w:p w14:paraId="49D30342" w14:textId="77777777" w:rsidR="00EE04A4" w:rsidRDefault="00EE04A4"/>
    <w:p w14:paraId="3F30D976" w14:textId="77777777" w:rsidR="00EE04A4" w:rsidRDefault="00EE04A4"/>
    <w:p w14:paraId="50135F94" w14:textId="77777777" w:rsidR="00EE04A4" w:rsidRDefault="00EE04A4"/>
    <w:p w14:paraId="12469732" w14:textId="77777777" w:rsidR="00EE04A4" w:rsidRDefault="00EE04A4"/>
  </w:endnote>
  <w:endnote w:type="continuationNotice" w:id="1">
    <w:p w14:paraId="12664D35" w14:textId="77777777" w:rsidR="00EE04A4" w:rsidRDefault="00EE04A4"/>
    <w:p w14:paraId="79ACAAB0" w14:textId="77777777" w:rsidR="00EE04A4" w:rsidRDefault="00EE04A4"/>
    <w:p w14:paraId="701D2A3B" w14:textId="77777777" w:rsidR="00EE04A4" w:rsidRDefault="00EE04A4"/>
    <w:p w14:paraId="29EA02DC" w14:textId="77777777" w:rsidR="00EE04A4" w:rsidRDefault="00EE04A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71FF1113-4C62-472B-A73E-699C2FD9187F}"/>
    <w:embedBold r:id="rId2" w:fontKey="{BCAB7CBE-DD4F-487C-B27C-80C1C13875B7}"/>
    <w:embedItalic r:id="rId3" w:fontKey="{697F18D9-5D7B-4D90-9358-020CF23858FC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4" w:fontKey="{3A66C161-5A4C-4013-8748-2258F674CA0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  <w:embedRegular r:id="rId5" w:fontKey="{EA56C938-82E1-47E9-B204-EFA7FA79AFD5}"/>
    <w:embedBold r:id="rId6" w:fontKey="{1B34A90A-1074-4C60-8715-BC92FEF0055E}"/>
    <w:embedItalic r:id="rId7" w:fontKey="{61E91A15-2C14-45F8-8EF9-0B3378A3F295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Ubuntu Light">
    <w:panose1 w:val="020B0304030602030204"/>
    <w:charset w:val="00"/>
    <w:family w:val="swiss"/>
    <w:pitch w:val="variable"/>
    <w:sig w:usb0="E00002FF" w:usb1="5000205B" w:usb2="00000000" w:usb3="00000000" w:csb0="0000009F" w:csb1="00000000"/>
    <w:embedRegular r:id="rId8" w:fontKey="{B56787B0-16D7-427A-967E-E0B91F63AF89}"/>
  </w:font>
  <w:font w:name="Grouch BT">
    <w:panose1 w:val="02030903070706020404"/>
    <w:charset w:val="00"/>
    <w:family w:val="roman"/>
    <w:pitch w:val="variable"/>
    <w:sig w:usb0="00000087" w:usb1="00000000" w:usb2="00000000" w:usb3="00000000" w:csb0="0000001B" w:csb1="00000000"/>
    <w:embedRegular r:id="rId9" w:fontKey="{12139453-79E2-486E-87B6-1E4E88A814BF}"/>
    <w:embedBold r:id="rId10" w:fontKey="{8E79E5AB-E572-44CB-AE07-AD5985EE33DC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1" w:subsetted="1" w:fontKey="{AF320E2F-BEC5-444F-897A-720DA1FFEC68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___WRD_EMBED_SUB_177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TC Grouch">
    <w:panose1 w:val="00000000000000000000"/>
    <w:charset w:val="00"/>
    <w:family w:val="modern"/>
    <w:notTrueType/>
    <w:pitch w:val="variable"/>
    <w:sig w:usb0="A000002F" w:usb1="40000048" w:usb2="00000000" w:usb3="00000000" w:csb0="0000011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2" w:fontKey="{BC02FF25-2C56-4B0F-9F27-999D9CE9EDC1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53521176"/>
      <w:docPartObj>
        <w:docPartGallery w:val="Page Numbers (Bottom of Page)"/>
        <w:docPartUnique/>
      </w:docPartObj>
    </w:sdtPr>
    <w:sdtEndPr/>
    <w:sdtContent>
      <w:p w14:paraId="5E2B7112" w14:textId="77777777" w:rsidR="0028249E" w:rsidRDefault="0028249E">
        <w:pPr>
          <w:pStyle w:val="Pidipa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39DB181" w14:textId="77777777" w:rsidR="0028249E" w:rsidRDefault="0028249E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F0989D" w14:textId="77777777" w:rsidR="00EE04A4" w:rsidRDefault="00EE04A4">
      <w:r>
        <w:separator/>
      </w:r>
    </w:p>
    <w:p w14:paraId="741B9A4C" w14:textId="77777777" w:rsidR="00EE04A4" w:rsidRDefault="00EE04A4"/>
    <w:p w14:paraId="61FB3897" w14:textId="77777777" w:rsidR="00EE04A4" w:rsidRDefault="00EE04A4"/>
    <w:p w14:paraId="7DB6D0BE" w14:textId="77777777" w:rsidR="00EE04A4" w:rsidRDefault="00EE04A4"/>
    <w:p w14:paraId="69730BB2" w14:textId="77777777" w:rsidR="00EE04A4" w:rsidRDefault="00EE04A4"/>
  </w:footnote>
  <w:footnote w:type="continuationSeparator" w:id="0">
    <w:p w14:paraId="4A5043CE" w14:textId="77777777" w:rsidR="00EE04A4" w:rsidRDefault="00EE04A4">
      <w:r>
        <w:continuationSeparator/>
      </w:r>
    </w:p>
    <w:p w14:paraId="04461094" w14:textId="77777777" w:rsidR="00EE04A4" w:rsidRDefault="00EE04A4"/>
    <w:p w14:paraId="0EF6AFF9" w14:textId="77777777" w:rsidR="00EE04A4" w:rsidRDefault="00EE04A4"/>
    <w:p w14:paraId="28C98B65" w14:textId="77777777" w:rsidR="00EE04A4" w:rsidRDefault="00EE04A4"/>
    <w:p w14:paraId="56F57469" w14:textId="77777777" w:rsidR="00EE04A4" w:rsidRDefault="00EE04A4"/>
  </w:footnote>
  <w:footnote w:type="continuationNotice" w:id="1">
    <w:p w14:paraId="3F1CA70B" w14:textId="77777777" w:rsidR="00EE04A4" w:rsidRDefault="00EE04A4"/>
    <w:p w14:paraId="494121FE" w14:textId="77777777" w:rsidR="00EE04A4" w:rsidRDefault="00EE04A4"/>
    <w:p w14:paraId="62C1F4AC" w14:textId="77777777" w:rsidR="00EE04A4" w:rsidRDefault="00EE04A4"/>
    <w:p w14:paraId="45D45DCD" w14:textId="77777777" w:rsidR="00EE04A4" w:rsidRDefault="00EE04A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text" w:horzAnchor="margin" w:tblpXSpec="right" w:tblpY="1"/>
      <w:tblW w:w="0" w:type="auto"/>
      <w:tblBorders>
        <w:insideH w:val="single" w:sz="4" w:space="0" w:color="C0C0C0"/>
        <w:insideV w:val="single" w:sz="2" w:space="0" w:color="C0C0C0"/>
      </w:tblBorders>
      <w:tblLayout w:type="fixed"/>
      <w:tblLook w:val="01E0" w:firstRow="1" w:lastRow="1" w:firstColumn="1" w:lastColumn="1" w:noHBand="0" w:noVBand="0"/>
    </w:tblPr>
    <w:tblGrid>
      <w:gridCol w:w="5641"/>
    </w:tblGrid>
    <w:tr w:rsidR="0028249E" w14:paraId="76535CFA" w14:textId="77777777" w:rsidTr="00513E38">
      <w:trPr>
        <w:trHeight w:val="176"/>
      </w:trPr>
      <w:tc>
        <w:tcPr>
          <w:tcW w:w="5641" w:type="dxa"/>
        </w:tcPr>
        <w:p w14:paraId="26CBDFBF" w14:textId="77777777" w:rsidR="0028249E" w:rsidRPr="00E270AF" w:rsidRDefault="0028249E" w:rsidP="00E56138"/>
      </w:tc>
    </w:tr>
    <w:tr w:rsidR="0028249E" w14:paraId="10AB6C16" w14:textId="77777777" w:rsidTr="00513E38">
      <w:trPr>
        <w:trHeight w:val="409"/>
      </w:trPr>
      <w:tc>
        <w:tcPr>
          <w:tcW w:w="5641" w:type="dxa"/>
        </w:tcPr>
        <w:p w14:paraId="7722E4AB" w14:textId="77777777" w:rsidR="0028249E" w:rsidRPr="00513E38" w:rsidRDefault="0028249E" w:rsidP="00E56138">
          <w:pPr>
            <w:rPr>
              <w:sz w:val="16"/>
              <w:szCs w:val="16"/>
            </w:rPr>
          </w:pPr>
        </w:p>
      </w:tc>
    </w:tr>
  </w:tbl>
  <w:p w14:paraId="1B5E3421" w14:textId="1259D202" w:rsidR="0028249E" w:rsidRDefault="0028249E" w:rsidP="00E270AF"/>
  <w:p w14:paraId="080288F1" w14:textId="77777777" w:rsidR="0028249E" w:rsidRDefault="0028249E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text" w:horzAnchor="margin" w:tblpXSpec="right" w:tblpY="1"/>
      <w:tblW w:w="0" w:type="auto"/>
      <w:tblBorders>
        <w:insideH w:val="single" w:sz="4" w:space="0" w:color="C0C0C0"/>
        <w:insideV w:val="single" w:sz="2" w:space="0" w:color="C0C0C0"/>
      </w:tblBorders>
      <w:tblLayout w:type="fixed"/>
      <w:tblLook w:val="01E0" w:firstRow="1" w:lastRow="1" w:firstColumn="1" w:lastColumn="1" w:noHBand="0" w:noVBand="0"/>
    </w:tblPr>
    <w:tblGrid>
      <w:gridCol w:w="5641"/>
    </w:tblGrid>
    <w:tr w:rsidR="0028249E" w14:paraId="69AE9A91" w14:textId="77777777" w:rsidTr="00513E38">
      <w:trPr>
        <w:trHeight w:val="176"/>
      </w:trPr>
      <w:tc>
        <w:tcPr>
          <w:tcW w:w="5641" w:type="dxa"/>
        </w:tcPr>
        <w:p w14:paraId="2364B633" w14:textId="4809F296" w:rsidR="0028249E" w:rsidRPr="00E270AF" w:rsidRDefault="005E5F7E" w:rsidP="00E56138">
          <w:fldSimple w:instr=" STYLEREF  &quot;2019 Stile Titolo 1&quot; \n  \* MERGEFORMAT ">
            <w:r w:rsidR="00FA5A11">
              <w:rPr>
                <w:noProof/>
              </w:rPr>
              <w:t>4</w:t>
            </w:r>
          </w:fldSimple>
          <w:r w:rsidR="0028249E">
            <w:t xml:space="preserve">. </w:t>
          </w:r>
          <w:fldSimple w:instr=" STYLEREF  &quot;2019 Stile Titolo 1&quot;  \* MERGEFORMAT ">
            <w:r w:rsidR="00FA5A11">
              <w:rPr>
                <w:noProof/>
              </w:rPr>
              <w:t>Spark code on Databricks</w:t>
            </w:r>
          </w:fldSimple>
        </w:p>
      </w:tc>
    </w:tr>
    <w:tr w:rsidR="0028249E" w14:paraId="66594399" w14:textId="77777777" w:rsidTr="00513E38">
      <w:trPr>
        <w:trHeight w:val="409"/>
      </w:trPr>
      <w:tc>
        <w:tcPr>
          <w:tcW w:w="5641" w:type="dxa"/>
        </w:tcPr>
        <w:p w14:paraId="6A6CADED" w14:textId="77777777" w:rsidR="0028249E" w:rsidRPr="00513E38" w:rsidRDefault="0028249E" w:rsidP="00E56138">
          <w:pPr>
            <w:rPr>
              <w:sz w:val="16"/>
              <w:szCs w:val="16"/>
            </w:rPr>
          </w:pPr>
        </w:p>
      </w:tc>
    </w:tr>
  </w:tbl>
  <w:p w14:paraId="09833102" w14:textId="6EC0AF8F" w:rsidR="0028249E" w:rsidRDefault="0028249E" w:rsidP="00E270AF"/>
  <w:p w14:paraId="08FBC6D6" w14:textId="77777777" w:rsidR="0028249E" w:rsidRDefault="0028249E"/>
  <w:p w14:paraId="3E07C08E" w14:textId="77777777" w:rsidR="0028249E" w:rsidRDefault="0028249E"/>
  <w:p w14:paraId="4A72E5FF" w14:textId="77777777" w:rsidR="0028249E" w:rsidRDefault="0028249E"/>
  <w:p w14:paraId="34EE3C62" w14:textId="77777777" w:rsidR="0028249E" w:rsidRDefault="0028249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6C824F22"/>
    <w:lvl w:ilvl="0">
      <w:start w:val="1"/>
      <w:numFmt w:val="bullet"/>
      <w:pStyle w:val="Puntoelenco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A38E311C"/>
    <w:lvl w:ilvl="0">
      <w:start w:val="1"/>
      <w:numFmt w:val="bullet"/>
      <w:pStyle w:val="Puntoelenco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0D436F38"/>
    <w:multiLevelType w:val="multilevel"/>
    <w:tmpl w:val="4F7CB426"/>
    <w:styleLink w:val="PuntoElencoICO"/>
    <w:lvl w:ilvl="0">
      <w:start w:val="1"/>
      <w:numFmt w:val="bullet"/>
      <w:lvlText w:val=""/>
      <w:lvlJc w:val="left"/>
      <w:pPr>
        <w:tabs>
          <w:tab w:val="num" w:pos="454"/>
        </w:tabs>
        <w:ind w:left="454" w:hanging="454"/>
      </w:pPr>
      <w:rPr>
        <w:rFonts w:ascii="Wingdings" w:hAnsi="Wingdings" w:hint="default"/>
        <w:b/>
        <w:bCs/>
        <w:color w:val="C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730C3E"/>
    <w:multiLevelType w:val="hybridMultilevel"/>
    <w:tmpl w:val="F9A863A0"/>
    <w:lvl w:ilvl="0" w:tplc="8ECE1D36">
      <w:numFmt w:val="bullet"/>
      <w:lvlText w:val="-"/>
      <w:lvlJc w:val="left"/>
      <w:pPr>
        <w:ind w:left="720" w:hanging="360"/>
      </w:pPr>
      <w:rPr>
        <w:rFonts w:ascii="Ubuntu" w:eastAsia="Times New Roman" w:hAnsi="Ubuntu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542482"/>
    <w:multiLevelType w:val="hybridMultilevel"/>
    <w:tmpl w:val="FFEE11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655A85"/>
    <w:multiLevelType w:val="multilevel"/>
    <w:tmpl w:val="58449D8E"/>
    <w:styleLink w:val="PuntoElencoNumeratoICO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/>
        <w:color w:val="C00000"/>
        <w:sz w:val="16"/>
      </w:rPr>
    </w:lvl>
    <w:lvl w:ilvl="1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FF0000"/>
      </w:rPr>
    </w:lvl>
    <w:lvl w:ilvl="2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253E05CC"/>
    <w:multiLevelType w:val="hybridMultilevel"/>
    <w:tmpl w:val="7DCC713E"/>
    <w:lvl w:ilvl="0" w:tplc="4614F5F4">
      <w:numFmt w:val="bullet"/>
      <w:lvlText w:val="-"/>
      <w:lvlJc w:val="left"/>
      <w:pPr>
        <w:ind w:left="720" w:hanging="360"/>
      </w:pPr>
      <w:rPr>
        <w:rFonts w:ascii="Ubuntu" w:eastAsia="Times New Roman" w:hAnsi="Ubuntu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C32B21"/>
    <w:multiLevelType w:val="hybridMultilevel"/>
    <w:tmpl w:val="84D8D2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D05CA0"/>
    <w:multiLevelType w:val="multilevel"/>
    <w:tmpl w:val="14428942"/>
    <w:styleLink w:val="StileNumerazioneautomatica8ptRossoSinistro063cmSpor"/>
    <w:lvl w:ilvl="0">
      <w:start w:val="1"/>
      <w:numFmt w:val="decimal"/>
      <w:lvlText w:val="%1."/>
      <w:lvlJc w:val="left"/>
      <w:pPr>
        <w:tabs>
          <w:tab w:val="num" w:pos="454"/>
        </w:tabs>
        <w:ind w:left="454" w:hanging="454"/>
      </w:pPr>
      <w:rPr>
        <w:rFonts w:ascii="Arial" w:hAnsi="Arial" w:hint="default"/>
        <w:color w:val="FF0000"/>
        <w:sz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F01E74"/>
    <w:multiLevelType w:val="multilevel"/>
    <w:tmpl w:val="65909BB0"/>
    <w:styleLink w:val="StilePuntatoWingdingssimbolo8ptRossoSinistro063cm"/>
    <w:lvl w:ilvl="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E3051B"/>
        <w:sz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FD1D28"/>
    <w:multiLevelType w:val="hybridMultilevel"/>
    <w:tmpl w:val="52DA05BA"/>
    <w:lvl w:ilvl="0" w:tplc="4E7A2F70">
      <w:numFmt w:val="bullet"/>
      <w:lvlText w:val="•"/>
      <w:lvlJc w:val="left"/>
      <w:pPr>
        <w:ind w:left="720" w:hanging="360"/>
      </w:pPr>
      <w:rPr>
        <w:rFonts w:ascii="Ubuntu" w:eastAsia="Times New Roman" w:hAnsi="Ubuntu" w:cs="Times New Roman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2A7D85"/>
    <w:multiLevelType w:val="multilevel"/>
    <w:tmpl w:val="2AE4E070"/>
    <w:styleLink w:val="PuntoElenco"/>
    <w:lvl w:ilvl="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9840E9"/>
    <w:multiLevelType w:val="hybridMultilevel"/>
    <w:tmpl w:val="107CDF60"/>
    <w:lvl w:ilvl="0" w:tplc="0DAA9B72">
      <w:start w:val="1"/>
      <w:numFmt w:val="bullet"/>
      <w:pStyle w:val="2019PuntoElenco"/>
      <w:lvlText w:val=""/>
      <w:lvlJc w:val="left"/>
      <w:pPr>
        <w:ind w:left="360" w:hanging="360"/>
      </w:pPr>
      <w:rPr>
        <w:rFonts w:ascii="Symbol" w:hAnsi="Symbol" w:hint="default"/>
        <w:color w:val="auto"/>
        <w:sz w:val="16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9A73D90"/>
    <w:multiLevelType w:val="hybridMultilevel"/>
    <w:tmpl w:val="4972FC5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671CDD"/>
    <w:multiLevelType w:val="multilevel"/>
    <w:tmpl w:val="A1FE3CC6"/>
    <w:lvl w:ilvl="0">
      <w:start w:val="1"/>
      <w:numFmt w:val="bullet"/>
      <w:pStyle w:val="Puntoelenco0"/>
      <w:lvlText w:val=""/>
      <w:lvlJc w:val="left"/>
      <w:pPr>
        <w:ind w:left="357" w:hanging="357"/>
      </w:pPr>
      <w:rPr>
        <w:rFonts w:ascii="Wingdings" w:hAnsi="Wingdings" w:hint="default"/>
        <w:color w:val="DC002E"/>
        <w:sz w:val="24"/>
        <w:lang w:val="it-IT"/>
      </w:rPr>
    </w:lvl>
    <w:lvl w:ilvl="1">
      <w:start w:val="1"/>
      <w:numFmt w:val="bullet"/>
      <w:lvlText w:val=""/>
      <w:lvlJc w:val="left"/>
      <w:pPr>
        <w:ind w:left="714" w:hanging="357"/>
      </w:pPr>
      <w:rPr>
        <w:rFonts w:ascii="Wingdings" w:hAnsi="Wingdings" w:hint="default"/>
        <w:color w:val="DC002E"/>
        <w:sz w:val="24"/>
      </w:rPr>
    </w:lvl>
    <w:lvl w:ilvl="2">
      <w:start w:val="1"/>
      <w:numFmt w:val="bullet"/>
      <w:lvlText w:val=""/>
      <w:lvlJc w:val="left"/>
      <w:pPr>
        <w:ind w:left="1071" w:hanging="357"/>
      </w:pPr>
      <w:rPr>
        <w:rFonts w:ascii="Wingdings" w:hAnsi="Wingdings" w:hint="default"/>
        <w:color w:val="DC002E"/>
        <w:sz w:val="24"/>
      </w:rPr>
    </w:lvl>
    <w:lvl w:ilvl="3">
      <w:start w:val="1"/>
      <w:numFmt w:val="bullet"/>
      <w:lvlText w:val=""/>
      <w:lvlJc w:val="left"/>
      <w:pPr>
        <w:ind w:left="1428" w:hanging="357"/>
      </w:pPr>
      <w:rPr>
        <w:rFonts w:ascii="Wingdings" w:hAnsi="Wingdings" w:hint="default"/>
        <w:color w:val="DC002E"/>
        <w:sz w:val="24"/>
      </w:rPr>
    </w:lvl>
    <w:lvl w:ilvl="4">
      <w:start w:val="1"/>
      <w:numFmt w:val="bullet"/>
      <w:lvlText w:val=""/>
      <w:lvlJc w:val="left"/>
      <w:pPr>
        <w:ind w:left="1785" w:hanging="357"/>
      </w:pPr>
      <w:rPr>
        <w:rFonts w:ascii="Wingdings" w:hAnsi="Wingdings" w:hint="default"/>
        <w:color w:val="DC002E"/>
        <w:sz w:val="24"/>
      </w:rPr>
    </w:lvl>
    <w:lvl w:ilvl="5">
      <w:start w:val="1"/>
      <w:numFmt w:val="bullet"/>
      <w:lvlText w:val=""/>
      <w:lvlJc w:val="left"/>
      <w:pPr>
        <w:ind w:left="2142" w:hanging="357"/>
      </w:pPr>
      <w:rPr>
        <w:rFonts w:ascii="Wingdings" w:hAnsi="Wingdings" w:hint="default"/>
        <w:color w:val="DC002E"/>
        <w:sz w:val="24"/>
      </w:rPr>
    </w:lvl>
    <w:lvl w:ilvl="6">
      <w:start w:val="1"/>
      <w:numFmt w:val="bullet"/>
      <w:lvlText w:val=""/>
      <w:lvlJc w:val="left"/>
      <w:pPr>
        <w:ind w:left="2499" w:hanging="357"/>
      </w:pPr>
      <w:rPr>
        <w:rFonts w:ascii="Wingdings" w:hAnsi="Wingdings" w:hint="default"/>
        <w:color w:val="DC002E"/>
        <w:sz w:val="24"/>
      </w:rPr>
    </w:lvl>
    <w:lvl w:ilvl="7">
      <w:start w:val="1"/>
      <w:numFmt w:val="bullet"/>
      <w:lvlText w:val=""/>
      <w:lvlJc w:val="left"/>
      <w:pPr>
        <w:ind w:left="2856" w:hanging="357"/>
      </w:pPr>
      <w:rPr>
        <w:rFonts w:ascii="Wingdings" w:hAnsi="Wingdings" w:hint="default"/>
        <w:color w:val="DC002E"/>
        <w:sz w:val="24"/>
      </w:rPr>
    </w:lvl>
    <w:lvl w:ilvl="8">
      <w:start w:val="1"/>
      <w:numFmt w:val="bullet"/>
      <w:lvlText w:val=""/>
      <w:lvlJc w:val="left"/>
      <w:pPr>
        <w:ind w:left="3213" w:hanging="357"/>
      </w:pPr>
      <w:rPr>
        <w:rFonts w:ascii="Wingdings" w:hAnsi="Wingdings" w:hint="default"/>
        <w:color w:val="DC002E"/>
        <w:sz w:val="24"/>
      </w:rPr>
    </w:lvl>
  </w:abstractNum>
  <w:abstractNum w:abstractNumId="15" w15:restartNumberingAfterBreak="0">
    <w:nsid w:val="53C14EBD"/>
    <w:multiLevelType w:val="hybridMultilevel"/>
    <w:tmpl w:val="416C5E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1D40FF"/>
    <w:multiLevelType w:val="hybridMultilevel"/>
    <w:tmpl w:val="7632C4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255340"/>
    <w:multiLevelType w:val="hybridMultilevel"/>
    <w:tmpl w:val="F2BCD308"/>
    <w:lvl w:ilvl="0" w:tplc="22FEC0AA">
      <w:start w:val="5"/>
      <w:numFmt w:val="bullet"/>
      <w:lvlText w:val="-"/>
      <w:lvlJc w:val="left"/>
      <w:pPr>
        <w:ind w:left="720" w:hanging="360"/>
      </w:pPr>
      <w:rPr>
        <w:rFonts w:ascii="Ubuntu Light" w:eastAsia="Times New Roman" w:hAnsi="Ubuntu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967C82"/>
    <w:multiLevelType w:val="hybridMultilevel"/>
    <w:tmpl w:val="AED2434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FC5C5F"/>
    <w:multiLevelType w:val="multilevel"/>
    <w:tmpl w:val="32FC60A6"/>
    <w:lvl w:ilvl="0">
      <w:start w:val="1"/>
      <w:numFmt w:val="decimal"/>
      <w:pStyle w:val="Titolo1"/>
      <w:lvlText w:val="%1"/>
      <w:lvlJc w:val="left"/>
      <w:pPr>
        <w:tabs>
          <w:tab w:val="num" w:pos="4260"/>
        </w:tabs>
        <w:ind w:left="4260" w:hanging="432"/>
      </w:pPr>
      <w:rPr>
        <w:rFonts w:hint="default"/>
        <w:b w:val="0"/>
        <w:bCs w:val="0"/>
      </w:rPr>
    </w:lvl>
    <w:lvl w:ilvl="1">
      <w:start w:val="1"/>
      <w:numFmt w:val="decimal"/>
      <w:pStyle w:val="Titolo2"/>
      <w:lvlText w:val="%1.%2"/>
      <w:lvlJc w:val="left"/>
      <w:pPr>
        <w:tabs>
          <w:tab w:val="num" w:pos="432"/>
        </w:tabs>
        <w:ind w:left="864" w:hanging="576"/>
      </w:pPr>
      <w:rPr>
        <w:rFonts w:hint="default"/>
        <w:b w:val="0"/>
        <w:bCs/>
        <w:lang w:val="it-IT"/>
      </w:rPr>
    </w:lvl>
    <w:lvl w:ilvl="2">
      <w:start w:val="1"/>
      <w:numFmt w:val="decimal"/>
      <w:pStyle w:val="Titolo3"/>
      <w:suff w:val="space"/>
      <w:lvlText w:val="%1.%2.%3"/>
      <w:lvlJc w:val="left"/>
      <w:pPr>
        <w:ind w:left="1296" w:hanging="720"/>
      </w:pPr>
      <w:rPr>
        <w:rFonts w:hint="default"/>
        <w:lang w:val="it-IT"/>
      </w:rPr>
    </w:lvl>
    <w:lvl w:ilvl="3">
      <w:start w:val="1"/>
      <w:numFmt w:val="decimal"/>
      <w:pStyle w:val="Titolo4"/>
      <w:lvlText w:val="%1.%2.%3.%4"/>
      <w:lvlJc w:val="left"/>
      <w:pPr>
        <w:tabs>
          <w:tab w:val="num" w:pos="432"/>
        </w:tabs>
        <w:ind w:left="1728" w:hanging="864"/>
      </w:pPr>
      <w:rPr>
        <w:rFonts w:hint="default"/>
      </w:rPr>
    </w:lvl>
    <w:lvl w:ilvl="4">
      <w:start w:val="1"/>
      <w:numFmt w:val="decimal"/>
      <w:pStyle w:val="Titolo5"/>
      <w:lvlText w:val="%1.%2.%3.%4.%5"/>
      <w:lvlJc w:val="left"/>
      <w:pPr>
        <w:tabs>
          <w:tab w:val="num" w:pos="432"/>
        </w:tabs>
        <w:ind w:left="2160" w:hanging="1008"/>
      </w:pPr>
      <w:rPr>
        <w:rFonts w:hint="default"/>
      </w:rPr>
    </w:lvl>
    <w:lvl w:ilvl="5">
      <w:start w:val="1"/>
      <w:numFmt w:val="decimal"/>
      <w:pStyle w:val="Titolo6"/>
      <w:lvlText w:val="%1.%2.%3.%4.%5.%6"/>
      <w:lvlJc w:val="left"/>
      <w:pPr>
        <w:tabs>
          <w:tab w:val="num" w:pos="432"/>
        </w:tabs>
        <w:ind w:left="2160" w:hanging="1008"/>
      </w:pPr>
      <w:rPr>
        <w:rFonts w:hint="default"/>
      </w:rPr>
    </w:lvl>
    <w:lvl w:ilvl="6">
      <w:start w:val="1"/>
      <w:numFmt w:val="decimal"/>
      <w:pStyle w:val="Titolo7"/>
      <w:lvlText w:val="%1.%2.%3.%4.%5.%6.%7"/>
      <w:lvlJc w:val="left"/>
      <w:pPr>
        <w:tabs>
          <w:tab w:val="num" w:pos="432"/>
        </w:tabs>
        <w:ind w:left="2160" w:hanging="1008"/>
      </w:pPr>
      <w:rPr>
        <w:rFonts w:hint="default"/>
      </w:rPr>
    </w:lvl>
    <w:lvl w:ilvl="7">
      <w:start w:val="1"/>
      <w:numFmt w:val="decimal"/>
      <w:pStyle w:val="Titolo8"/>
      <w:lvlText w:val="%1.%2.%3.%4.%5.%6.%7.%8"/>
      <w:lvlJc w:val="left"/>
      <w:pPr>
        <w:tabs>
          <w:tab w:val="num" w:pos="432"/>
        </w:tabs>
        <w:ind w:left="2160" w:hanging="1008"/>
      </w:pPr>
      <w:rPr>
        <w:rFonts w:hint="default"/>
      </w:rPr>
    </w:lvl>
    <w:lvl w:ilvl="8">
      <w:start w:val="1"/>
      <w:numFmt w:val="decimal"/>
      <w:pStyle w:val="Titolo9"/>
      <w:lvlText w:val="%1.%2.%3.%4.%5.%6.%7.%8.%9"/>
      <w:lvlJc w:val="left"/>
      <w:pPr>
        <w:tabs>
          <w:tab w:val="num" w:pos="432"/>
        </w:tabs>
        <w:ind w:left="2160" w:hanging="1008"/>
      </w:pPr>
      <w:rPr>
        <w:rFonts w:hint="default"/>
      </w:rPr>
    </w:lvl>
  </w:abstractNum>
  <w:abstractNum w:abstractNumId="20" w15:restartNumberingAfterBreak="0">
    <w:nsid w:val="5FA61D5B"/>
    <w:multiLevelType w:val="hybridMultilevel"/>
    <w:tmpl w:val="F314D5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5C5415"/>
    <w:multiLevelType w:val="hybridMultilevel"/>
    <w:tmpl w:val="52026BCC"/>
    <w:lvl w:ilvl="0" w:tplc="0410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2" w15:restartNumberingAfterBreak="0">
    <w:nsid w:val="73637974"/>
    <w:multiLevelType w:val="hybridMultilevel"/>
    <w:tmpl w:val="AED2434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0103B3"/>
    <w:multiLevelType w:val="multilevel"/>
    <w:tmpl w:val="B23E916A"/>
    <w:styleLink w:val="StilePuntatoWingdingssimbolo8ptRossoSinistro-001c"/>
    <w:lvl w:ilvl="0">
      <w:start w:val="1"/>
      <w:numFmt w:val="bullet"/>
      <w:lvlText w:val=""/>
      <w:lvlJc w:val="left"/>
      <w:pPr>
        <w:tabs>
          <w:tab w:val="num" w:pos="648"/>
        </w:tabs>
        <w:ind w:left="680" w:hanging="680"/>
      </w:pPr>
      <w:rPr>
        <w:rFonts w:ascii="Wingdings" w:hAnsi="Wingdings" w:hint="default"/>
        <w:color w:val="FF0000"/>
        <w:sz w:val="1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8F0C87"/>
    <w:multiLevelType w:val="multilevel"/>
    <w:tmpl w:val="7E1EA22A"/>
    <w:styleLink w:val="PuntoelencoICO0"/>
    <w:lvl w:ilvl="0">
      <w:start w:val="1"/>
      <w:numFmt w:val="bullet"/>
      <w:lvlText w:val=""/>
      <w:lvlJc w:val="left"/>
      <w:pPr>
        <w:tabs>
          <w:tab w:val="num" w:pos="360"/>
        </w:tabs>
        <w:ind w:left="288" w:hanging="288"/>
      </w:pPr>
      <w:rPr>
        <w:rFonts w:ascii="Wingdings" w:hAnsi="Wingdings" w:hint="default"/>
        <w:color w:val="FF0000"/>
      </w:rPr>
    </w:lvl>
    <w:lvl w:ilvl="1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FF0000"/>
      </w:rPr>
    </w:lvl>
    <w:lvl w:ilvl="2">
      <w:start w:val="1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color w:val="FF0000"/>
      </w:rPr>
    </w:lvl>
    <w:lvl w:ilvl="3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FF0000"/>
      </w:rPr>
    </w:lvl>
    <w:lvl w:ilvl="4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color w:val="FF0000"/>
      </w:rPr>
    </w:lvl>
    <w:lvl w:ilvl="5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FF0000"/>
      </w:rPr>
    </w:lvl>
    <w:lvl w:ilvl="6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color w:val="FF0000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5" w15:restartNumberingAfterBreak="0">
    <w:nsid w:val="7F842FBE"/>
    <w:multiLevelType w:val="hybridMultilevel"/>
    <w:tmpl w:val="803288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4"/>
  </w:num>
  <w:num w:numId="3">
    <w:abstractNumId w:val="0"/>
  </w:num>
  <w:num w:numId="4">
    <w:abstractNumId w:val="9"/>
  </w:num>
  <w:num w:numId="5">
    <w:abstractNumId w:val="23"/>
  </w:num>
  <w:num w:numId="6">
    <w:abstractNumId w:val="11"/>
  </w:num>
  <w:num w:numId="7">
    <w:abstractNumId w:val="2"/>
  </w:num>
  <w:num w:numId="8">
    <w:abstractNumId w:val="8"/>
  </w:num>
  <w:num w:numId="9">
    <w:abstractNumId w:val="1"/>
  </w:num>
  <w:num w:numId="10">
    <w:abstractNumId w:val="5"/>
  </w:num>
  <w:num w:numId="11">
    <w:abstractNumId w:val="14"/>
  </w:num>
  <w:num w:numId="12">
    <w:abstractNumId w:val="12"/>
  </w:num>
  <w:num w:numId="13">
    <w:abstractNumId w:val="21"/>
  </w:num>
  <w:num w:numId="14">
    <w:abstractNumId w:val="6"/>
  </w:num>
  <w:num w:numId="15">
    <w:abstractNumId w:val="13"/>
  </w:num>
  <w:num w:numId="16">
    <w:abstractNumId w:val="25"/>
  </w:num>
  <w:num w:numId="17">
    <w:abstractNumId w:val="15"/>
  </w:num>
  <w:num w:numId="18">
    <w:abstractNumId w:val="7"/>
  </w:num>
  <w:num w:numId="19">
    <w:abstractNumId w:val="10"/>
  </w:num>
  <w:num w:numId="20">
    <w:abstractNumId w:val="17"/>
  </w:num>
  <w:num w:numId="21">
    <w:abstractNumId w:val="20"/>
  </w:num>
  <w:num w:numId="22">
    <w:abstractNumId w:val="4"/>
  </w:num>
  <w:num w:numId="23">
    <w:abstractNumId w:val="16"/>
  </w:num>
  <w:num w:numId="24">
    <w:abstractNumId w:val="19"/>
  </w:num>
  <w:num w:numId="25">
    <w:abstractNumId w:val="18"/>
  </w:num>
  <w:num w:numId="26">
    <w:abstractNumId w:val="19"/>
  </w:num>
  <w:num w:numId="27">
    <w:abstractNumId w:val="22"/>
  </w:num>
  <w:num w:numId="28">
    <w:abstractNumId w:val="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activeWritingStyle w:appName="MSWord" w:lang="it-IT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it-IT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proofState w:grammar="clean"/>
  <w:attachedTemplate r:id="rId1"/>
  <w:stylePaneFormatFilter w:val="1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0"/>
  <w:documentProtection w:formatting="1" w:enforcement="0"/>
  <w:defaultTabStop w:val="0"/>
  <w:hyphenationZone w:val="283"/>
  <w:clickAndTypeStyle w:val="2019Paragrafo0"/>
  <w:characterSpacingControl w:val="doNotCompress"/>
  <w:hdrShapeDefaults>
    <o:shapedefaults v:ext="edit" spidmax="2049" fillcolor="red" stroke="f">
      <v:fill color="red"/>
      <v:stroke on="f"/>
      <o:colormru v:ext="edit" colors="red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32C5"/>
    <w:rsid w:val="00001023"/>
    <w:rsid w:val="00001BEC"/>
    <w:rsid w:val="0000303E"/>
    <w:rsid w:val="00003361"/>
    <w:rsid w:val="00004713"/>
    <w:rsid w:val="00004F8E"/>
    <w:rsid w:val="000070DB"/>
    <w:rsid w:val="0001037D"/>
    <w:rsid w:val="00010B28"/>
    <w:rsid w:val="00010F7C"/>
    <w:rsid w:val="00011381"/>
    <w:rsid w:val="000118BE"/>
    <w:rsid w:val="00012811"/>
    <w:rsid w:val="00012E64"/>
    <w:rsid w:val="000137C6"/>
    <w:rsid w:val="00013BF2"/>
    <w:rsid w:val="00013E94"/>
    <w:rsid w:val="0001473A"/>
    <w:rsid w:val="000148D8"/>
    <w:rsid w:val="000154CB"/>
    <w:rsid w:val="0001576E"/>
    <w:rsid w:val="00016B2E"/>
    <w:rsid w:val="00016C5F"/>
    <w:rsid w:val="0001744C"/>
    <w:rsid w:val="000178FF"/>
    <w:rsid w:val="00017C08"/>
    <w:rsid w:val="00017D1E"/>
    <w:rsid w:val="0002149D"/>
    <w:rsid w:val="00021553"/>
    <w:rsid w:val="000215B8"/>
    <w:rsid w:val="0002256A"/>
    <w:rsid w:val="000226A6"/>
    <w:rsid w:val="00022822"/>
    <w:rsid w:val="0002345B"/>
    <w:rsid w:val="00023544"/>
    <w:rsid w:val="0002523E"/>
    <w:rsid w:val="00026218"/>
    <w:rsid w:val="00026601"/>
    <w:rsid w:val="00026692"/>
    <w:rsid w:val="0002679C"/>
    <w:rsid w:val="00026B42"/>
    <w:rsid w:val="000273E1"/>
    <w:rsid w:val="00027552"/>
    <w:rsid w:val="00027D94"/>
    <w:rsid w:val="00027E83"/>
    <w:rsid w:val="00027F59"/>
    <w:rsid w:val="000302A6"/>
    <w:rsid w:val="000307EE"/>
    <w:rsid w:val="000314D6"/>
    <w:rsid w:val="0003195D"/>
    <w:rsid w:val="00031E33"/>
    <w:rsid w:val="0003255F"/>
    <w:rsid w:val="00033367"/>
    <w:rsid w:val="00033527"/>
    <w:rsid w:val="00035AB2"/>
    <w:rsid w:val="0003658E"/>
    <w:rsid w:val="00036ECB"/>
    <w:rsid w:val="00037346"/>
    <w:rsid w:val="000378F3"/>
    <w:rsid w:val="00040D04"/>
    <w:rsid w:val="00041778"/>
    <w:rsid w:val="0004213B"/>
    <w:rsid w:val="00042AAC"/>
    <w:rsid w:val="00042DD2"/>
    <w:rsid w:val="000450B2"/>
    <w:rsid w:val="00045EB0"/>
    <w:rsid w:val="00046028"/>
    <w:rsid w:val="00046801"/>
    <w:rsid w:val="00046CF4"/>
    <w:rsid w:val="000470F3"/>
    <w:rsid w:val="00047446"/>
    <w:rsid w:val="0004746E"/>
    <w:rsid w:val="00047831"/>
    <w:rsid w:val="000510D5"/>
    <w:rsid w:val="00051187"/>
    <w:rsid w:val="000515C3"/>
    <w:rsid w:val="00051A8D"/>
    <w:rsid w:val="00051E19"/>
    <w:rsid w:val="00052671"/>
    <w:rsid w:val="00052F2C"/>
    <w:rsid w:val="00053372"/>
    <w:rsid w:val="0005421D"/>
    <w:rsid w:val="00054399"/>
    <w:rsid w:val="000555C6"/>
    <w:rsid w:val="00055FC8"/>
    <w:rsid w:val="00056A30"/>
    <w:rsid w:val="00056B51"/>
    <w:rsid w:val="00056CA4"/>
    <w:rsid w:val="00060295"/>
    <w:rsid w:val="000608DD"/>
    <w:rsid w:val="00060C9E"/>
    <w:rsid w:val="0006115F"/>
    <w:rsid w:val="00062F37"/>
    <w:rsid w:val="00064300"/>
    <w:rsid w:val="00065D20"/>
    <w:rsid w:val="0006740E"/>
    <w:rsid w:val="00067AEB"/>
    <w:rsid w:val="00070DD8"/>
    <w:rsid w:val="00070F5E"/>
    <w:rsid w:val="00072361"/>
    <w:rsid w:val="0007249A"/>
    <w:rsid w:val="000727FF"/>
    <w:rsid w:val="00073FAD"/>
    <w:rsid w:val="000741BC"/>
    <w:rsid w:val="000756EE"/>
    <w:rsid w:val="00076CEA"/>
    <w:rsid w:val="0007710A"/>
    <w:rsid w:val="00077480"/>
    <w:rsid w:val="000802E6"/>
    <w:rsid w:val="00080423"/>
    <w:rsid w:val="000804C7"/>
    <w:rsid w:val="000809E6"/>
    <w:rsid w:val="00081205"/>
    <w:rsid w:val="00082C47"/>
    <w:rsid w:val="00085A56"/>
    <w:rsid w:val="00087084"/>
    <w:rsid w:val="00091A85"/>
    <w:rsid w:val="00091BDE"/>
    <w:rsid w:val="0009210A"/>
    <w:rsid w:val="00094B65"/>
    <w:rsid w:val="00094E36"/>
    <w:rsid w:val="00094F0D"/>
    <w:rsid w:val="00095705"/>
    <w:rsid w:val="000A01FE"/>
    <w:rsid w:val="000A06C9"/>
    <w:rsid w:val="000A268B"/>
    <w:rsid w:val="000A393B"/>
    <w:rsid w:val="000A452A"/>
    <w:rsid w:val="000A4682"/>
    <w:rsid w:val="000A4AEE"/>
    <w:rsid w:val="000A69BB"/>
    <w:rsid w:val="000A6EE6"/>
    <w:rsid w:val="000B00E1"/>
    <w:rsid w:val="000B1527"/>
    <w:rsid w:val="000B18E9"/>
    <w:rsid w:val="000B1C1D"/>
    <w:rsid w:val="000B1FD1"/>
    <w:rsid w:val="000B2559"/>
    <w:rsid w:val="000B42AB"/>
    <w:rsid w:val="000B483C"/>
    <w:rsid w:val="000B507A"/>
    <w:rsid w:val="000B5B3E"/>
    <w:rsid w:val="000B62AB"/>
    <w:rsid w:val="000B6A46"/>
    <w:rsid w:val="000C09F7"/>
    <w:rsid w:val="000C180C"/>
    <w:rsid w:val="000C1824"/>
    <w:rsid w:val="000C1F1F"/>
    <w:rsid w:val="000C2561"/>
    <w:rsid w:val="000C330E"/>
    <w:rsid w:val="000C35E3"/>
    <w:rsid w:val="000C36F5"/>
    <w:rsid w:val="000C474E"/>
    <w:rsid w:val="000C49CA"/>
    <w:rsid w:val="000C5A07"/>
    <w:rsid w:val="000C5EAC"/>
    <w:rsid w:val="000C60C5"/>
    <w:rsid w:val="000C623A"/>
    <w:rsid w:val="000C77FC"/>
    <w:rsid w:val="000D063A"/>
    <w:rsid w:val="000D1925"/>
    <w:rsid w:val="000D1ABC"/>
    <w:rsid w:val="000D22C7"/>
    <w:rsid w:val="000D36B8"/>
    <w:rsid w:val="000D3962"/>
    <w:rsid w:val="000D427D"/>
    <w:rsid w:val="000D5886"/>
    <w:rsid w:val="000D5B2F"/>
    <w:rsid w:val="000D5BB8"/>
    <w:rsid w:val="000D6C75"/>
    <w:rsid w:val="000E04FC"/>
    <w:rsid w:val="000E081E"/>
    <w:rsid w:val="000E2094"/>
    <w:rsid w:val="000E2EAF"/>
    <w:rsid w:val="000E35C8"/>
    <w:rsid w:val="000E3C06"/>
    <w:rsid w:val="000E3EE4"/>
    <w:rsid w:val="000E433D"/>
    <w:rsid w:val="000E4D34"/>
    <w:rsid w:val="000E6927"/>
    <w:rsid w:val="000E69DC"/>
    <w:rsid w:val="000E6FD0"/>
    <w:rsid w:val="000F07B3"/>
    <w:rsid w:val="000F17C2"/>
    <w:rsid w:val="000F1A60"/>
    <w:rsid w:val="000F1E51"/>
    <w:rsid w:val="000F200E"/>
    <w:rsid w:val="000F265E"/>
    <w:rsid w:val="000F27EF"/>
    <w:rsid w:val="000F333B"/>
    <w:rsid w:val="000F37CA"/>
    <w:rsid w:val="000F3A8B"/>
    <w:rsid w:val="000F3C67"/>
    <w:rsid w:val="000F424D"/>
    <w:rsid w:val="000F42C1"/>
    <w:rsid w:val="000F4DE2"/>
    <w:rsid w:val="000F555E"/>
    <w:rsid w:val="000F5B35"/>
    <w:rsid w:val="000F64F3"/>
    <w:rsid w:val="000F7FEC"/>
    <w:rsid w:val="001001B2"/>
    <w:rsid w:val="00101F3F"/>
    <w:rsid w:val="00103482"/>
    <w:rsid w:val="001036DB"/>
    <w:rsid w:val="00104CA1"/>
    <w:rsid w:val="00104E4C"/>
    <w:rsid w:val="00106E8F"/>
    <w:rsid w:val="0010787A"/>
    <w:rsid w:val="00107D78"/>
    <w:rsid w:val="00111A74"/>
    <w:rsid w:val="00111C19"/>
    <w:rsid w:val="00111EB1"/>
    <w:rsid w:val="001121D5"/>
    <w:rsid w:val="00112C15"/>
    <w:rsid w:val="001135BC"/>
    <w:rsid w:val="00113F8C"/>
    <w:rsid w:val="00114AD6"/>
    <w:rsid w:val="00117C52"/>
    <w:rsid w:val="00117DF3"/>
    <w:rsid w:val="001206C7"/>
    <w:rsid w:val="00121BF5"/>
    <w:rsid w:val="00122673"/>
    <w:rsid w:val="00122C1A"/>
    <w:rsid w:val="00124BF5"/>
    <w:rsid w:val="00124E54"/>
    <w:rsid w:val="00126B7B"/>
    <w:rsid w:val="00126CEE"/>
    <w:rsid w:val="00127CF9"/>
    <w:rsid w:val="0013039E"/>
    <w:rsid w:val="00130591"/>
    <w:rsid w:val="00131A87"/>
    <w:rsid w:val="0013258D"/>
    <w:rsid w:val="00132653"/>
    <w:rsid w:val="00132A64"/>
    <w:rsid w:val="00132FA7"/>
    <w:rsid w:val="001333D7"/>
    <w:rsid w:val="00133B1C"/>
    <w:rsid w:val="00134228"/>
    <w:rsid w:val="00134270"/>
    <w:rsid w:val="00134570"/>
    <w:rsid w:val="001352BF"/>
    <w:rsid w:val="001364C8"/>
    <w:rsid w:val="00136750"/>
    <w:rsid w:val="00140005"/>
    <w:rsid w:val="001407D0"/>
    <w:rsid w:val="00140E1F"/>
    <w:rsid w:val="00141240"/>
    <w:rsid w:val="0014213A"/>
    <w:rsid w:val="00142878"/>
    <w:rsid w:val="00142CE8"/>
    <w:rsid w:val="00142D02"/>
    <w:rsid w:val="001430D0"/>
    <w:rsid w:val="0014365A"/>
    <w:rsid w:val="00145019"/>
    <w:rsid w:val="00145050"/>
    <w:rsid w:val="00145581"/>
    <w:rsid w:val="001468AF"/>
    <w:rsid w:val="00146962"/>
    <w:rsid w:val="00146980"/>
    <w:rsid w:val="001469EB"/>
    <w:rsid w:val="00146E1A"/>
    <w:rsid w:val="00147BDB"/>
    <w:rsid w:val="00150ADE"/>
    <w:rsid w:val="001514B3"/>
    <w:rsid w:val="001516C0"/>
    <w:rsid w:val="00151BB9"/>
    <w:rsid w:val="00151F3B"/>
    <w:rsid w:val="001541D5"/>
    <w:rsid w:val="00155218"/>
    <w:rsid w:val="001567E0"/>
    <w:rsid w:val="0016152E"/>
    <w:rsid w:val="00161B65"/>
    <w:rsid w:val="00161FCB"/>
    <w:rsid w:val="0016212C"/>
    <w:rsid w:val="001626E6"/>
    <w:rsid w:val="00162A24"/>
    <w:rsid w:val="00163830"/>
    <w:rsid w:val="001642A8"/>
    <w:rsid w:val="0016569E"/>
    <w:rsid w:val="001661D2"/>
    <w:rsid w:val="0016665A"/>
    <w:rsid w:val="00166E30"/>
    <w:rsid w:val="001700B1"/>
    <w:rsid w:val="001704ED"/>
    <w:rsid w:val="00171612"/>
    <w:rsid w:val="00172CD6"/>
    <w:rsid w:val="00173288"/>
    <w:rsid w:val="00173851"/>
    <w:rsid w:val="00173862"/>
    <w:rsid w:val="00173B4F"/>
    <w:rsid w:val="00174B7B"/>
    <w:rsid w:val="00175603"/>
    <w:rsid w:val="001765A5"/>
    <w:rsid w:val="00177746"/>
    <w:rsid w:val="001814D0"/>
    <w:rsid w:val="00181710"/>
    <w:rsid w:val="001818F9"/>
    <w:rsid w:val="00181E61"/>
    <w:rsid w:val="001834F3"/>
    <w:rsid w:val="001837F3"/>
    <w:rsid w:val="001846A9"/>
    <w:rsid w:val="0018558D"/>
    <w:rsid w:val="001859BE"/>
    <w:rsid w:val="00185AE1"/>
    <w:rsid w:val="001869EE"/>
    <w:rsid w:val="00186CB3"/>
    <w:rsid w:val="001870FD"/>
    <w:rsid w:val="001909A3"/>
    <w:rsid w:val="001929AD"/>
    <w:rsid w:val="0019371F"/>
    <w:rsid w:val="001949C5"/>
    <w:rsid w:val="00194F6C"/>
    <w:rsid w:val="00196200"/>
    <w:rsid w:val="00196BDD"/>
    <w:rsid w:val="001975A8"/>
    <w:rsid w:val="00197675"/>
    <w:rsid w:val="001976C3"/>
    <w:rsid w:val="0019780C"/>
    <w:rsid w:val="00197EF3"/>
    <w:rsid w:val="001A0268"/>
    <w:rsid w:val="001A06FA"/>
    <w:rsid w:val="001A0B01"/>
    <w:rsid w:val="001A0E51"/>
    <w:rsid w:val="001A1F27"/>
    <w:rsid w:val="001A2150"/>
    <w:rsid w:val="001A2816"/>
    <w:rsid w:val="001A2B1D"/>
    <w:rsid w:val="001A307A"/>
    <w:rsid w:val="001A4D8D"/>
    <w:rsid w:val="001A512D"/>
    <w:rsid w:val="001A5514"/>
    <w:rsid w:val="001A5729"/>
    <w:rsid w:val="001A697F"/>
    <w:rsid w:val="001B015F"/>
    <w:rsid w:val="001B031E"/>
    <w:rsid w:val="001B146E"/>
    <w:rsid w:val="001B16E3"/>
    <w:rsid w:val="001B1AF8"/>
    <w:rsid w:val="001B1D2E"/>
    <w:rsid w:val="001B248C"/>
    <w:rsid w:val="001B283F"/>
    <w:rsid w:val="001B3670"/>
    <w:rsid w:val="001B4264"/>
    <w:rsid w:val="001B4BC8"/>
    <w:rsid w:val="001B6561"/>
    <w:rsid w:val="001B6621"/>
    <w:rsid w:val="001B6A8D"/>
    <w:rsid w:val="001C05B1"/>
    <w:rsid w:val="001C074D"/>
    <w:rsid w:val="001C1E98"/>
    <w:rsid w:val="001C1F0A"/>
    <w:rsid w:val="001C1F5F"/>
    <w:rsid w:val="001C2E48"/>
    <w:rsid w:val="001C3110"/>
    <w:rsid w:val="001C3548"/>
    <w:rsid w:val="001C375B"/>
    <w:rsid w:val="001C4147"/>
    <w:rsid w:val="001C4AE6"/>
    <w:rsid w:val="001C5179"/>
    <w:rsid w:val="001C58BC"/>
    <w:rsid w:val="001C5EC7"/>
    <w:rsid w:val="001C643D"/>
    <w:rsid w:val="001C7221"/>
    <w:rsid w:val="001C7DA8"/>
    <w:rsid w:val="001D0D1D"/>
    <w:rsid w:val="001D13C6"/>
    <w:rsid w:val="001D1462"/>
    <w:rsid w:val="001D17FC"/>
    <w:rsid w:val="001D27F1"/>
    <w:rsid w:val="001D2802"/>
    <w:rsid w:val="001D3324"/>
    <w:rsid w:val="001D33BF"/>
    <w:rsid w:val="001D38FC"/>
    <w:rsid w:val="001D4050"/>
    <w:rsid w:val="001D4783"/>
    <w:rsid w:val="001D5607"/>
    <w:rsid w:val="001D57F7"/>
    <w:rsid w:val="001D5AC8"/>
    <w:rsid w:val="001D62C5"/>
    <w:rsid w:val="001D6BF5"/>
    <w:rsid w:val="001D76B1"/>
    <w:rsid w:val="001D7CD2"/>
    <w:rsid w:val="001D7EEE"/>
    <w:rsid w:val="001E02A8"/>
    <w:rsid w:val="001E166E"/>
    <w:rsid w:val="001E2767"/>
    <w:rsid w:val="001E35EB"/>
    <w:rsid w:val="001E42E6"/>
    <w:rsid w:val="001E4447"/>
    <w:rsid w:val="001E48D3"/>
    <w:rsid w:val="001E501F"/>
    <w:rsid w:val="001E52D1"/>
    <w:rsid w:val="001E6117"/>
    <w:rsid w:val="001E69A3"/>
    <w:rsid w:val="001E7927"/>
    <w:rsid w:val="001F10E8"/>
    <w:rsid w:val="001F13EC"/>
    <w:rsid w:val="001F22C3"/>
    <w:rsid w:val="001F2382"/>
    <w:rsid w:val="001F2384"/>
    <w:rsid w:val="001F2573"/>
    <w:rsid w:val="001F2654"/>
    <w:rsid w:val="001F36AA"/>
    <w:rsid w:val="001F4343"/>
    <w:rsid w:val="001F528A"/>
    <w:rsid w:val="001F6AC0"/>
    <w:rsid w:val="001F6DD2"/>
    <w:rsid w:val="001F7049"/>
    <w:rsid w:val="001F7978"/>
    <w:rsid w:val="001F7BDB"/>
    <w:rsid w:val="001F7E4D"/>
    <w:rsid w:val="002008C4"/>
    <w:rsid w:val="002012F1"/>
    <w:rsid w:val="00201695"/>
    <w:rsid w:val="00201741"/>
    <w:rsid w:val="00201A2D"/>
    <w:rsid w:val="00202E16"/>
    <w:rsid w:val="00203D61"/>
    <w:rsid w:val="0020480F"/>
    <w:rsid w:val="00205069"/>
    <w:rsid w:val="00207B5D"/>
    <w:rsid w:val="00207B8A"/>
    <w:rsid w:val="00207F36"/>
    <w:rsid w:val="00210103"/>
    <w:rsid w:val="002108E7"/>
    <w:rsid w:val="00211D62"/>
    <w:rsid w:val="0021210B"/>
    <w:rsid w:val="0021267E"/>
    <w:rsid w:val="002127BC"/>
    <w:rsid w:val="002128B5"/>
    <w:rsid w:val="00212F70"/>
    <w:rsid w:val="00213777"/>
    <w:rsid w:val="002137DA"/>
    <w:rsid w:val="00214B3E"/>
    <w:rsid w:val="00214D7F"/>
    <w:rsid w:val="00214DEB"/>
    <w:rsid w:val="00215148"/>
    <w:rsid w:val="002154BE"/>
    <w:rsid w:val="0021570C"/>
    <w:rsid w:val="00215E17"/>
    <w:rsid w:val="00216C84"/>
    <w:rsid w:val="00216CE6"/>
    <w:rsid w:val="002170C9"/>
    <w:rsid w:val="002177DB"/>
    <w:rsid w:val="00220445"/>
    <w:rsid w:val="002216E1"/>
    <w:rsid w:val="00221F5C"/>
    <w:rsid w:val="002222D9"/>
    <w:rsid w:val="002236CC"/>
    <w:rsid w:val="002239CB"/>
    <w:rsid w:val="00223D86"/>
    <w:rsid w:val="002255E2"/>
    <w:rsid w:val="00225B55"/>
    <w:rsid w:val="00225C67"/>
    <w:rsid w:val="00225DBA"/>
    <w:rsid w:val="00226093"/>
    <w:rsid w:val="0022621B"/>
    <w:rsid w:val="00226F91"/>
    <w:rsid w:val="0022739D"/>
    <w:rsid w:val="002301FE"/>
    <w:rsid w:val="00230600"/>
    <w:rsid w:val="00231D12"/>
    <w:rsid w:val="002320A9"/>
    <w:rsid w:val="002327CF"/>
    <w:rsid w:val="00232C27"/>
    <w:rsid w:val="00233281"/>
    <w:rsid w:val="00233377"/>
    <w:rsid w:val="0023350C"/>
    <w:rsid w:val="00233BFC"/>
    <w:rsid w:val="00234177"/>
    <w:rsid w:val="0023462B"/>
    <w:rsid w:val="00237238"/>
    <w:rsid w:val="002379ED"/>
    <w:rsid w:val="00240349"/>
    <w:rsid w:val="00240E25"/>
    <w:rsid w:val="00241766"/>
    <w:rsid w:val="00241F53"/>
    <w:rsid w:val="002422D5"/>
    <w:rsid w:val="00242A7B"/>
    <w:rsid w:val="00243B1F"/>
    <w:rsid w:val="00243DA5"/>
    <w:rsid w:val="00243E8C"/>
    <w:rsid w:val="00245792"/>
    <w:rsid w:val="00247248"/>
    <w:rsid w:val="0025009F"/>
    <w:rsid w:val="00250B53"/>
    <w:rsid w:val="0025143F"/>
    <w:rsid w:val="002525F0"/>
    <w:rsid w:val="0025273C"/>
    <w:rsid w:val="002527F7"/>
    <w:rsid w:val="00252D37"/>
    <w:rsid w:val="00253537"/>
    <w:rsid w:val="00253A20"/>
    <w:rsid w:val="00253B80"/>
    <w:rsid w:val="002551DB"/>
    <w:rsid w:val="00255361"/>
    <w:rsid w:val="0025557E"/>
    <w:rsid w:val="002556AC"/>
    <w:rsid w:val="002566E7"/>
    <w:rsid w:val="0025701C"/>
    <w:rsid w:val="0025702A"/>
    <w:rsid w:val="00257592"/>
    <w:rsid w:val="0026000F"/>
    <w:rsid w:val="00262CDA"/>
    <w:rsid w:val="002634B0"/>
    <w:rsid w:val="00263ED4"/>
    <w:rsid w:val="00264A91"/>
    <w:rsid w:val="002650F0"/>
    <w:rsid w:val="00265509"/>
    <w:rsid w:val="00265B94"/>
    <w:rsid w:val="00267C78"/>
    <w:rsid w:val="00267E50"/>
    <w:rsid w:val="00270120"/>
    <w:rsid w:val="002701E5"/>
    <w:rsid w:val="002703E8"/>
    <w:rsid w:val="00270A9E"/>
    <w:rsid w:val="00272374"/>
    <w:rsid w:val="0027249C"/>
    <w:rsid w:val="00272F55"/>
    <w:rsid w:val="002734FB"/>
    <w:rsid w:val="0027395E"/>
    <w:rsid w:val="00273963"/>
    <w:rsid w:val="00273D69"/>
    <w:rsid w:val="00273FEE"/>
    <w:rsid w:val="00274F35"/>
    <w:rsid w:val="00275CCB"/>
    <w:rsid w:val="00276741"/>
    <w:rsid w:val="0027679E"/>
    <w:rsid w:val="00277F0B"/>
    <w:rsid w:val="00277F5D"/>
    <w:rsid w:val="002803EA"/>
    <w:rsid w:val="002805FE"/>
    <w:rsid w:val="00280EC8"/>
    <w:rsid w:val="00281CEC"/>
    <w:rsid w:val="0028249E"/>
    <w:rsid w:val="002829F6"/>
    <w:rsid w:val="00282CD0"/>
    <w:rsid w:val="00282E34"/>
    <w:rsid w:val="0028317D"/>
    <w:rsid w:val="00283F77"/>
    <w:rsid w:val="0028498A"/>
    <w:rsid w:val="00284B9B"/>
    <w:rsid w:val="00284D9D"/>
    <w:rsid w:val="0028527F"/>
    <w:rsid w:val="00285E81"/>
    <w:rsid w:val="002871EE"/>
    <w:rsid w:val="00287753"/>
    <w:rsid w:val="002878CC"/>
    <w:rsid w:val="002914D5"/>
    <w:rsid w:val="002920AE"/>
    <w:rsid w:val="00292F7B"/>
    <w:rsid w:val="0029374C"/>
    <w:rsid w:val="00295261"/>
    <w:rsid w:val="002953EB"/>
    <w:rsid w:val="00295433"/>
    <w:rsid w:val="002961F0"/>
    <w:rsid w:val="002967E2"/>
    <w:rsid w:val="002968E1"/>
    <w:rsid w:val="0029780D"/>
    <w:rsid w:val="00297E00"/>
    <w:rsid w:val="002A0BA8"/>
    <w:rsid w:val="002A1DB5"/>
    <w:rsid w:val="002A256C"/>
    <w:rsid w:val="002A2FFE"/>
    <w:rsid w:val="002A37A7"/>
    <w:rsid w:val="002A37EA"/>
    <w:rsid w:val="002A4227"/>
    <w:rsid w:val="002A4793"/>
    <w:rsid w:val="002A47FF"/>
    <w:rsid w:val="002A5575"/>
    <w:rsid w:val="002A5CCC"/>
    <w:rsid w:val="002A5F82"/>
    <w:rsid w:val="002A65CC"/>
    <w:rsid w:val="002A662B"/>
    <w:rsid w:val="002A6870"/>
    <w:rsid w:val="002B09F9"/>
    <w:rsid w:val="002B1983"/>
    <w:rsid w:val="002B30E5"/>
    <w:rsid w:val="002B5839"/>
    <w:rsid w:val="002B60A1"/>
    <w:rsid w:val="002B662A"/>
    <w:rsid w:val="002B6714"/>
    <w:rsid w:val="002B6734"/>
    <w:rsid w:val="002B6990"/>
    <w:rsid w:val="002B6B91"/>
    <w:rsid w:val="002B6E41"/>
    <w:rsid w:val="002B7CE5"/>
    <w:rsid w:val="002B7DCA"/>
    <w:rsid w:val="002B7EE0"/>
    <w:rsid w:val="002B7F11"/>
    <w:rsid w:val="002C01A2"/>
    <w:rsid w:val="002C058E"/>
    <w:rsid w:val="002C09C9"/>
    <w:rsid w:val="002C2B77"/>
    <w:rsid w:val="002C2E4B"/>
    <w:rsid w:val="002C3252"/>
    <w:rsid w:val="002C3605"/>
    <w:rsid w:val="002C3A87"/>
    <w:rsid w:val="002C3CDD"/>
    <w:rsid w:val="002C5AA7"/>
    <w:rsid w:val="002C5C6E"/>
    <w:rsid w:val="002C67F2"/>
    <w:rsid w:val="002C6B32"/>
    <w:rsid w:val="002C733F"/>
    <w:rsid w:val="002C79F4"/>
    <w:rsid w:val="002C7B8B"/>
    <w:rsid w:val="002D02F8"/>
    <w:rsid w:val="002D0C88"/>
    <w:rsid w:val="002D21F8"/>
    <w:rsid w:val="002D2874"/>
    <w:rsid w:val="002D32C5"/>
    <w:rsid w:val="002D3357"/>
    <w:rsid w:val="002D3463"/>
    <w:rsid w:val="002D422C"/>
    <w:rsid w:val="002D4299"/>
    <w:rsid w:val="002D4F85"/>
    <w:rsid w:val="002D52EF"/>
    <w:rsid w:val="002D64B2"/>
    <w:rsid w:val="002D6890"/>
    <w:rsid w:val="002D68B6"/>
    <w:rsid w:val="002D72A2"/>
    <w:rsid w:val="002D7EA4"/>
    <w:rsid w:val="002E0940"/>
    <w:rsid w:val="002E0F21"/>
    <w:rsid w:val="002E11B3"/>
    <w:rsid w:val="002E1472"/>
    <w:rsid w:val="002E40C1"/>
    <w:rsid w:val="002E4A05"/>
    <w:rsid w:val="002E4CAE"/>
    <w:rsid w:val="002E549A"/>
    <w:rsid w:val="002E5730"/>
    <w:rsid w:val="002F07CD"/>
    <w:rsid w:val="002F2030"/>
    <w:rsid w:val="002F2FB8"/>
    <w:rsid w:val="002F4CFD"/>
    <w:rsid w:val="002F66C4"/>
    <w:rsid w:val="002F67E5"/>
    <w:rsid w:val="002F7C70"/>
    <w:rsid w:val="00300634"/>
    <w:rsid w:val="00301609"/>
    <w:rsid w:val="00301823"/>
    <w:rsid w:val="0030293B"/>
    <w:rsid w:val="00303299"/>
    <w:rsid w:val="00304D35"/>
    <w:rsid w:val="00305A9C"/>
    <w:rsid w:val="003062A6"/>
    <w:rsid w:val="00306E55"/>
    <w:rsid w:val="003070B5"/>
    <w:rsid w:val="003103C0"/>
    <w:rsid w:val="00310AC6"/>
    <w:rsid w:val="00310EC4"/>
    <w:rsid w:val="0031162B"/>
    <w:rsid w:val="00311907"/>
    <w:rsid w:val="00311EA1"/>
    <w:rsid w:val="0031396F"/>
    <w:rsid w:val="00313BA9"/>
    <w:rsid w:val="00313F05"/>
    <w:rsid w:val="00314572"/>
    <w:rsid w:val="00314660"/>
    <w:rsid w:val="00315F69"/>
    <w:rsid w:val="003166B5"/>
    <w:rsid w:val="0031698D"/>
    <w:rsid w:val="00317183"/>
    <w:rsid w:val="003176A2"/>
    <w:rsid w:val="00317858"/>
    <w:rsid w:val="003178C5"/>
    <w:rsid w:val="00317DCD"/>
    <w:rsid w:val="0032084C"/>
    <w:rsid w:val="003210E3"/>
    <w:rsid w:val="0032179C"/>
    <w:rsid w:val="00321E58"/>
    <w:rsid w:val="00321F98"/>
    <w:rsid w:val="00321FD4"/>
    <w:rsid w:val="00321FFB"/>
    <w:rsid w:val="0032213D"/>
    <w:rsid w:val="0032262E"/>
    <w:rsid w:val="00323AF6"/>
    <w:rsid w:val="003246D8"/>
    <w:rsid w:val="00326D5E"/>
    <w:rsid w:val="00326F2B"/>
    <w:rsid w:val="003271C8"/>
    <w:rsid w:val="00331028"/>
    <w:rsid w:val="003328FC"/>
    <w:rsid w:val="00332E4B"/>
    <w:rsid w:val="0033383A"/>
    <w:rsid w:val="00333A99"/>
    <w:rsid w:val="003343BE"/>
    <w:rsid w:val="003346CC"/>
    <w:rsid w:val="003352BF"/>
    <w:rsid w:val="0033574B"/>
    <w:rsid w:val="00335F86"/>
    <w:rsid w:val="0033641C"/>
    <w:rsid w:val="00336752"/>
    <w:rsid w:val="00336980"/>
    <w:rsid w:val="003416BB"/>
    <w:rsid w:val="003418D3"/>
    <w:rsid w:val="00341C05"/>
    <w:rsid w:val="00343AEB"/>
    <w:rsid w:val="00345045"/>
    <w:rsid w:val="003457BF"/>
    <w:rsid w:val="00350420"/>
    <w:rsid w:val="003506FA"/>
    <w:rsid w:val="00351DBB"/>
    <w:rsid w:val="00352F06"/>
    <w:rsid w:val="00353AA3"/>
    <w:rsid w:val="003545F4"/>
    <w:rsid w:val="00355047"/>
    <w:rsid w:val="003554DC"/>
    <w:rsid w:val="00356065"/>
    <w:rsid w:val="0035691F"/>
    <w:rsid w:val="0036000E"/>
    <w:rsid w:val="00360240"/>
    <w:rsid w:val="00360473"/>
    <w:rsid w:val="0036058B"/>
    <w:rsid w:val="00361371"/>
    <w:rsid w:val="00361CFD"/>
    <w:rsid w:val="003636FD"/>
    <w:rsid w:val="00363C01"/>
    <w:rsid w:val="0036514F"/>
    <w:rsid w:val="00366720"/>
    <w:rsid w:val="00367749"/>
    <w:rsid w:val="003726FF"/>
    <w:rsid w:val="003727CB"/>
    <w:rsid w:val="00372BAA"/>
    <w:rsid w:val="00374C12"/>
    <w:rsid w:val="00374DF6"/>
    <w:rsid w:val="00375089"/>
    <w:rsid w:val="00376088"/>
    <w:rsid w:val="003765C0"/>
    <w:rsid w:val="003767F0"/>
    <w:rsid w:val="00376A1C"/>
    <w:rsid w:val="00376CF7"/>
    <w:rsid w:val="00377672"/>
    <w:rsid w:val="00377982"/>
    <w:rsid w:val="0038236F"/>
    <w:rsid w:val="003827F8"/>
    <w:rsid w:val="00382B5A"/>
    <w:rsid w:val="00382F27"/>
    <w:rsid w:val="00383A52"/>
    <w:rsid w:val="00383AD5"/>
    <w:rsid w:val="003840C6"/>
    <w:rsid w:val="00384288"/>
    <w:rsid w:val="003850F5"/>
    <w:rsid w:val="00385C69"/>
    <w:rsid w:val="00385E81"/>
    <w:rsid w:val="00386B1D"/>
    <w:rsid w:val="00387FF6"/>
    <w:rsid w:val="00390105"/>
    <w:rsid w:val="003903D3"/>
    <w:rsid w:val="00390D43"/>
    <w:rsid w:val="003924B8"/>
    <w:rsid w:val="0039261A"/>
    <w:rsid w:val="003926CA"/>
    <w:rsid w:val="00393760"/>
    <w:rsid w:val="00394749"/>
    <w:rsid w:val="0039531D"/>
    <w:rsid w:val="003953B9"/>
    <w:rsid w:val="00395EB2"/>
    <w:rsid w:val="00395FDB"/>
    <w:rsid w:val="003961E4"/>
    <w:rsid w:val="00396834"/>
    <w:rsid w:val="00396A80"/>
    <w:rsid w:val="00397F0B"/>
    <w:rsid w:val="003A0DA1"/>
    <w:rsid w:val="003A0E5D"/>
    <w:rsid w:val="003A5B96"/>
    <w:rsid w:val="003A6046"/>
    <w:rsid w:val="003A61CA"/>
    <w:rsid w:val="003A6AA4"/>
    <w:rsid w:val="003A70FA"/>
    <w:rsid w:val="003B0437"/>
    <w:rsid w:val="003B07E7"/>
    <w:rsid w:val="003B09C7"/>
    <w:rsid w:val="003B1155"/>
    <w:rsid w:val="003B1758"/>
    <w:rsid w:val="003B21EE"/>
    <w:rsid w:val="003B27BF"/>
    <w:rsid w:val="003B2E0F"/>
    <w:rsid w:val="003B2F16"/>
    <w:rsid w:val="003B44EF"/>
    <w:rsid w:val="003B5A39"/>
    <w:rsid w:val="003B6520"/>
    <w:rsid w:val="003B6E83"/>
    <w:rsid w:val="003B6EA4"/>
    <w:rsid w:val="003B7344"/>
    <w:rsid w:val="003B7C03"/>
    <w:rsid w:val="003C104B"/>
    <w:rsid w:val="003C149F"/>
    <w:rsid w:val="003C19C1"/>
    <w:rsid w:val="003C1CE3"/>
    <w:rsid w:val="003C2996"/>
    <w:rsid w:val="003C406D"/>
    <w:rsid w:val="003C4993"/>
    <w:rsid w:val="003C5542"/>
    <w:rsid w:val="003C655C"/>
    <w:rsid w:val="003C68FE"/>
    <w:rsid w:val="003C6B52"/>
    <w:rsid w:val="003C6C2E"/>
    <w:rsid w:val="003C701A"/>
    <w:rsid w:val="003C7249"/>
    <w:rsid w:val="003C7523"/>
    <w:rsid w:val="003D0B30"/>
    <w:rsid w:val="003D0FAC"/>
    <w:rsid w:val="003D10B9"/>
    <w:rsid w:val="003D1293"/>
    <w:rsid w:val="003D2C32"/>
    <w:rsid w:val="003D30CE"/>
    <w:rsid w:val="003D53BD"/>
    <w:rsid w:val="003D55EC"/>
    <w:rsid w:val="003D78DA"/>
    <w:rsid w:val="003E01CA"/>
    <w:rsid w:val="003E0B18"/>
    <w:rsid w:val="003E0C56"/>
    <w:rsid w:val="003E0ED0"/>
    <w:rsid w:val="003E2C4A"/>
    <w:rsid w:val="003E3680"/>
    <w:rsid w:val="003E3F0C"/>
    <w:rsid w:val="003E3F68"/>
    <w:rsid w:val="003E4A93"/>
    <w:rsid w:val="003E4B2F"/>
    <w:rsid w:val="003E59A4"/>
    <w:rsid w:val="003E70D7"/>
    <w:rsid w:val="003E7724"/>
    <w:rsid w:val="003F0683"/>
    <w:rsid w:val="003F0850"/>
    <w:rsid w:val="003F124C"/>
    <w:rsid w:val="003F1A30"/>
    <w:rsid w:val="003F1C43"/>
    <w:rsid w:val="003F521C"/>
    <w:rsid w:val="003F55AD"/>
    <w:rsid w:val="003F57ED"/>
    <w:rsid w:val="003F64F6"/>
    <w:rsid w:val="003F6D76"/>
    <w:rsid w:val="003F70A4"/>
    <w:rsid w:val="003F7A2F"/>
    <w:rsid w:val="00400074"/>
    <w:rsid w:val="004000E3"/>
    <w:rsid w:val="004003BA"/>
    <w:rsid w:val="00401BC3"/>
    <w:rsid w:val="00401D0B"/>
    <w:rsid w:val="0040213F"/>
    <w:rsid w:val="00403373"/>
    <w:rsid w:val="0040411C"/>
    <w:rsid w:val="00404629"/>
    <w:rsid w:val="004053AB"/>
    <w:rsid w:val="00405A5E"/>
    <w:rsid w:val="00405CFF"/>
    <w:rsid w:val="00407D33"/>
    <w:rsid w:val="00410141"/>
    <w:rsid w:val="004105D8"/>
    <w:rsid w:val="00411907"/>
    <w:rsid w:val="004123C3"/>
    <w:rsid w:val="00412647"/>
    <w:rsid w:val="004141EE"/>
    <w:rsid w:val="00414A93"/>
    <w:rsid w:val="00415E43"/>
    <w:rsid w:val="00416789"/>
    <w:rsid w:val="004179DA"/>
    <w:rsid w:val="00417CEC"/>
    <w:rsid w:val="00417ECF"/>
    <w:rsid w:val="004209FF"/>
    <w:rsid w:val="00423373"/>
    <w:rsid w:val="00424194"/>
    <w:rsid w:val="004245F3"/>
    <w:rsid w:val="00426A78"/>
    <w:rsid w:val="0042728F"/>
    <w:rsid w:val="00427B6B"/>
    <w:rsid w:val="0043039B"/>
    <w:rsid w:val="0043057B"/>
    <w:rsid w:val="00430C66"/>
    <w:rsid w:val="004313B7"/>
    <w:rsid w:val="004323B1"/>
    <w:rsid w:val="00432481"/>
    <w:rsid w:val="00432907"/>
    <w:rsid w:val="0043314F"/>
    <w:rsid w:val="00433CC4"/>
    <w:rsid w:val="0043427C"/>
    <w:rsid w:val="004357A4"/>
    <w:rsid w:val="004369B5"/>
    <w:rsid w:val="00436E8C"/>
    <w:rsid w:val="00437048"/>
    <w:rsid w:val="004373B1"/>
    <w:rsid w:val="00437B62"/>
    <w:rsid w:val="00440CD5"/>
    <w:rsid w:val="00441408"/>
    <w:rsid w:val="00441550"/>
    <w:rsid w:val="00441D83"/>
    <w:rsid w:val="004423DF"/>
    <w:rsid w:val="00442AFB"/>
    <w:rsid w:val="00442F71"/>
    <w:rsid w:val="00443A9D"/>
    <w:rsid w:val="00443E31"/>
    <w:rsid w:val="004441BE"/>
    <w:rsid w:val="004446C8"/>
    <w:rsid w:val="004448F0"/>
    <w:rsid w:val="004449DF"/>
    <w:rsid w:val="0044577E"/>
    <w:rsid w:val="00445FA9"/>
    <w:rsid w:val="004475BA"/>
    <w:rsid w:val="00447C7F"/>
    <w:rsid w:val="004503BD"/>
    <w:rsid w:val="00450681"/>
    <w:rsid w:val="00450A04"/>
    <w:rsid w:val="004519B5"/>
    <w:rsid w:val="00452412"/>
    <w:rsid w:val="00452709"/>
    <w:rsid w:val="00453210"/>
    <w:rsid w:val="00453D4E"/>
    <w:rsid w:val="0045430F"/>
    <w:rsid w:val="004547E1"/>
    <w:rsid w:val="00454D6B"/>
    <w:rsid w:val="0045648F"/>
    <w:rsid w:val="0045703B"/>
    <w:rsid w:val="004570D0"/>
    <w:rsid w:val="00457C2E"/>
    <w:rsid w:val="004613AA"/>
    <w:rsid w:val="0046143F"/>
    <w:rsid w:val="00462291"/>
    <w:rsid w:val="004634E0"/>
    <w:rsid w:val="00463577"/>
    <w:rsid w:val="00464275"/>
    <w:rsid w:val="004644F2"/>
    <w:rsid w:val="004652A3"/>
    <w:rsid w:val="004657AA"/>
    <w:rsid w:val="00465A85"/>
    <w:rsid w:val="00465BCD"/>
    <w:rsid w:val="00465CD7"/>
    <w:rsid w:val="00466276"/>
    <w:rsid w:val="00466338"/>
    <w:rsid w:val="00466E71"/>
    <w:rsid w:val="00467296"/>
    <w:rsid w:val="004674B5"/>
    <w:rsid w:val="004675A6"/>
    <w:rsid w:val="00467809"/>
    <w:rsid w:val="00467C8F"/>
    <w:rsid w:val="00470DB5"/>
    <w:rsid w:val="00471EC2"/>
    <w:rsid w:val="004724DE"/>
    <w:rsid w:val="0047271D"/>
    <w:rsid w:val="0047281D"/>
    <w:rsid w:val="00473619"/>
    <w:rsid w:val="00474EB6"/>
    <w:rsid w:val="00476345"/>
    <w:rsid w:val="00476A48"/>
    <w:rsid w:val="004823B0"/>
    <w:rsid w:val="00482921"/>
    <w:rsid w:val="00483761"/>
    <w:rsid w:val="0048458C"/>
    <w:rsid w:val="0048459D"/>
    <w:rsid w:val="00484A9A"/>
    <w:rsid w:val="00485009"/>
    <w:rsid w:val="00485506"/>
    <w:rsid w:val="00486B0E"/>
    <w:rsid w:val="00487819"/>
    <w:rsid w:val="00487F7E"/>
    <w:rsid w:val="004909D9"/>
    <w:rsid w:val="00490DEC"/>
    <w:rsid w:val="004910CE"/>
    <w:rsid w:val="0049136E"/>
    <w:rsid w:val="0049196A"/>
    <w:rsid w:val="00492062"/>
    <w:rsid w:val="0049227A"/>
    <w:rsid w:val="004922AB"/>
    <w:rsid w:val="00492595"/>
    <w:rsid w:val="00492F8F"/>
    <w:rsid w:val="0049322D"/>
    <w:rsid w:val="00494165"/>
    <w:rsid w:val="00494795"/>
    <w:rsid w:val="00496478"/>
    <w:rsid w:val="0049667F"/>
    <w:rsid w:val="00496B19"/>
    <w:rsid w:val="00496D02"/>
    <w:rsid w:val="004976FF"/>
    <w:rsid w:val="00497971"/>
    <w:rsid w:val="00497BA0"/>
    <w:rsid w:val="00497CE6"/>
    <w:rsid w:val="00497D94"/>
    <w:rsid w:val="00497F5D"/>
    <w:rsid w:val="00497FA7"/>
    <w:rsid w:val="004A0FA7"/>
    <w:rsid w:val="004A1249"/>
    <w:rsid w:val="004A1445"/>
    <w:rsid w:val="004A1B73"/>
    <w:rsid w:val="004A1D40"/>
    <w:rsid w:val="004A241E"/>
    <w:rsid w:val="004A3BA4"/>
    <w:rsid w:val="004A44ED"/>
    <w:rsid w:val="004A63A6"/>
    <w:rsid w:val="004A70FB"/>
    <w:rsid w:val="004A7277"/>
    <w:rsid w:val="004A7962"/>
    <w:rsid w:val="004A7A52"/>
    <w:rsid w:val="004B09DF"/>
    <w:rsid w:val="004B0AE4"/>
    <w:rsid w:val="004B0C89"/>
    <w:rsid w:val="004B2698"/>
    <w:rsid w:val="004B2944"/>
    <w:rsid w:val="004B3ACF"/>
    <w:rsid w:val="004B467E"/>
    <w:rsid w:val="004B4A34"/>
    <w:rsid w:val="004B4ABF"/>
    <w:rsid w:val="004B4BD0"/>
    <w:rsid w:val="004B4BF9"/>
    <w:rsid w:val="004B528A"/>
    <w:rsid w:val="004B6BD5"/>
    <w:rsid w:val="004B757B"/>
    <w:rsid w:val="004B7598"/>
    <w:rsid w:val="004B7C24"/>
    <w:rsid w:val="004C1646"/>
    <w:rsid w:val="004C228F"/>
    <w:rsid w:val="004C3132"/>
    <w:rsid w:val="004C4180"/>
    <w:rsid w:val="004C4738"/>
    <w:rsid w:val="004C4B6C"/>
    <w:rsid w:val="004C5101"/>
    <w:rsid w:val="004C5738"/>
    <w:rsid w:val="004C605C"/>
    <w:rsid w:val="004D1DBD"/>
    <w:rsid w:val="004D23F4"/>
    <w:rsid w:val="004D474E"/>
    <w:rsid w:val="004D5126"/>
    <w:rsid w:val="004D5D2C"/>
    <w:rsid w:val="004D6512"/>
    <w:rsid w:val="004D6BF8"/>
    <w:rsid w:val="004D7547"/>
    <w:rsid w:val="004D755E"/>
    <w:rsid w:val="004D7824"/>
    <w:rsid w:val="004D7F77"/>
    <w:rsid w:val="004E025D"/>
    <w:rsid w:val="004E0265"/>
    <w:rsid w:val="004E35AF"/>
    <w:rsid w:val="004E3780"/>
    <w:rsid w:val="004E4273"/>
    <w:rsid w:val="004E4C51"/>
    <w:rsid w:val="004E6B2B"/>
    <w:rsid w:val="004E7C6E"/>
    <w:rsid w:val="004F0413"/>
    <w:rsid w:val="004F0EF1"/>
    <w:rsid w:val="004F1A0A"/>
    <w:rsid w:val="004F2463"/>
    <w:rsid w:val="004F315D"/>
    <w:rsid w:val="004F35EA"/>
    <w:rsid w:val="004F3D0C"/>
    <w:rsid w:val="004F4956"/>
    <w:rsid w:val="004F4DEC"/>
    <w:rsid w:val="004F50D3"/>
    <w:rsid w:val="004F5C2E"/>
    <w:rsid w:val="004F6810"/>
    <w:rsid w:val="004F708A"/>
    <w:rsid w:val="004F7437"/>
    <w:rsid w:val="00500C6A"/>
    <w:rsid w:val="00501879"/>
    <w:rsid w:val="00501DC3"/>
    <w:rsid w:val="00502AAC"/>
    <w:rsid w:val="005030BC"/>
    <w:rsid w:val="0050325E"/>
    <w:rsid w:val="00503307"/>
    <w:rsid w:val="005036D7"/>
    <w:rsid w:val="00505C4A"/>
    <w:rsid w:val="00506781"/>
    <w:rsid w:val="005068E1"/>
    <w:rsid w:val="0050782D"/>
    <w:rsid w:val="0051005B"/>
    <w:rsid w:val="00510253"/>
    <w:rsid w:val="00511C4A"/>
    <w:rsid w:val="00511D43"/>
    <w:rsid w:val="00513568"/>
    <w:rsid w:val="00513E38"/>
    <w:rsid w:val="005150B0"/>
    <w:rsid w:val="00515C54"/>
    <w:rsid w:val="00515E6A"/>
    <w:rsid w:val="00516249"/>
    <w:rsid w:val="00516C02"/>
    <w:rsid w:val="00516E66"/>
    <w:rsid w:val="00517449"/>
    <w:rsid w:val="00517A2D"/>
    <w:rsid w:val="0052026D"/>
    <w:rsid w:val="00520491"/>
    <w:rsid w:val="005209B7"/>
    <w:rsid w:val="005228EF"/>
    <w:rsid w:val="00522C17"/>
    <w:rsid w:val="005232B7"/>
    <w:rsid w:val="005233E2"/>
    <w:rsid w:val="00524DD1"/>
    <w:rsid w:val="005251E9"/>
    <w:rsid w:val="005261C4"/>
    <w:rsid w:val="005264D9"/>
    <w:rsid w:val="0052702C"/>
    <w:rsid w:val="005271AA"/>
    <w:rsid w:val="0052754E"/>
    <w:rsid w:val="0053054A"/>
    <w:rsid w:val="00532413"/>
    <w:rsid w:val="0053323B"/>
    <w:rsid w:val="005334EB"/>
    <w:rsid w:val="00533C8C"/>
    <w:rsid w:val="00533CA2"/>
    <w:rsid w:val="00533CBF"/>
    <w:rsid w:val="00533F5F"/>
    <w:rsid w:val="0053637E"/>
    <w:rsid w:val="005367F2"/>
    <w:rsid w:val="00540ED6"/>
    <w:rsid w:val="00541FF5"/>
    <w:rsid w:val="00542C84"/>
    <w:rsid w:val="00542E41"/>
    <w:rsid w:val="005443C1"/>
    <w:rsid w:val="005453F4"/>
    <w:rsid w:val="005465DD"/>
    <w:rsid w:val="005521EC"/>
    <w:rsid w:val="00552289"/>
    <w:rsid w:val="005545AE"/>
    <w:rsid w:val="005549F8"/>
    <w:rsid w:val="00554D69"/>
    <w:rsid w:val="00555371"/>
    <w:rsid w:val="00555AF8"/>
    <w:rsid w:val="00555BA9"/>
    <w:rsid w:val="00557363"/>
    <w:rsid w:val="005575EB"/>
    <w:rsid w:val="00557702"/>
    <w:rsid w:val="00560140"/>
    <w:rsid w:val="005610B3"/>
    <w:rsid w:val="00561249"/>
    <w:rsid w:val="00561A08"/>
    <w:rsid w:val="00562913"/>
    <w:rsid w:val="00562EEA"/>
    <w:rsid w:val="00565638"/>
    <w:rsid w:val="00565B75"/>
    <w:rsid w:val="00566D27"/>
    <w:rsid w:val="00566E2F"/>
    <w:rsid w:val="00567058"/>
    <w:rsid w:val="00567509"/>
    <w:rsid w:val="00570678"/>
    <w:rsid w:val="00570BEA"/>
    <w:rsid w:val="0057208D"/>
    <w:rsid w:val="005736CA"/>
    <w:rsid w:val="00573AC0"/>
    <w:rsid w:val="005748C7"/>
    <w:rsid w:val="005750F0"/>
    <w:rsid w:val="00575B2D"/>
    <w:rsid w:val="00575D62"/>
    <w:rsid w:val="005760F5"/>
    <w:rsid w:val="0057622C"/>
    <w:rsid w:val="00576D39"/>
    <w:rsid w:val="00577A25"/>
    <w:rsid w:val="00577E22"/>
    <w:rsid w:val="00580405"/>
    <w:rsid w:val="00580873"/>
    <w:rsid w:val="00580B5B"/>
    <w:rsid w:val="00580B89"/>
    <w:rsid w:val="0058241B"/>
    <w:rsid w:val="00582AD4"/>
    <w:rsid w:val="00582CCC"/>
    <w:rsid w:val="00582D14"/>
    <w:rsid w:val="005841A0"/>
    <w:rsid w:val="00584275"/>
    <w:rsid w:val="00584648"/>
    <w:rsid w:val="005850BC"/>
    <w:rsid w:val="00585815"/>
    <w:rsid w:val="00585EF6"/>
    <w:rsid w:val="005867F4"/>
    <w:rsid w:val="00586B94"/>
    <w:rsid w:val="005873C3"/>
    <w:rsid w:val="00587B01"/>
    <w:rsid w:val="005905C3"/>
    <w:rsid w:val="00590D1E"/>
    <w:rsid w:val="00590F02"/>
    <w:rsid w:val="0059102A"/>
    <w:rsid w:val="005927B2"/>
    <w:rsid w:val="005928BE"/>
    <w:rsid w:val="0059327B"/>
    <w:rsid w:val="0059363F"/>
    <w:rsid w:val="0059404B"/>
    <w:rsid w:val="005943A5"/>
    <w:rsid w:val="005943DE"/>
    <w:rsid w:val="0059629E"/>
    <w:rsid w:val="005968D6"/>
    <w:rsid w:val="005A085D"/>
    <w:rsid w:val="005A1E72"/>
    <w:rsid w:val="005A296A"/>
    <w:rsid w:val="005A2DC1"/>
    <w:rsid w:val="005A5F0C"/>
    <w:rsid w:val="005A6CE6"/>
    <w:rsid w:val="005A7458"/>
    <w:rsid w:val="005A765A"/>
    <w:rsid w:val="005A78C8"/>
    <w:rsid w:val="005B1265"/>
    <w:rsid w:val="005B181C"/>
    <w:rsid w:val="005B2F1D"/>
    <w:rsid w:val="005B380B"/>
    <w:rsid w:val="005B40C8"/>
    <w:rsid w:val="005B42CD"/>
    <w:rsid w:val="005B4BB9"/>
    <w:rsid w:val="005B4BEB"/>
    <w:rsid w:val="005B5187"/>
    <w:rsid w:val="005B55B2"/>
    <w:rsid w:val="005B5659"/>
    <w:rsid w:val="005B59E9"/>
    <w:rsid w:val="005B62F3"/>
    <w:rsid w:val="005B7464"/>
    <w:rsid w:val="005C01C4"/>
    <w:rsid w:val="005C024F"/>
    <w:rsid w:val="005C135B"/>
    <w:rsid w:val="005C2D72"/>
    <w:rsid w:val="005C4442"/>
    <w:rsid w:val="005C60E1"/>
    <w:rsid w:val="005C72A4"/>
    <w:rsid w:val="005D0CBE"/>
    <w:rsid w:val="005D1BB6"/>
    <w:rsid w:val="005D1C36"/>
    <w:rsid w:val="005D23D5"/>
    <w:rsid w:val="005D286F"/>
    <w:rsid w:val="005D3109"/>
    <w:rsid w:val="005D4544"/>
    <w:rsid w:val="005D4763"/>
    <w:rsid w:val="005D5ACE"/>
    <w:rsid w:val="005D5FBE"/>
    <w:rsid w:val="005D6390"/>
    <w:rsid w:val="005D6A26"/>
    <w:rsid w:val="005E029A"/>
    <w:rsid w:val="005E08D2"/>
    <w:rsid w:val="005E0B96"/>
    <w:rsid w:val="005E10DC"/>
    <w:rsid w:val="005E31EA"/>
    <w:rsid w:val="005E41B5"/>
    <w:rsid w:val="005E4335"/>
    <w:rsid w:val="005E4488"/>
    <w:rsid w:val="005E4949"/>
    <w:rsid w:val="005E5148"/>
    <w:rsid w:val="005E537D"/>
    <w:rsid w:val="005E5F7E"/>
    <w:rsid w:val="005E680B"/>
    <w:rsid w:val="005F0B2E"/>
    <w:rsid w:val="005F2D94"/>
    <w:rsid w:val="005F3229"/>
    <w:rsid w:val="005F3974"/>
    <w:rsid w:val="005F3AA2"/>
    <w:rsid w:val="005F50FB"/>
    <w:rsid w:val="005F5CFB"/>
    <w:rsid w:val="005F64C4"/>
    <w:rsid w:val="005F6BC8"/>
    <w:rsid w:val="0060011C"/>
    <w:rsid w:val="0060032E"/>
    <w:rsid w:val="006003E0"/>
    <w:rsid w:val="006006C4"/>
    <w:rsid w:val="0060119C"/>
    <w:rsid w:val="00601433"/>
    <w:rsid w:val="00601601"/>
    <w:rsid w:val="0060175A"/>
    <w:rsid w:val="00601C5E"/>
    <w:rsid w:val="00601E64"/>
    <w:rsid w:val="006021FE"/>
    <w:rsid w:val="006029E6"/>
    <w:rsid w:val="00603C5A"/>
    <w:rsid w:val="00604A00"/>
    <w:rsid w:val="00604BBF"/>
    <w:rsid w:val="00604E10"/>
    <w:rsid w:val="00606014"/>
    <w:rsid w:val="00610461"/>
    <w:rsid w:val="00610716"/>
    <w:rsid w:val="00612E83"/>
    <w:rsid w:val="006142A1"/>
    <w:rsid w:val="00614D00"/>
    <w:rsid w:val="006157D1"/>
    <w:rsid w:val="006163E7"/>
    <w:rsid w:val="00616B78"/>
    <w:rsid w:val="006179E9"/>
    <w:rsid w:val="00620E31"/>
    <w:rsid w:val="00621AEF"/>
    <w:rsid w:val="006234D1"/>
    <w:rsid w:val="00623A69"/>
    <w:rsid w:val="00624DAE"/>
    <w:rsid w:val="006278CD"/>
    <w:rsid w:val="00630047"/>
    <w:rsid w:val="00630146"/>
    <w:rsid w:val="006305CD"/>
    <w:rsid w:val="00631180"/>
    <w:rsid w:val="00631790"/>
    <w:rsid w:val="00631E69"/>
    <w:rsid w:val="00632AA5"/>
    <w:rsid w:val="00632DE7"/>
    <w:rsid w:val="00634BA1"/>
    <w:rsid w:val="006351CC"/>
    <w:rsid w:val="0063555C"/>
    <w:rsid w:val="00635E9F"/>
    <w:rsid w:val="00636A08"/>
    <w:rsid w:val="00636AC3"/>
    <w:rsid w:val="00636B75"/>
    <w:rsid w:val="00640884"/>
    <w:rsid w:val="006417CD"/>
    <w:rsid w:val="00642A5A"/>
    <w:rsid w:val="00643903"/>
    <w:rsid w:val="0064461F"/>
    <w:rsid w:val="0064476E"/>
    <w:rsid w:val="006448BB"/>
    <w:rsid w:val="00645AC6"/>
    <w:rsid w:val="00646E10"/>
    <w:rsid w:val="00647A6D"/>
    <w:rsid w:val="00647DAC"/>
    <w:rsid w:val="00650B21"/>
    <w:rsid w:val="00650B44"/>
    <w:rsid w:val="0065189E"/>
    <w:rsid w:val="0065325E"/>
    <w:rsid w:val="006541A1"/>
    <w:rsid w:val="00656096"/>
    <w:rsid w:val="00656B0D"/>
    <w:rsid w:val="0065749A"/>
    <w:rsid w:val="00657DBB"/>
    <w:rsid w:val="00660A48"/>
    <w:rsid w:val="0066176C"/>
    <w:rsid w:val="00663404"/>
    <w:rsid w:val="00663A49"/>
    <w:rsid w:val="006649EC"/>
    <w:rsid w:val="00664A0A"/>
    <w:rsid w:val="0066564C"/>
    <w:rsid w:val="00665719"/>
    <w:rsid w:val="00665A4C"/>
    <w:rsid w:val="00665BA5"/>
    <w:rsid w:val="00665D9D"/>
    <w:rsid w:val="006662AE"/>
    <w:rsid w:val="00666C36"/>
    <w:rsid w:val="00667895"/>
    <w:rsid w:val="00667CF2"/>
    <w:rsid w:val="00667D6D"/>
    <w:rsid w:val="00670812"/>
    <w:rsid w:val="00670AD6"/>
    <w:rsid w:val="00670B47"/>
    <w:rsid w:val="00670E0D"/>
    <w:rsid w:val="00671CFC"/>
    <w:rsid w:val="00673A68"/>
    <w:rsid w:val="00675BE3"/>
    <w:rsid w:val="00676092"/>
    <w:rsid w:val="006807CF"/>
    <w:rsid w:val="00681461"/>
    <w:rsid w:val="00681D95"/>
    <w:rsid w:val="00681F6C"/>
    <w:rsid w:val="00681FED"/>
    <w:rsid w:val="00682662"/>
    <w:rsid w:val="0068295F"/>
    <w:rsid w:val="00682D08"/>
    <w:rsid w:val="0068408C"/>
    <w:rsid w:val="006840D6"/>
    <w:rsid w:val="0068615A"/>
    <w:rsid w:val="00686C14"/>
    <w:rsid w:val="00686D64"/>
    <w:rsid w:val="006871C3"/>
    <w:rsid w:val="006873A3"/>
    <w:rsid w:val="0068754E"/>
    <w:rsid w:val="0068796A"/>
    <w:rsid w:val="00687E48"/>
    <w:rsid w:val="00690084"/>
    <w:rsid w:val="0069014C"/>
    <w:rsid w:val="0069082C"/>
    <w:rsid w:val="006918EA"/>
    <w:rsid w:val="006922F1"/>
    <w:rsid w:val="0069286D"/>
    <w:rsid w:val="00692905"/>
    <w:rsid w:val="00692F60"/>
    <w:rsid w:val="00693C9A"/>
    <w:rsid w:val="00695011"/>
    <w:rsid w:val="00695023"/>
    <w:rsid w:val="006951F0"/>
    <w:rsid w:val="006952B0"/>
    <w:rsid w:val="006953B9"/>
    <w:rsid w:val="00696D4A"/>
    <w:rsid w:val="006973E5"/>
    <w:rsid w:val="006A0559"/>
    <w:rsid w:val="006A19F9"/>
    <w:rsid w:val="006A1B2E"/>
    <w:rsid w:val="006A2C5D"/>
    <w:rsid w:val="006A3235"/>
    <w:rsid w:val="006A329B"/>
    <w:rsid w:val="006A4E8C"/>
    <w:rsid w:val="006A5A62"/>
    <w:rsid w:val="006A65C5"/>
    <w:rsid w:val="006A66F5"/>
    <w:rsid w:val="006B1319"/>
    <w:rsid w:val="006B1735"/>
    <w:rsid w:val="006B3064"/>
    <w:rsid w:val="006B318F"/>
    <w:rsid w:val="006B3710"/>
    <w:rsid w:val="006B56AC"/>
    <w:rsid w:val="006B61AA"/>
    <w:rsid w:val="006B6592"/>
    <w:rsid w:val="006B77E9"/>
    <w:rsid w:val="006B7EE4"/>
    <w:rsid w:val="006C0F80"/>
    <w:rsid w:val="006C177E"/>
    <w:rsid w:val="006C1A1A"/>
    <w:rsid w:val="006C1EB1"/>
    <w:rsid w:val="006C234F"/>
    <w:rsid w:val="006C2350"/>
    <w:rsid w:val="006C2909"/>
    <w:rsid w:val="006C33C1"/>
    <w:rsid w:val="006C5F39"/>
    <w:rsid w:val="006C6A21"/>
    <w:rsid w:val="006C6F27"/>
    <w:rsid w:val="006C7857"/>
    <w:rsid w:val="006D1F97"/>
    <w:rsid w:val="006D2D04"/>
    <w:rsid w:val="006D2E85"/>
    <w:rsid w:val="006D34DB"/>
    <w:rsid w:val="006D47BF"/>
    <w:rsid w:val="006D51E4"/>
    <w:rsid w:val="006E2835"/>
    <w:rsid w:val="006E37FB"/>
    <w:rsid w:val="006E39AE"/>
    <w:rsid w:val="006E3F69"/>
    <w:rsid w:val="006E56E8"/>
    <w:rsid w:val="006E6684"/>
    <w:rsid w:val="006E7FE7"/>
    <w:rsid w:val="006F0500"/>
    <w:rsid w:val="006F0A2F"/>
    <w:rsid w:val="006F0F07"/>
    <w:rsid w:val="006F303B"/>
    <w:rsid w:val="006F35C7"/>
    <w:rsid w:val="006F3ECF"/>
    <w:rsid w:val="006F4159"/>
    <w:rsid w:val="006F4A7F"/>
    <w:rsid w:val="006F4E01"/>
    <w:rsid w:val="006F511B"/>
    <w:rsid w:val="006F5DFA"/>
    <w:rsid w:val="006F65A6"/>
    <w:rsid w:val="006F6629"/>
    <w:rsid w:val="007008AB"/>
    <w:rsid w:val="007009D6"/>
    <w:rsid w:val="00700CF4"/>
    <w:rsid w:val="00701E79"/>
    <w:rsid w:val="007041A9"/>
    <w:rsid w:val="0070438D"/>
    <w:rsid w:val="007051E3"/>
    <w:rsid w:val="00705BE9"/>
    <w:rsid w:val="00705D24"/>
    <w:rsid w:val="00707D00"/>
    <w:rsid w:val="00707F69"/>
    <w:rsid w:val="00711509"/>
    <w:rsid w:val="0071170B"/>
    <w:rsid w:val="00711B70"/>
    <w:rsid w:val="00711F5C"/>
    <w:rsid w:val="00712BAA"/>
    <w:rsid w:val="00713E18"/>
    <w:rsid w:val="007140B7"/>
    <w:rsid w:val="0071411F"/>
    <w:rsid w:val="00714182"/>
    <w:rsid w:val="0071447F"/>
    <w:rsid w:val="00714F1E"/>
    <w:rsid w:val="0071598C"/>
    <w:rsid w:val="00716FAF"/>
    <w:rsid w:val="00717DE2"/>
    <w:rsid w:val="00717FD0"/>
    <w:rsid w:val="00721DC1"/>
    <w:rsid w:val="00723C03"/>
    <w:rsid w:val="0072453F"/>
    <w:rsid w:val="007251C4"/>
    <w:rsid w:val="0072624A"/>
    <w:rsid w:val="00726427"/>
    <w:rsid w:val="0072742A"/>
    <w:rsid w:val="0073026C"/>
    <w:rsid w:val="00730455"/>
    <w:rsid w:val="00730DFB"/>
    <w:rsid w:val="00731EEB"/>
    <w:rsid w:val="0073285C"/>
    <w:rsid w:val="00734A93"/>
    <w:rsid w:val="00736BAC"/>
    <w:rsid w:val="00736CBF"/>
    <w:rsid w:val="007371EE"/>
    <w:rsid w:val="00737B4F"/>
    <w:rsid w:val="00740D50"/>
    <w:rsid w:val="00740D8F"/>
    <w:rsid w:val="00741D4E"/>
    <w:rsid w:val="007430AD"/>
    <w:rsid w:val="0074364E"/>
    <w:rsid w:val="00743778"/>
    <w:rsid w:val="0074394D"/>
    <w:rsid w:val="00744AED"/>
    <w:rsid w:val="007466EF"/>
    <w:rsid w:val="00747533"/>
    <w:rsid w:val="0075020F"/>
    <w:rsid w:val="00750D9C"/>
    <w:rsid w:val="00753604"/>
    <w:rsid w:val="0075535C"/>
    <w:rsid w:val="0075550B"/>
    <w:rsid w:val="00756EA5"/>
    <w:rsid w:val="007604EF"/>
    <w:rsid w:val="00760B62"/>
    <w:rsid w:val="00760CEE"/>
    <w:rsid w:val="0076181B"/>
    <w:rsid w:val="007618C6"/>
    <w:rsid w:val="00762327"/>
    <w:rsid w:val="0076321B"/>
    <w:rsid w:val="0076322D"/>
    <w:rsid w:val="0076352D"/>
    <w:rsid w:val="00763C07"/>
    <w:rsid w:val="0076442A"/>
    <w:rsid w:val="0076450B"/>
    <w:rsid w:val="0076495E"/>
    <w:rsid w:val="00764C7F"/>
    <w:rsid w:val="007650CF"/>
    <w:rsid w:val="00765883"/>
    <w:rsid w:val="00765B36"/>
    <w:rsid w:val="00766858"/>
    <w:rsid w:val="00767A0A"/>
    <w:rsid w:val="0077013F"/>
    <w:rsid w:val="00770FB7"/>
    <w:rsid w:val="00772068"/>
    <w:rsid w:val="00772978"/>
    <w:rsid w:val="00772A94"/>
    <w:rsid w:val="0077361B"/>
    <w:rsid w:val="007740F0"/>
    <w:rsid w:val="00776080"/>
    <w:rsid w:val="007761E1"/>
    <w:rsid w:val="00776F3E"/>
    <w:rsid w:val="007779B7"/>
    <w:rsid w:val="00777FCA"/>
    <w:rsid w:val="00780D91"/>
    <w:rsid w:val="007817A2"/>
    <w:rsid w:val="0078491A"/>
    <w:rsid w:val="00785AC9"/>
    <w:rsid w:val="00785C93"/>
    <w:rsid w:val="007864CA"/>
    <w:rsid w:val="00786BEC"/>
    <w:rsid w:val="00790DBD"/>
    <w:rsid w:val="0079165B"/>
    <w:rsid w:val="00791C91"/>
    <w:rsid w:val="0079302D"/>
    <w:rsid w:val="00793161"/>
    <w:rsid w:val="00793E3A"/>
    <w:rsid w:val="00794838"/>
    <w:rsid w:val="00795868"/>
    <w:rsid w:val="00796630"/>
    <w:rsid w:val="00796E19"/>
    <w:rsid w:val="0079798B"/>
    <w:rsid w:val="007A0F24"/>
    <w:rsid w:val="007A1A2D"/>
    <w:rsid w:val="007A244B"/>
    <w:rsid w:val="007A2826"/>
    <w:rsid w:val="007A2A19"/>
    <w:rsid w:val="007A324D"/>
    <w:rsid w:val="007A4EE2"/>
    <w:rsid w:val="007A6B21"/>
    <w:rsid w:val="007A7AB8"/>
    <w:rsid w:val="007A7CFF"/>
    <w:rsid w:val="007B03B3"/>
    <w:rsid w:val="007B0C55"/>
    <w:rsid w:val="007B1084"/>
    <w:rsid w:val="007B129C"/>
    <w:rsid w:val="007B23B4"/>
    <w:rsid w:val="007B29FB"/>
    <w:rsid w:val="007B2B2A"/>
    <w:rsid w:val="007B45C7"/>
    <w:rsid w:val="007B4C00"/>
    <w:rsid w:val="007B5453"/>
    <w:rsid w:val="007B6144"/>
    <w:rsid w:val="007B6447"/>
    <w:rsid w:val="007B6A07"/>
    <w:rsid w:val="007B6BD2"/>
    <w:rsid w:val="007B73A2"/>
    <w:rsid w:val="007B7A32"/>
    <w:rsid w:val="007C11D7"/>
    <w:rsid w:val="007C1917"/>
    <w:rsid w:val="007C1BA0"/>
    <w:rsid w:val="007C1D66"/>
    <w:rsid w:val="007C2668"/>
    <w:rsid w:val="007C3C3F"/>
    <w:rsid w:val="007C407F"/>
    <w:rsid w:val="007C487A"/>
    <w:rsid w:val="007C4973"/>
    <w:rsid w:val="007C49DD"/>
    <w:rsid w:val="007C5B75"/>
    <w:rsid w:val="007C5D78"/>
    <w:rsid w:val="007C6294"/>
    <w:rsid w:val="007C77B5"/>
    <w:rsid w:val="007C7B03"/>
    <w:rsid w:val="007D00F7"/>
    <w:rsid w:val="007D09E1"/>
    <w:rsid w:val="007D0A0D"/>
    <w:rsid w:val="007D21F1"/>
    <w:rsid w:val="007D260F"/>
    <w:rsid w:val="007D2C55"/>
    <w:rsid w:val="007D4069"/>
    <w:rsid w:val="007D47FA"/>
    <w:rsid w:val="007D4F77"/>
    <w:rsid w:val="007D5693"/>
    <w:rsid w:val="007D6170"/>
    <w:rsid w:val="007D64E7"/>
    <w:rsid w:val="007D690F"/>
    <w:rsid w:val="007D70C1"/>
    <w:rsid w:val="007D7B37"/>
    <w:rsid w:val="007E1501"/>
    <w:rsid w:val="007E2254"/>
    <w:rsid w:val="007E2425"/>
    <w:rsid w:val="007E368C"/>
    <w:rsid w:val="007E36E3"/>
    <w:rsid w:val="007E495D"/>
    <w:rsid w:val="007E619C"/>
    <w:rsid w:val="007E69D6"/>
    <w:rsid w:val="007E6AE5"/>
    <w:rsid w:val="007E7C97"/>
    <w:rsid w:val="007F0B5A"/>
    <w:rsid w:val="007F0E33"/>
    <w:rsid w:val="007F1593"/>
    <w:rsid w:val="007F1ABC"/>
    <w:rsid w:val="007F2B85"/>
    <w:rsid w:val="007F3E5D"/>
    <w:rsid w:val="007F4B78"/>
    <w:rsid w:val="007F4BC0"/>
    <w:rsid w:val="007F4F2D"/>
    <w:rsid w:val="007F53C0"/>
    <w:rsid w:val="007F54E3"/>
    <w:rsid w:val="007F5EE3"/>
    <w:rsid w:val="007F6B67"/>
    <w:rsid w:val="007F6E0B"/>
    <w:rsid w:val="007F7AFA"/>
    <w:rsid w:val="0080008A"/>
    <w:rsid w:val="00801A85"/>
    <w:rsid w:val="00802383"/>
    <w:rsid w:val="00802712"/>
    <w:rsid w:val="00802D69"/>
    <w:rsid w:val="0080397F"/>
    <w:rsid w:val="00803C6A"/>
    <w:rsid w:val="008045A0"/>
    <w:rsid w:val="0080499C"/>
    <w:rsid w:val="00806B15"/>
    <w:rsid w:val="0080779A"/>
    <w:rsid w:val="008118D0"/>
    <w:rsid w:val="00811B48"/>
    <w:rsid w:val="00812642"/>
    <w:rsid w:val="00813227"/>
    <w:rsid w:val="0081323D"/>
    <w:rsid w:val="00813A95"/>
    <w:rsid w:val="00814109"/>
    <w:rsid w:val="00814314"/>
    <w:rsid w:val="00814DF3"/>
    <w:rsid w:val="00814E4F"/>
    <w:rsid w:val="008157F2"/>
    <w:rsid w:val="00816BAB"/>
    <w:rsid w:val="0081760F"/>
    <w:rsid w:val="008179FA"/>
    <w:rsid w:val="00817A28"/>
    <w:rsid w:val="00817EE5"/>
    <w:rsid w:val="00820A0B"/>
    <w:rsid w:val="0082153B"/>
    <w:rsid w:val="008220C7"/>
    <w:rsid w:val="00823A3C"/>
    <w:rsid w:val="00824638"/>
    <w:rsid w:val="00824FA4"/>
    <w:rsid w:val="0082556D"/>
    <w:rsid w:val="00825AA5"/>
    <w:rsid w:val="008266B6"/>
    <w:rsid w:val="0082679A"/>
    <w:rsid w:val="00826E63"/>
    <w:rsid w:val="00827A87"/>
    <w:rsid w:val="00830D65"/>
    <w:rsid w:val="00831D33"/>
    <w:rsid w:val="00832D3A"/>
    <w:rsid w:val="00833E31"/>
    <w:rsid w:val="0083455F"/>
    <w:rsid w:val="00834EFA"/>
    <w:rsid w:val="008351FC"/>
    <w:rsid w:val="00835F37"/>
    <w:rsid w:val="008360C0"/>
    <w:rsid w:val="00836A1F"/>
    <w:rsid w:val="0083774B"/>
    <w:rsid w:val="00837927"/>
    <w:rsid w:val="00841188"/>
    <w:rsid w:val="008423EA"/>
    <w:rsid w:val="008424B9"/>
    <w:rsid w:val="0084341A"/>
    <w:rsid w:val="008439F3"/>
    <w:rsid w:val="0084406A"/>
    <w:rsid w:val="00844D1C"/>
    <w:rsid w:val="00844FA9"/>
    <w:rsid w:val="008451C9"/>
    <w:rsid w:val="00845331"/>
    <w:rsid w:val="00845803"/>
    <w:rsid w:val="00845C7E"/>
    <w:rsid w:val="00845ED5"/>
    <w:rsid w:val="00847090"/>
    <w:rsid w:val="008473C6"/>
    <w:rsid w:val="00847ADB"/>
    <w:rsid w:val="00852FDB"/>
    <w:rsid w:val="008533E4"/>
    <w:rsid w:val="00854981"/>
    <w:rsid w:val="00854C0B"/>
    <w:rsid w:val="00854CC8"/>
    <w:rsid w:val="00855351"/>
    <w:rsid w:val="00855A11"/>
    <w:rsid w:val="00856B77"/>
    <w:rsid w:val="008571A6"/>
    <w:rsid w:val="00857F72"/>
    <w:rsid w:val="00860147"/>
    <w:rsid w:val="00861AEA"/>
    <w:rsid w:val="00861F2E"/>
    <w:rsid w:val="0086217F"/>
    <w:rsid w:val="0086252B"/>
    <w:rsid w:val="008625D0"/>
    <w:rsid w:val="00862604"/>
    <w:rsid w:val="0086299B"/>
    <w:rsid w:val="008642CD"/>
    <w:rsid w:val="0086436F"/>
    <w:rsid w:val="0086538C"/>
    <w:rsid w:val="00865D3D"/>
    <w:rsid w:val="00866250"/>
    <w:rsid w:val="00866FE7"/>
    <w:rsid w:val="008670F1"/>
    <w:rsid w:val="008672FD"/>
    <w:rsid w:val="00867A3D"/>
    <w:rsid w:val="00867EDB"/>
    <w:rsid w:val="008706D9"/>
    <w:rsid w:val="00870F5B"/>
    <w:rsid w:val="00871A26"/>
    <w:rsid w:val="00872D8D"/>
    <w:rsid w:val="0087482A"/>
    <w:rsid w:val="008751EF"/>
    <w:rsid w:val="00875326"/>
    <w:rsid w:val="00875551"/>
    <w:rsid w:val="0087575E"/>
    <w:rsid w:val="00875A1C"/>
    <w:rsid w:val="00876658"/>
    <w:rsid w:val="00876B36"/>
    <w:rsid w:val="00880D12"/>
    <w:rsid w:val="00880D13"/>
    <w:rsid w:val="0088234F"/>
    <w:rsid w:val="00882550"/>
    <w:rsid w:val="00882747"/>
    <w:rsid w:val="00882F93"/>
    <w:rsid w:val="008847FC"/>
    <w:rsid w:val="008852D0"/>
    <w:rsid w:val="00885DD5"/>
    <w:rsid w:val="0088626F"/>
    <w:rsid w:val="008864DA"/>
    <w:rsid w:val="00886E80"/>
    <w:rsid w:val="0088777C"/>
    <w:rsid w:val="0089092E"/>
    <w:rsid w:val="008924AA"/>
    <w:rsid w:val="0089251B"/>
    <w:rsid w:val="008928CE"/>
    <w:rsid w:val="00892ECD"/>
    <w:rsid w:val="0089338B"/>
    <w:rsid w:val="00894AB9"/>
    <w:rsid w:val="00894DF9"/>
    <w:rsid w:val="00895C97"/>
    <w:rsid w:val="00896E0D"/>
    <w:rsid w:val="00897798"/>
    <w:rsid w:val="00897AEC"/>
    <w:rsid w:val="00897F2F"/>
    <w:rsid w:val="008A33DB"/>
    <w:rsid w:val="008A3C55"/>
    <w:rsid w:val="008A4343"/>
    <w:rsid w:val="008A5739"/>
    <w:rsid w:val="008A58C8"/>
    <w:rsid w:val="008A5D4E"/>
    <w:rsid w:val="008A5F7C"/>
    <w:rsid w:val="008A6D79"/>
    <w:rsid w:val="008A7764"/>
    <w:rsid w:val="008A77F1"/>
    <w:rsid w:val="008A7A2B"/>
    <w:rsid w:val="008A7F3F"/>
    <w:rsid w:val="008B088F"/>
    <w:rsid w:val="008B0CD8"/>
    <w:rsid w:val="008B102B"/>
    <w:rsid w:val="008B1457"/>
    <w:rsid w:val="008B3220"/>
    <w:rsid w:val="008B3387"/>
    <w:rsid w:val="008B36F4"/>
    <w:rsid w:val="008B51A4"/>
    <w:rsid w:val="008B5831"/>
    <w:rsid w:val="008B5EE6"/>
    <w:rsid w:val="008B68FE"/>
    <w:rsid w:val="008B6F5C"/>
    <w:rsid w:val="008B749B"/>
    <w:rsid w:val="008C05AD"/>
    <w:rsid w:val="008C08A3"/>
    <w:rsid w:val="008C0CA3"/>
    <w:rsid w:val="008C1051"/>
    <w:rsid w:val="008C1135"/>
    <w:rsid w:val="008C1FB2"/>
    <w:rsid w:val="008C436B"/>
    <w:rsid w:val="008C456E"/>
    <w:rsid w:val="008C4901"/>
    <w:rsid w:val="008C5D3D"/>
    <w:rsid w:val="008C6095"/>
    <w:rsid w:val="008C628C"/>
    <w:rsid w:val="008C64B4"/>
    <w:rsid w:val="008C7788"/>
    <w:rsid w:val="008C7FC5"/>
    <w:rsid w:val="008D0511"/>
    <w:rsid w:val="008D1C02"/>
    <w:rsid w:val="008D2B9D"/>
    <w:rsid w:val="008D3642"/>
    <w:rsid w:val="008D3FFE"/>
    <w:rsid w:val="008D495B"/>
    <w:rsid w:val="008D4982"/>
    <w:rsid w:val="008D4A93"/>
    <w:rsid w:val="008D4F03"/>
    <w:rsid w:val="008D532A"/>
    <w:rsid w:val="008D5974"/>
    <w:rsid w:val="008D5D1F"/>
    <w:rsid w:val="008D66D7"/>
    <w:rsid w:val="008D6D2E"/>
    <w:rsid w:val="008D7002"/>
    <w:rsid w:val="008E05BC"/>
    <w:rsid w:val="008E1197"/>
    <w:rsid w:val="008E12AB"/>
    <w:rsid w:val="008E1527"/>
    <w:rsid w:val="008E18B7"/>
    <w:rsid w:val="008E2E94"/>
    <w:rsid w:val="008E3008"/>
    <w:rsid w:val="008E364A"/>
    <w:rsid w:val="008E40FE"/>
    <w:rsid w:val="008E46B3"/>
    <w:rsid w:val="008E4D0A"/>
    <w:rsid w:val="008E5304"/>
    <w:rsid w:val="008E5916"/>
    <w:rsid w:val="008E6AC6"/>
    <w:rsid w:val="008F15F7"/>
    <w:rsid w:val="008F163E"/>
    <w:rsid w:val="008F1D15"/>
    <w:rsid w:val="008F2BED"/>
    <w:rsid w:val="008F2D02"/>
    <w:rsid w:val="008F353E"/>
    <w:rsid w:val="008F3BE8"/>
    <w:rsid w:val="008F3C73"/>
    <w:rsid w:val="008F3E7C"/>
    <w:rsid w:val="008F5D79"/>
    <w:rsid w:val="008F5F65"/>
    <w:rsid w:val="008F613D"/>
    <w:rsid w:val="008F6369"/>
    <w:rsid w:val="008F704B"/>
    <w:rsid w:val="008F71A8"/>
    <w:rsid w:val="00901AEB"/>
    <w:rsid w:val="00903609"/>
    <w:rsid w:val="0090391B"/>
    <w:rsid w:val="00903C7C"/>
    <w:rsid w:val="00905D65"/>
    <w:rsid w:val="009074B5"/>
    <w:rsid w:val="0090797F"/>
    <w:rsid w:val="00907989"/>
    <w:rsid w:val="00907F7F"/>
    <w:rsid w:val="00910778"/>
    <w:rsid w:val="00911014"/>
    <w:rsid w:val="009110F5"/>
    <w:rsid w:val="00911372"/>
    <w:rsid w:val="00911CEC"/>
    <w:rsid w:val="00913C97"/>
    <w:rsid w:val="00914BC4"/>
    <w:rsid w:val="0091507B"/>
    <w:rsid w:val="00915185"/>
    <w:rsid w:val="00915C0E"/>
    <w:rsid w:val="0091621B"/>
    <w:rsid w:val="00916343"/>
    <w:rsid w:val="009164C0"/>
    <w:rsid w:val="00916738"/>
    <w:rsid w:val="0091763B"/>
    <w:rsid w:val="00917DD6"/>
    <w:rsid w:val="0092017F"/>
    <w:rsid w:val="00920273"/>
    <w:rsid w:val="00920F9B"/>
    <w:rsid w:val="0092115F"/>
    <w:rsid w:val="00921171"/>
    <w:rsid w:val="009212B7"/>
    <w:rsid w:val="00922AE4"/>
    <w:rsid w:val="0092301E"/>
    <w:rsid w:val="009235C9"/>
    <w:rsid w:val="00923F0C"/>
    <w:rsid w:val="009242FC"/>
    <w:rsid w:val="00924301"/>
    <w:rsid w:val="00925C57"/>
    <w:rsid w:val="00925E17"/>
    <w:rsid w:val="0092648E"/>
    <w:rsid w:val="0092718D"/>
    <w:rsid w:val="0092742C"/>
    <w:rsid w:val="0093084B"/>
    <w:rsid w:val="00930FC6"/>
    <w:rsid w:val="009310F6"/>
    <w:rsid w:val="00932108"/>
    <w:rsid w:val="009321D0"/>
    <w:rsid w:val="00932C44"/>
    <w:rsid w:val="00933BAB"/>
    <w:rsid w:val="009340FE"/>
    <w:rsid w:val="0093457A"/>
    <w:rsid w:val="0093511D"/>
    <w:rsid w:val="009355AA"/>
    <w:rsid w:val="009361AA"/>
    <w:rsid w:val="00937182"/>
    <w:rsid w:val="00940130"/>
    <w:rsid w:val="009410F1"/>
    <w:rsid w:val="009411C6"/>
    <w:rsid w:val="00941923"/>
    <w:rsid w:val="00941F95"/>
    <w:rsid w:val="0094333B"/>
    <w:rsid w:val="00943BED"/>
    <w:rsid w:val="00943C1A"/>
    <w:rsid w:val="00943C20"/>
    <w:rsid w:val="009440C7"/>
    <w:rsid w:val="00944930"/>
    <w:rsid w:val="00944FD9"/>
    <w:rsid w:val="00945032"/>
    <w:rsid w:val="009462AF"/>
    <w:rsid w:val="009468AE"/>
    <w:rsid w:val="00946C48"/>
    <w:rsid w:val="00947276"/>
    <w:rsid w:val="009473A2"/>
    <w:rsid w:val="0095221A"/>
    <w:rsid w:val="00952D90"/>
    <w:rsid w:val="009531B1"/>
    <w:rsid w:val="009536A6"/>
    <w:rsid w:val="00956181"/>
    <w:rsid w:val="00956507"/>
    <w:rsid w:val="00957304"/>
    <w:rsid w:val="00957692"/>
    <w:rsid w:val="00957D37"/>
    <w:rsid w:val="00957DB7"/>
    <w:rsid w:val="00957F87"/>
    <w:rsid w:val="0096086B"/>
    <w:rsid w:val="00960E13"/>
    <w:rsid w:val="009613F8"/>
    <w:rsid w:val="009619C6"/>
    <w:rsid w:val="0096204A"/>
    <w:rsid w:val="00962B33"/>
    <w:rsid w:val="00962F78"/>
    <w:rsid w:val="009632FA"/>
    <w:rsid w:val="00966210"/>
    <w:rsid w:val="0096643D"/>
    <w:rsid w:val="009665C8"/>
    <w:rsid w:val="00966F72"/>
    <w:rsid w:val="00967B05"/>
    <w:rsid w:val="00970558"/>
    <w:rsid w:val="0097061D"/>
    <w:rsid w:val="0097084C"/>
    <w:rsid w:val="00974D6B"/>
    <w:rsid w:val="00974EC8"/>
    <w:rsid w:val="00974FDC"/>
    <w:rsid w:val="009758F3"/>
    <w:rsid w:val="0097693F"/>
    <w:rsid w:val="0097735E"/>
    <w:rsid w:val="00977D99"/>
    <w:rsid w:val="0098041F"/>
    <w:rsid w:val="009807F2"/>
    <w:rsid w:val="009815F1"/>
    <w:rsid w:val="00981F07"/>
    <w:rsid w:val="009834E9"/>
    <w:rsid w:val="00983DA0"/>
    <w:rsid w:val="00984860"/>
    <w:rsid w:val="0098627F"/>
    <w:rsid w:val="00990130"/>
    <w:rsid w:val="0099084C"/>
    <w:rsid w:val="00992FB5"/>
    <w:rsid w:val="00994AF2"/>
    <w:rsid w:val="00994DA3"/>
    <w:rsid w:val="00994FF6"/>
    <w:rsid w:val="00995351"/>
    <w:rsid w:val="0099536E"/>
    <w:rsid w:val="009953BB"/>
    <w:rsid w:val="009974DE"/>
    <w:rsid w:val="009978AC"/>
    <w:rsid w:val="009A0B7F"/>
    <w:rsid w:val="009A1D15"/>
    <w:rsid w:val="009A1E45"/>
    <w:rsid w:val="009A2189"/>
    <w:rsid w:val="009A21DC"/>
    <w:rsid w:val="009A28F9"/>
    <w:rsid w:val="009A38BC"/>
    <w:rsid w:val="009A3EA4"/>
    <w:rsid w:val="009A4876"/>
    <w:rsid w:val="009A48BE"/>
    <w:rsid w:val="009A5A73"/>
    <w:rsid w:val="009A6AF3"/>
    <w:rsid w:val="009A73AF"/>
    <w:rsid w:val="009A7BA2"/>
    <w:rsid w:val="009B11FE"/>
    <w:rsid w:val="009B181F"/>
    <w:rsid w:val="009B191F"/>
    <w:rsid w:val="009B259F"/>
    <w:rsid w:val="009B29DE"/>
    <w:rsid w:val="009B39C7"/>
    <w:rsid w:val="009B4A7A"/>
    <w:rsid w:val="009B710D"/>
    <w:rsid w:val="009B71EC"/>
    <w:rsid w:val="009C00E8"/>
    <w:rsid w:val="009C012F"/>
    <w:rsid w:val="009C2064"/>
    <w:rsid w:val="009C20D5"/>
    <w:rsid w:val="009C390E"/>
    <w:rsid w:val="009C3A2E"/>
    <w:rsid w:val="009C3B90"/>
    <w:rsid w:val="009C7747"/>
    <w:rsid w:val="009C7FB0"/>
    <w:rsid w:val="009D00EF"/>
    <w:rsid w:val="009D191F"/>
    <w:rsid w:val="009D1DAB"/>
    <w:rsid w:val="009D27A9"/>
    <w:rsid w:val="009D2BF1"/>
    <w:rsid w:val="009D3838"/>
    <w:rsid w:val="009D398D"/>
    <w:rsid w:val="009D46F3"/>
    <w:rsid w:val="009D491B"/>
    <w:rsid w:val="009D4FAE"/>
    <w:rsid w:val="009D5053"/>
    <w:rsid w:val="009D553F"/>
    <w:rsid w:val="009D71FC"/>
    <w:rsid w:val="009E0F1F"/>
    <w:rsid w:val="009E0F66"/>
    <w:rsid w:val="009E18B5"/>
    <w:rsid w:val="009E1914"/>
    <w:rsid w:val="009E1A3F"/>
    <w:rsid w:val="009E1B5A"/>
    <w:rsid w:val="009E22B0"/>
    <w:rsid w:val="009E3364"/>
    <w:rsid w:val="009E6032"/>
    <w:rsid w:val="009E6233"/>
    <w:rsid w:val="009E679D"/>
    <w:rsid w:val="009E67E4"/>
    <w:rsid w:val="009E7785"/>
    <w:rsid w:val="009E7F31"/>
    <w:rsid w:val="009F1178"/>
    <w:rsid w:val="009F23BF"/>
    <w:rsid w:val="009F451A"/>
    <w:rsid w:val="009F47C7"/>
    <w:rsid w:val="009F4A53"/>
    <w:rsid w:val="009F4AB2"/>
    <w:rsid w:val="009F4E85"/>
    <w:rsid w:val="009F524D"/>
    <w:rsid w:val="009F5A1F"/>
    <w:rsid w:val="009F6AF5"/>
    <w:rsid w:val="009F6B15"/>
    <w:rsid w:val="009F6BD4"/>
    <w:rsid w:val="009F6C9F"/>
    <w:rsid w:val="009F7F7B"/>
    <w:rsid w:val="00A0200C"/>
    <w:rsid w:val="00A02527"/>
    <w:rsid w:val="00A02D7C"/>
    <w:rsid w:val="00A03135"/>
    <w:rsid w:val="00A03A71"/>
    <w:rsid w:val="00A0468E"/>
    <w:rsid w:val="00A0539F"/>
    <w:rsid w:val="00A05420"/>
    <w:rsid w:val="00A06096"/>
    <w:rsid w:val="00A060FB"/>
    <w:rsid w:val="00A06567"/>
    <w:rsid w:val="00A076EE"/>
    <w:rsid w:val="00A07773"/>
    <w:rsid w:val="00A07A3B"/>
    <w:rsid w:val="00A1081A"/>
    <w:rsid w:val="00A109AA"/>
    <w:rsid w:val="00A110F9"/>
    <w:rsid w:val="00A12B64"/>
    <w:rsid w:val="00A13437"/>
    <w:rsid w:val="00A13D0B"/>
    <w:rsid w:val="00A14523"/>
    <w:rsid w:val="00A15658"/>
    <w:rsid w:val="00A20569"/>
    <w:rsid w:val="00A2061D"/>
    <w:rsid w:val="00A206AF"/>
    <w:rsid w:val="00A2168C"/>
    <w:rsid w:val="00A21F96"/>
    <w:rsid w:val="00A232BD"/>
    <w:rsid w:val="00A2604C"/>
    <w:rsid w:val="00A260FB"/>
    <w:rsid w:val="00A26DEE"/>
    <w:rsid w:val="00A26E58"/>
    <w:rsid w:val="00A277F7"/>
    <w:rsid w:val="00A27E74"/>
    <w:rsid w:val="00A30603"/>
    <w:rsid w:val="00A30637"/>
    <w:rsid w:val="00A30EB9"/>
    <w:rsid w:val="00A30F64"/>
    <w:rsid w:val="00A310D3"/>
    <w:rsid w:val="00A31884"/>
    <w:rsid w:val="00A32462"/>
    <w:rsid w:val="00A33073"/>
    <w:rsid w:val="00A33D27"/>
    <w:rsid w:val="00A34E6F"/>
    <w:rsid w:val="00A350D0"/>
    <w:rsid w:val="00A405E3"/>
    <w:rsid w:val="00A42076"/>
    <w:rsid w:val="00A42588"/>
    <w:rsid w:val="00A4263E"/>
    <w:rsid w:val="00A4296D"/>
    <w:rsid w:val="00A446A2"/>
    <w:rsid w:val="00A454BB"/>
    <w:rsid w:val="00A45573"/>
    <w:rsid w:val="00A45698"/>
    <w:rsid w:val="00A457C3"/>
    <w:rsid w:val="00A462D3"/>
    <w:rsid w:val="00A46775"/>
    <w:rsid w:val="00A476D6"/>
    <w:rsid w:val="00A47D36"/>
    <w:rsid w:val="00A51FCF"/>
    <w:rsid w:val="00A522A6"/>
    <w:rsid w:val="00A52B93"/>
    <w:rsid w:val="00A536D4"/>
    <w:rsid w:val="00A5463E"/>
    <w:rsid w:val="00A54CE7"/>
    <w:rsid w:val="00A55449"/>
    <w:rsid w:val="00A55EEE"/>
    <w:rsid w:val="00A563E4"/>
    <w:rsid w:val="00A5747E"/>
    <w:rsid w:val="00A607E6"/>
    <w:rsid w:val="00A632B3"/>
    <w:rsid w:val="00A650F4"/>
    <w:rsid w:val="00A6546C"/>
    <w:rsid w:val="00A66875"/>
    <w:rsid w:val="00A66FB5"/>
    <w:rsid w:val="00A7295C"/>
    <w:rsid w:val="00A73989"/>
    <w:rsid w:val="00A73C4C"/>
    <w:rsid w:val="00A73D7E"/>
    <w:rsid w:val="00A74089"/>
    <w:rsid w:val="00A74BF8"/>
    <w:rsid w:val="00A74E19"/>
    <w:rsid w:val="00A75405"/>
    <w:rsid w:val="00A76E08"/>
    <w:rsid w:val="00A822B4"/>
    <w:rsid w:val="00A83295"/>
    <w:rsid w:val="00A83627"/>
    <w:rsid w:val="00A86756"/>
    <w:rsid w:val="00A86CFC"/>
    <w:rsid w:val="00A8773F"/>
    <w:rsid w:val="00A877D1"/>
    <w:rsid w:val="00A87D9F"/>
    <w:rsid w:val="00A902D9"/>
    <w:rsid w:val="00A9035A"/>
    <w:rsid w:val="00A906CE"/>
    <w:rsid w:val="00A92343"/>
    <w:rsid w:val="00A929EF"/>
    <w:rsid w:val="00A92BB2"/>
    <w:rsid w:val="00A936B2"/>
    <w:rsid w:val="00A93876"/>
    <w:rsid w:val="00A94066"/>
    <w:rsid w:val="00A95A20"/>
    <w:rsid w:val="00A95E0B"/>
    <w:rsid w:val="00A96B06"/>
    <w:rsid w:val="00A97519"/>
    <w:rsid w:val="00AA003B"/>
    <w:rsid w:val="00AA0216"/>
    <w:rsid w:val="00AA0BEC"/>
    <w:rsid w:val="00AA1BD5"/>
    <w:rsid w:val="00AA35F7"/>
    <w:rsid w:val="00AA4E8F"/>
    <w:rsid w:val="00AB1177"/>
    <w:rsid w:val="00AB21D5"/>
    <w:rsid w:val="00AB2210"/>
    <w:rsid w:val="00AB2221"/>
    <w:rsid w:val="00AB24BC"/>
    <w:rsid w:val="00AB2902"/>
    <w:rsid w:val="00AB299B"/>
    <w:rsid w:val="00AB363F"/>
    <w:rsid w:val="00AB3A9A"/>
    <w:rsid w:val="00AB5776"/>
    <w:rsid w:val="00AB6159"/>
    <w:rsid w:val="00AB63AA"/>
    <w:rsid w:val="00AB6BAD"/>
    <w:rsid w:val="00AB71E7"/>
    <w:rsid w:val="00AB7C43"/>
    <w:rsid w:val="00AC033B"/>
    <w:rsid w:val="00AC1334"/>
    <w:rsid w:val="00AC1498"/>
    <w:rsid w:val="00AC1BA5"/>
    <w:rsid w:val="00AC1CF5"/>
    <w:rsid w:val="00AC2040"/>
    <w:rsid w:val="00AC2473"/>
    <w:rsid w:val="00AC2651"/>
    <w:rsid w:val="00AC2831"/>
    <w:rsid w:val="00AC2D0E"/>
    <w:rsid w:val="00AC30E8"/>
    <w:rsid w:val="00AC31BC"/>
    <w:rsid w:val="00AC3916"/>
    <w:rsid w:val="00AC3BC0"/>
    <w:rsid w:val="00AC4793"/>
    <w:rsid w:val="00AC49E5"/>
    <w:rsid w:val="00AC5183"/>
    <w:rsid w:val="00AC55C0"/>
    <w:rsid w:val="00AC669A"/>
    <w:rsid w:val="00AC6C82"/>
    <w:rsid w:val="00AC7F61"/>
    <w:rsid w:val="00AD0536"/>
    <w:rsid w:val="00AD21B0"/>
    <w:rsid w:val="00AD24C6"/>
    <w:rsid w:val="00AD5241"/>
    <w:rsid w:val="00AD55B1"/>
    <w:rsid w:val="00AD72AC"/>
    <w:rsid w:val="00AD7451"/>
    <w:rsid w:val="00AD752B"/>
    <w:rsid w:val="00AD773E"/>
    <w:rsid w:val="00AD778D"/>
    <w:rsid w:val="00AD7970"/>
    <w:rsid w:val="00AE0BF1"/>
    <w:rsid w:val="00AE1D1E"/>
    <w:rsid w:val="00AE3865"/>
    <w:rsid w:val="00AE3B62"/>
    <w:rsid w:val="00AE48C8"/>
    <w:rsid w:val="00AE5978"/>
    <w:rsid w:val="00AE6271"/>
    <w:rsid w:val="00AE66F4"/>
    <w:rsid w:val="00AE70FD"/>
    <w:rsid w:val="00AF095E"/>
    <w:rsid w:val="00AF1027"/>
    <w:rsid w:val="00AF1BEE"/>
    <w:rsid w:val="00AF225F"/>
    <w:rsid w:val="00AF2C3C"/>
    <w:rsid w:val="00AF35BA"/>
    <w:rsid w:val="00AF37A3"/>
    <w:rsid w:val="00AF3DF9"/>
    <w:rsid w:val="00AF50CF"/>
    <w:rsid w:val="00AF79B9"/>
    <w:rsid w:val="00B002DE"/>
    <w:rsid w:val="00B00E8D"/>
    <w:rsid w:val="00B012AC"/>
    <w:rsid w:val="00B018B0"/>
    <w:rsid w:val="00B023EB"/>
    <w:rsid w:val="00B029FB"/>
    <w:rsid w:val="00B02EE5"/>
    <w:rsid w:val="00B03223"/>
    <w:rsid w:val="00B03E3E"/>
    <w:rsid w:val="00B06C20"/>
    <w:rsid w:val="00B06E69"/>
    <w:rsid w:val="00B101BF"/>
    <w:rsid w:val="00B11B24"/>
    <w:rsid w:val="00B11F0C"/>
    <w:rsid w:val="00B129DD"/>
    <w:rsid w:val="00B12D5F"/>
    <w:rsid w:val="00B1408E"/>
    <w:rsid w:val="00B14927"/>
    <w:rsid w:val="00B15B36"/>
    <w:rsid w:val="00B1682A"/>
    <w:rsid w:val="00B17F60"/>
    <w:rsid w:val="00B20D2E"/>
    <w:rsid w:val="00B21B33"/>
    <w:rsid w:val="00B21E14"/>
    <w:rsid w:val="00B21EA8"/>
    <w:rsid w:val="00B221CA"/>
    <w:rsid w:val="00B229D9"/>
    <w:rsid w:val="00B22B3E"/>
    <w:rsid w:val="00B23BC0"/>
    <w:rsid w:val="00B2413E"/>
    <w:rsid w:val="00B249D8"/>
    <w:rsid w:val="00B24DBC"/>
    <w:rsid w:val="00B278ED"/>
    <w:rsid w:val="00B27929"/>
    <w:rsid w:val="00B309BA"/>
    <w:rsid w:val="00B30FD8"/>
    <w:rsid w:val="00B32454"/>
    <w:rsid w:val="00B324A5"/>
    <w:rsid w:val="00B32C97"/>
    <w:rsid w:val="00B3369C"/>
    <w:rsid w:val="00B33747"/>
    <w:rsid w:val="00B33761"/>
    <w:rsid w:val="00B33CEE"/>
    <w:rsid w:val="00B3557A"/>
    <w:rsid w:val="00B35BA8"/>
    <w:rsid w:val="00B36240"/>
    <w:rsid w:val="00B36FC0"/>
    <w:rsid w:val="00B3745D"/>
    <w:rsid w:val="00B378DF"/>
    <w:rsid w:val="00B37F2C"/>
    <w:rsid w:val="00B41634"/>
    <w:rsid w:val="00B42655"/>
    <w:rsid w:val="00B44924"/>
    <w:rsid w:val="00B44EE8"/>
    <w:rsid w:val="00B454AC"/>
    <w:rsid w:val="00B45E0A"/>
    <w:rsid w:val="00B46AB0"/>
    <w:rsid w:val="00B47E77"/>
    <w:rsid w:val="00B504C3"/>
    <w:rsid w:val="00B50721"/>
    <w:rsid w:val="00B51D0A"/>
    <w:rsid w:val="00B52A63"/>
    <w:rsid w:val="00B52AF3"/>
    <w:rsid w:val="00B5392F"/>
    <w:rsid w:val="00B53F7B"/>
    <w:rsid w:val="00B5445F"/>
    <w:rsid w:val="00B54D96"/>
    <w:rsid w:val="00B552AF"/>
    <w:rsid w:val="00B55B3C"/>
    <w:rsid w:val="00B55B5A"/>
    <w:rsid w:val="00B55D87"/>
    <w:rsid w:val="00B56991"/>
    <w:rsid w:val="00B5733E"/>
    <w:rsid w:val="00B60716"/>
    <w:rsid w:val="00B60F15"/>
    <w:rsid w:val="00B62986"/>
    <w:rsid w:val="00B65574"/>
    <w:rsid w:val="00B66419"/>
    <w:rsid w:val="00B6645E"/>
    <w:rsid w:val="00B66848"/>
    <w:rsid w:val="00B66889"/>
    <w:rsid w:val="00B670AF"/>
    <w:rsid w:val="00B67455"/>
    <w:rsid w:val="00B70855"/>
    <w:rsid w:val="00B70A99"/>
    <w:rsid w:val="00B70B27"/>
    <w:rsid w:val="00B712ED"/>
    <w:rsid w:val="00B71744"/>
    <w:rsid w:val="00B7181E"/>
    <w:rsid w:val="00B71835"/>
    <w:rsid w:val="00B71E4D"/>
    <w:rsid w:val="00B72A78"/>
    <w:rsid w:val="00B72F81"/>
    <w:rsid w:val="00B7393C"/>
    <w:rsid w:val="00B73FF4"/>
    <w:rsid w:val="00B744B3"/>
    <w:rsid w:val="00B744CA"/>
    <w:rsid w:val="00B74D3C"/>
    <w:rsid w:val="00B75F94"/>
    <w:rsid w:val="00B76534"/>
    <w:rsid w:val="00B7729E"/>
    <w:rsid w:val="00B779A2"/>
    <w:rsid w:val="00B80DA2"/>
    <w:rsid w:val="00B811C7"/>
    <w:rsid w:val="00B81B46"/>
    <w:rsid w:val="00B82D5F"/>
    <w:rsid w:val="00B831D9"/>
    <w:rsid w:val="00B832C5"/>
    <w:rsid w:val="00B8361A"/>
    <w:rsid w:val="00B84018"/>
    <w:rsid w:val="00B84A20"/>
    <w:rsid w:val="00B85621"/>
    <w:rsid w:val="00B862EC"/>
    <w:rsid w:val="00B878F6"/>
    <w:rsid w:val="00B87A61"/>
    <w:rsid w:val="00B90414"/>
    <w:rsid w:val="00B91BDC"/>
    <w:rsid w:val="00B9222B"/>
    <w:rsid w:val="00B9344D"/>
    <w:rsid w:val="00B934C1"/>
    <w:rsid w:val="00B938AC"/>
    <w:rsid w:val="00B94327"/>
    <w:rsid w:val="00B94BB0"/>
    <w:rsid w:val="00B94F8C"/>
    <w:rsid w:val="00B95550"/>
    <w:rsid w:val="00B95C25"/>
    <w:rsid w:val="00B95C49"/>
    <w:rsid w:val="00B95F68"/>
    <w:rsid w:val="00B961E4"/>
    <w:rsid w:val="00B96BB6"/>
    <w:rsid w:val="00B96E64"/>
    <w:rsid w:val="00B96EFF"/>
    <w:rsid w:val="00B97944"/>
    <w:rsid w:val="00B97F2A"/>
    <w:rsid w:val="00BA0E79"/>
    <w:rsid w:val="00BA1B89"/>
    <w:rsid w:val="00BA1C27"/>
    <w:rsid w:val="00BA2160"/>
    <w:rsid w:val="00BA21F7"/>
    <w:rsid w:val="00BA2FEE"/>
    <w:rsid w:val="00BA30E3"/>
    <w:rsid w:val="00BA46ED"/>
    <w:rsid w:val="00BA4AC6"/>
    <w:rsid w:val="00BA4B4B"/>
    <w:rsid w:val="00BA639A"/>
    <w:rsid w:val="00BA7021"/>
    <w:rsid w:val="00BA7D5C"/>
    <w:rsid w:val="00BA7F86"/>
    <w:rsid w:val="00BB0367"/>
    <w:rsid w:val="00BB1177"/>
    <w:rsid w:val="00BB1369"/>
    <w:rsid w:val="00BB15A0"/>
    <w:rsid w:val="00BB1AD7"/>
    <w:rsid w:val="00BB1C6F"/>
    <w:rsid w:val="00BB1E14"/>
    <w:rsid w:val="00BB3638"/>
    <w:rsid w:val="00BB39AA"/>
    <w:rsid w:val="00BB3A5C"/>
    <w:rsid w:val="00BB3F30"/>
    <w:rsid w:val="00BB4204"/>
    <w:rsid w:val="00BB433E"/>
    <w:rsid w:val="00BB71A9"/>
    <w:rsid w:val="00BB7C6C"/>
    <w:rsid w:val="00BC2028"/>
    <w:rsid w:val="00BC211E"/>
    <w:rsid w:val="00BC39AE"/>
    <w:rsid w:val="00BC3B1A"/>
    <w:rsid w:val="00BC5112"/>
    <w:rsid w:val="00BC546D"/>
    <w:rsid w:val="00BC5980"/>
    <w:rsid w:val="00BC63C6"/>
    <w:rsid w:val="00BC6D36"/>
    <w:rsid w:val="00BC6E2F"/>
    <w:rsid w:val="00BC6FED"/>
    <w:rsid w:val="00BD0B13"/>
    <w:rsid w:val="00BD102B"/>
    <w:rsid w:val="00BD1171"/>
    <w:rsid w:val="00BD15F8"/>
    <w:rsid w:val="00BD1F69"/>
    <w:rsid w:val="00BD3B0D"/>
    <w:rsid w:val="00BD3D16"/>
    <w:rsid w:val="00BD3EDC"/>
    <w:rsid w:val="00BD3FC7"/>
    <w:rsid w:val="00BD40C3"/>
    <w:rsid w:val="00BD42C5"/>
    <w:rsid w:val="00BD51EA"/>
    <w:rsid w:val="00BD5411"/>
    <w:rsid w:val="00BD592D"/>
    <w:rsid w:val="00BD60B8"/>
    <w:rsid w:val="00BD6324"/>
    <w:rsid w:val="00BE0801"/>
    <w:rsid w:val="00BE0A39"/>
    <w:rsid w:val="00BE0C01"/>
    <w:rsid w:val="00BE1324"/>
    <w:rsid w:val="00BE2802"/>
    <w:rsid w:val="00BE2CFF"/>
    <w:rsid w:val="00BE2EFA"/>
    <w:rsid w:val="00BE35F3"/>
    <w:rsid w:val="00BE3822"/>
    <w:rsid w:val="00BE3831"/>
    <w:rsid w:val="00BE4490"/>
    <w:rsid w:val="00BE518B"/>
    <w:rsid w:val="00BE56BE"/>
    <w:rsid w:val="00BE598D"/>
    <w:rsid w:val="00BE5DAB"/>
    <w:rsid w:val="00BE75ED"/>
    <w:rsid w:val="00BE7FC4"/>
    <w:rsid w:val="00BF0EBB"/>
    <w:rsid w:val="00BF145E"/>
    <w:rsid w:val="00BF15A2"/>
    <w:rsid w:val="00BF1741"/>
    <w:rsid w:val="00BF2CD7"/>
    <w:rsid w:val="00BF38B5"/>
    <w:rsid w:val="00BF4312"/>
    <w:rsid w:val="00BF461C"/>
    <w:rsid w:val="00BF4BAF"/>
    <w:rsid w:val="00BF4E59"/>
    <w:rsid w:val="00BF4F30"/>
    <w:rsid w:val="00BF5259"/>
    <w:rsid w:val="00BF6343"/>
    <w:rsid w:val="00BF7464"/>
    <w:rsid w:val="00C016D5"/>
    <w:rsid w:val="00C03107"/>
    <w:rsid w:val="00C03337"/>
    <w:rsid w:val="00C0483D"/>
    <w:rsid w:val="00C04B76"/>
    <w:rsid w:val="00C04BDE"/>
    <w:rsid w:val="00C059FA"/>
    <w:rsid w:val="00C061DF"/>
    <w:rsid w:val="00C06D15"/>
    <w:rsid w:val="00C073E2"/>
    <w:rsid w:val="00C07B57"/>
    <w:rsid w:val="00C07E2B"/>
    <w:rsid w:val="00C10251"/>
    <w:rsid w:val="00C10693"/>
    <w:rsid w:val="00C11B80"/>
    <w:rsid w:val="00C14AA4"/>
    <w:rsid w:val="00C14FE3"/>
    <w:rsid w:val="00C171D8"/>
    <w:rsid w:val="00C17C39"/>
    <w:rsid w:val="00C219CD"/>
    <w:rsid w:val="00C22BCB"/>
    <w:rsid w:val="00C231FA"/>
    <w:rsid w:val="00C24E8F"/>
    <w:rsid w:val="00C252E1"/>
    <w:rsid w:val="00C25D61"/>
    <w:rsid w:val="00C26B30"/>
    <w:rsid w:val="00C27CF9"/>
    <w:rsid w:val="00C302E4"/>
    <w:rsid w:val="00C30B8F"/>
    <w:rsid w:val="00C30CF6"/>
    <w:rsid w:val="00C3107B"/>
    <w:rsid w:val="00C31786"/>
    <w:rsid w:val="00C31D88"/>
    <w:rsid w:val="00C31F12"/>
    <w:rsid w:val="00C32169"/>
    <w:rsid w:val="00C3255C"/>
    <w:rsid w:val="00C330B5"/>
    <w:rsid w:val="00C33593"/>
    <w:rsid w:val="00C3365F"/>
    <w:rsid w:val="00C33D0D"/>
    <w:rsid w:val="00C344FB"/>
    <w:rsid w:val="00C3646F"/>
    <w:rsid w:val="00C36E67"/>
    <w:rsid w:val="00C3713D"/>
    <w:rsid w:val="00C371B9"/>
    <w:rsid w:val="00C375B0"/>
    <w:rsid w:val="00C40E16"/>
    <w:rsid w:val="00C411A7"/>
    <w:rsid w:val="00C4152F"/>
    <w:rsid w:val="00C41A75"/>
    <w:rsid w:val="00C41CC7"/>
    <w:rsid w:val="00C4238B"/>
    <w:rsid w:val="00C440AB"/>
    <w:rsid w:val="00C44509"/>
    <w:rsid w:val="00C44766"/>
    <w:rsid w:val="00C45B18"/>
    <w:rsid w:val="00C47AC3"/>
    <w:rsid w:val="00C5021A"/>
    <w:rsid w:val="00C5032C"/>
    <w:rsid w:val="00C50BF3"/>
    <w:rsid w:val="00C50EBD"/>
    <w:rsid w:val="00C51221"/>
    <w:rsid w:val="00C51722"/>
    <w:rsid w:val="00C51F87"/>
    <w:rsid w:val="00C53C9C"/>
    <w:rsid w:val="00C55D01"/>
    <w:rsid w:val="00C55FA4"/>
    <w:rsid w:val="00C563FC"/>
    <w:rsid w:val="00C6028D"/>
    <w:rsid w:val="00C60345"/>
    <w:rsid w:val="00C61D69"/>
    <w:rsid w:val="00C6223D"/>
    <w:rsid w:val="00C624D6"/>
    <w:rsid w:val="00C62903"/>
    <w:rsid w:val="00C62A57"/>
    <w:rsid w:val="00C633C4"/>
    <w:rsid w:val="00C64045"/>
    <w:rsid w:val="00C651B1"/>
    <w:rsid w:val="00C6669C"/>
    <w:rsid w:val="00C67069"/>
    <w:rsid w:val="00C702B8"/>
    <w:rsid w:val="00C706C5"/>
    <w:rsid w:val="00C70C2A"/>
    <w:rsid w:val="00C70EA1"/>
    <w:rsid w:val="00C71242"/>
    <w:rsid w:val="00C71279"/>
    <w:rsid w:val="00C7153D"/>
    <w:rsid w:val="00C725AB"/>
    <w:rsid w:val="00C7285C"/>
    <w:rsid w:val="00C73290"/>
    <w:rsid w:val="00C73E1B"/>
    <w:rsid w:val="00C73F43"/>
    <w:rsid w:val="00C74461"/>
    <w:rsid w:val="00C74539"/>
    <w:rsid w:val="00C74B71"/>
    <w:rsid w:val="00C75021"/>
    <w:rsid w:val="00C75297"/>
    <w:rsid w:val="00C75482"/>
    <w:rsid w:val="00C760FC"/>
    <w:rsid w:val="00C7663B"/>
    <w:rsid w:val="00C776B3"/>
    <w:rsid w:val="00C8041C"/>
    <w:rsid w:val="00C814CA"/>
    <w:rsid w:val="00C8157A"/>
    <w:rsid w:val="00C8180C"/>
    <w:rsid w:val="00C81996"/>
    <w:rsid w:val="00C81D57"/>
    <w:rsid w:val="00C8245F"/>
    <w:rsid w:val="00C85226"/>
    <w:rsid w:val="00C8759A"/>
    <w:rsid w:val="00C87F19"/>
    <w:rsid w:val="00C91424"/>
    <w:rsid w:val="00C92152"/>
    <w:rsid w:val="00C92F7C"/>
    <w:rsid w:val="00C93EAF"/>
    <w:rsid w:val="00C94036"/>
    <w:rsid w:val="00C9410F"/>
    <w:rsid w:val="00C9437F"/>
    <w:rsid w:val="00C94A12"/>
    <w:rsid w:val="00C96727"/>
    <w:rsid w:val="00C97FEE"/>
    <w:rsid w:val="00CA076E"/>
    <w:rsid w:val="00CA0FC4"/>
    <w:rsid w:val="00CA1C07"/>
    <w:rsid w:val="00CA1C81"/>
    <w:rsid w:val="00CA3207"/>
    <w:rsid w:val="00CA724B"/>
    <w:rsid w:val="00CA7A9D"/>
    <w:rsid w:val="00CB128A"/>
    <w:rsid w:val="00CB244B"/>
    <w:rsid w:val="00CB28FA"/>
    <w:rsid w:val="00CB2951"/>
    <w:rsid w:val="00CB336F"/>
    <w:rsid w:val="00CB3F9A"/>
    <w:rsid w:val="00CB4629"/>
    <w:rsid w:val="00CB4BE0"/>
    <w:rsid w:val="00CB63CB"/>
    <w:rsid w:val="00CB64D9"/>
    <w:rsid w:val="00CB7B8D"/>
    <w:rsid w:val="00CB7D67"/>
    <w:rsid w:val="00CC01AC"/>
    <w:rsid w:val="00CC0837"/>
    <w:rsid w:val="00CC0938"/>
    <w:rsid w:val="00CC0E58"/>
    <w:rsid w:val="00CC21BD"/>
    <w:rsid w:val="00CC2EAB"/>
    <w:rsid w:val="00CC317A"/>
    <w:rsid w:val="00CC3696"/>
    <w:rsid w:val="00CC3A33"/>
    <w:rsid w:val="00CC407B"/>
    <w:rsid w:val="00CC4995"/>
    <w:rsid w:val="00CC4B3B"/>
    <w:rsid w:val="00CC627C"/>
    <w:rsid w:val="00CC69BB"/>
    <w:rsid w:val="00CC6AE7"/>
    <w:rsid w:val="00CC7097"/>
    <w:rsid w:val="00CD05D0"/>
    <w:rsid w:val="00CD0ED9"/>
    <w:rsid w:val="00CD1908"/>
    <w:rsid w:val="00CD1E2D"/>
    <w:rsid w:val="00CD2502"/>
    <w:rsid w:val="00CD3558"/>
    <w:rsid w:val="00CD4052"/>
    <w:rsid w:val="00CD4572"/>
    <w:rsid w:val="00CD45DC"/>
    <w:rsid w:val="00CD4CD8"/>
    <w:rsid w:val="00CD4E04"/>
    <w:rsid w:val="00CD5317"/>
    <w:rsid w:val="00CD5F00"/>
    <w:rsid w:val="00CE0DE3"/>
    <w:rsid w:val="00CE1445"/>
    <w:rsid w:val="00CE17C9"/>
    <w:rsid w:val="00CE238C"/>
    <w:rsid w:val="00CE2B05"/>
    <w:rsid w:val="00CE32F4"/>
    <w:rsid w:val="00CE3474"/>
    <w:rsid w:val="00CE3E84"/>
    <w:rsid w:val="00CE56DC"/>
    <w:rsid w:val="00CE59A4"/>
    <w:rsid w:val="00CE6540"/>
    <w:rsid w:val="00CE6704"/>
    <w:rsid w:val="00CE7D1A"/>
    <w:rsid w:val="00CF0159"/>
    <w:rsid w:val="00CF127B"/>
    <w:rsid w:val="00CF333C"/>
    <w:rsid w:val="00CF4977"/>
    <w:rsid w:val="00CF5013"/>
    <w:rsid w:val="00CF6CFF"/>
    <w:rsid w:val="00D0028A"/>
    <w:rsid w:val="00D004F8"/>
    <w:rsid w:val="00D01C48"/>
    <w:rsid w:val="00D01EF7"/>
    <w:rsid w:val="00D02C39"/>
    <w:rsid w:val="00D03096"/>
    <w:rsid w:val="00D03164"/>
    <w:rsid w:val="00D0384A"/>
    <w:rsid w:val="00D05027"/>
    <w:rsid w:val="00D05634"/>
    <w:rsid w:val="00D05A02"/>
    <w:rsid w:val="00D06126"/>
    <w:rsid w:val="00D070D4"/>
    <w:rsid w:val="00D10653"/>
    <w:rsid w:val="00D10A0B"/>
    <w:rsid w:val="00D10B37"/>
    <w:rsid w:val="00D1199F"/>
    <w:rsid w:val="00D120DD"/>
    <w:rsid w:val="00D13021"/>
    <w:rsid w:val="00D14468"/>
    <w:rsid w:val="00D147FD"/>
    <w:rsid w:val="00D15579"/>
    <w:rsid w:val="00D1598E"/>
    <w:rsid w:val="00D15D23"/>
    <w:rsid w:val="00D160C9"/>
    <w:rsid w:val="00D16F66"/>
    <w:rsid w:val="00D17177"/>
    <w:rsid w:val="00D20963"/>
    <w:rsid w:val="00D20A0C"/>
    <w:rsid w:val="00D219D0"/>
    <w:rsid w:val="00D22622"/>
    <w:rsid w:val="00D23A8F"/>
    <w:rsid w:val="00D24275"/>
    <w:rsid w:val="00D24FED"/>
    <w:rsid w:val="00D26167"/>
    <w:rsid w:val="00D278CF"/>
    <w:rsid w:val="00D279A5"/>
    <w:rsid w:val="00D27E4E"/>
    <w:rsid w:val="00D30C91"/>
    <w:rsid w:val="00D31312"/>
    <w:rsid w:val="00D31B81"/>
    <w:rsid w:val="00D31E61"/>
    <w:rsid w:val="00D32380"/>
    <w:rsid w:val="00D32988"/>
    <w:rsid w:val="00D33A15"/>
    <w:rsid w:val="00D33ACE"/>
    <w:rsid w:val="00D34501"/>
    <w:rsid w:val="00D34EE0"/>
    <w:rsid w:val="00D34F12"/>
    <w:rsid w:val="00D352B3"/>
    <w:rsid w:val="00D35617"/>
    <w:rsid w:val="00D35DD9"/>
    <w:rsid w:val="00D35FE0"/>
    <w:rsid w:val="00D364FC"/>
    <w:rsid w:val="00D40127"/>
    <w:rsid w:val="00D40E3B"/>
    <w:rsid w:val="00D41A68"/>
    <w:rsid w:val="00D41BA2"/>
    <w:rsid w:val="00D424E9"/>
    <w:rsid w:val="00D42EFC"/>
    <w:rsid w:val="00D430CD"/>
    <w:rsid w:val="00D4312F"/>
    <w:rsid w:val="00D43500"/>
    <w:rsid w:val="00D436A2"/>
    <w:rsid w:val="00D43EF7"/>
    <w:rsid w:val="00D44DB1"/>
    <w:rsid w:val="00D45B98"/>
    <w:rsid w:val="00D46028"/>
    <w:rsid w:val="00D47C12"/>
    <w:rsid w:val="00D50085"/>
    <w:rsid w:val="00D5128E"/>
    <w:rsid w:val="00D51B98"/>
    <w:rsid w:val="00D5223C"/>
    <w:rsid w:val="00D52451"/>
    <w:rsid w:val="00D52868"/>
    <w:rsid w:val="00D535B0"/>
    <w:rsid w:val="00D544E8"/>
    <w:rsid w:val="00D54736"/>
    <w:rsid w:val="00D555B8"/>
    <w:rsid w:val="00D56096"/>
    <w:rsid w:val="00D5659A"/>
    <w:rsid w:val="00D56F53"/>
    <w:rsid w:val="00D57C22"/>
    <w:rsid w:val="00D61321"/>
    <w:rsid w:val="00D61718"/>
    <w:rsid w:val="00D61E02"/>
    <w:rsid w:val="00D62B25"/>
    <w:rsid w:val="00D62CB3"/>
    <w:rsid w:val="00D637A3"/>
    <w:rsid w:val="00D638DF"/>
    <w:rsid w:val="00D646F8"/>
    <w:rsid w:val="00D64809"/>
    <w:rsid w:val="00D6524D"/>
    <w:rsid w:val="00D655D0"/>
    <w:rsid w:val="00D65981"/>
    <w:rsid w:val="00D65A87"/>
    <w:rsid w:val="00D65F3B"/>
    <w:rsid w:val="00D669D0"/>
    <w:rsid w:val="00D67F92"/>
    <w:rsid w:val="00D70562"/>
    <w:rsid w:val="00D7313B"/>
    <w:rsid w:val="00D73252"/>
    <w:rsid w:val="00D74023"/>
    <w:rsid w:val="00D74C0B"/>
    <w:rsid w:val="00D76E08"/>
    <w:rsid w:val="00D77454"/>
    <w:rsid w:val="00D776F9"/>
    <w:rsid w:val="00D818D3"/>
    <w:rsid w:val="00D81F41"/>
    <w:rsid w:val="00D8476B"/>
    <w:rsid w:val="00D84939"/>
    <w:rsid w:val="00D85164"/>
    <w:rsid w:val="00D85397"/>
    <w:rsid w:val="00D8579B"/>
    <w:rsid w:val="00D858FC"/>
    <w:rsid w:val="00D86EA2"/>
    <w:rsid w:val="00D871CC"/>
    <w:rsid w:val="00D876DA"/>
    <w:rsid w:val="00D92972"/>
    <w:rsid w:val="00D941F2"/>
    <w:rsid w:val="00D94BF3"/>
    <w:rsid w:val="00D951AB"/>
    <w:rsid w:val="00D95597"/>
    <w:rsid w:val="00D9603D"/>
    <w:rsid w:val="00D97A1F"/>
    <w:rsid w:val="00D97AD4"/>
    <w:rsid w:val="00D97D61"/>
    <w:rsid w:val="00DA0BBB"/>
    <w:rsid w:val="00DA1D4E"/>
    <w:rsid w:val="00DA258C"/>
    <w:rsid w:val="00DA3754"/>
    <w:rsid w:val="00DA3791"/>
    <w:rsid w:val="00DA37AD"/>
    <w:rsid w:val="00DA4891"/>
    <w:rsid w:val="00DA491B"/>
    <w:rsid w:val="00DA55E1"/>
    <w:rsid w:val="00DA594D"/>
    <w:rsid w:val="00DA61CC"/>
    <w:rsid w:val="00DA6586"/>
    <w:rsid w:val="00DA6B2A"/>
    <w:rsid w:val="00DA7198"/>
    <w:rsid w:val="00DB0268"/>
    <w:rsid w:val="00DB0623"/>
    <w:rsid w:val="00DB1EFF"/>
    <w:rsid w:val="00DB4538"/>
    <w:rsid w:val="00DB49CC"/>
    <w:rsid w:val="00DB4C1E"/>
    <w:rsid w:val="00DB5E08"/>
    <w:rsid w:val="00DB60C9"/>
    <w:rsid w:val="00DB6C4D"/>
    <w:rsid w:val="00DB7991"/>
    <w:rsid w:val="00DB7F3C"/>
    <w:rsid w:val="00DC07EB"/>
    <w:rsid w:val="00DC189B"/>
    <w:rsid w:val="00DC26DE"/>
    <w:rsid w:val="00DC29C1"/>
    <w:rsid w:val="00DC3CEC"/>
    <w:rsid w:val="00DC4355"/>
    <w:rsid w:val="00DC4E29"/>
    <w:rsid w:val="00DC5525"/>
    <w:rsid w:val="00DC5A48"/>
    <w:rsid w:val="00DC6BC7"/>
    <w:rsid w:val="00DC6D5D"/>
    <w:rsid w:val="00DC762A"/>
    <w:rsid w:val="00DC7CBC"/>
    <w:rsid w:val="00DD081F"/>
    <w:rsid w:val="00DD14BC"/>
    <w:rsid w:val="00DD16C3"/>
    <w:rsid w:val="00DD17DF"/>
    <w:rsid w:val="00DD23EB"/>
    <w:rsid w:val="00DD2FFD"/>
    <w:rsid w:val="00DD355D"/>
    <w:rsid w:val="00DD389B"/>
    <w:rsid w:val="00DD4A95"/>
    <w:rsid w:val="00DD7772"/>
    <w:rsid w:val="00DE0024"/>
    <w:rsid w:val="00DE282B"/>
    <w:rsid w:val="00DE2EF8"/>
    <w:rsid w:val="00DE3E01"/>
    <w:rsid w:val="00DE5773"/>
    <w:rsid w:val="00DE57B0"/>
    <w:rsid w:val="00DE6E2E"/>
    <w:rsid w:val="00DE73AE"/>
    <w:rsid w:val="00DF0484"/>
    <w:rsid w:val="00DF1BE0"/>
    <w:rsid w:val="00DF25B5"/>
    <w:rsid w:val="00DF2644"/>
    <w:rsid w:val="00DF2F00"/>
    <w:rsid w:val="00DF3956"/>
    <w:rsid w:val="00DF41A9"/>
    <w:rsid w:val="00DF447E"/>
    <w:rsid w:val="00DF4E9B"/>
    <w:rsid w:val="00DF54A9"/>
    <w:rsid w:val="00DF59B9"/>
    <w:rsid w:val="00DF6E47"/>
    <w:rsid w:val="00DF7544"/>
    <w:rsid w:val="00DF7D1F"/>
    <w:rsid w:val="00E00091"/>
    <w:rsid w:val="00E00114"/>
    <w:rsid w:val="00E00182"/>
    <w:rsid w:val="00E00616"/>
    <w:rsid w:val="00E00FFC"/>
    <w:rsid w:val="00E016E5"/>
    <w:rsid w:val="00E02D6C"/>
    <w:rsid w:val="00E02DA3"/>
    <w:rsid w:val="00E02DDC"/>
    <w:rsid w:val="00E03003"/>
    <w:rsid w:val="00E03952"/>
    <w:rsid w:val="00E05F23"/>
    <w:rsid w:val="00E072AB"/>
    <w:rsid w:val="00E0786F"/>
    <w:rsid w:val="00E103C6"/>
    <w:rsid w:val="00E11902"/>
    <w:rsid w:val="00E1522C"/>
    <w:rsid w:val="00E15629"/>
    <w:rsid w:val="00E15A9A"/>
    <w:rsid w:val="00E16120"/>
    <w:rsid w:val="00E16AAB"/>
    <w:rsid w:val="00E16DC3"/>
    <w:rsid w:val="00E171E4"/>
    <w:rsid w:val="00E173F3"/>
    <w:rsid w:val="00E17E2B"/>
    <w:rsid w:val="00E22574"/>
    <w:rsid w:val="00E22D13"/>
    <w:rsid w:val="00E23610"/>
    <w:rsid w:val="00E23B38"/>
    <w:rsid w:val="00E240E5"/>
    <w:rsid w:val="00E24445"/>
    <w:rsid w:val="00E244D4"/>
    <w:rsid w:val="00E24891"/>
    <w:rsid w:val="00E2614C"/>
    <w:rsid w:val="00E26D6B"/>
    <w:rsid w:val="00E270AF"/>
    <w:rsid w:val="00E2718D"/>
    <w:rsid w:val="00E273EE"/>
    <w:rsid w:val="00E279D6"/>
    <w:rsid w:val="00E27DE8"/>
    <w:rsid w:val="00E27F65"/>
    <w:rsid w:val="00E3196B"/>
    <w:rsid w:val="00E323D3"/>
    <w:rsid w:val="00E32505"/>
    <w:rsid w:val="00E32716"/>
    <w:rsid w:val="00E32B7A"/>
    <w:rsid w:val="00E33546"/>
    <w:rsid w:val="00E33907"/>
    <w:rsid w:val="00E33ACC"/>
    <w:rsid w:val="00E33E37"/>
    <w:rsid w:val="00E345DE"/>
    <w:rsid w:val="00E36B82"/>
    <w:rsid w:val="00E37B49"/>
    <w:rsid w:val="00E406FD"/>
    <w:rsid w:val="00E40DE7"/>
    <w:rsid w:val="00E4114E"/>
    <w:rsid w:val="00E416EE"/>
    <w:rsid w:val="00E41B3F"/>
    <w:rsid w:val="00E4305F"/>
    <w:rsid w:val="00E43616"/>
    <w:rsid w:val="00E43A48"/>
    <w:rsid w:val="00E43B28"/>
    <w:rsid w:val="00E43BD2"/>
    <w:rsid w:val="00E4597A"/>
    <w:rsid w:val="00E45CB6"/>
    <w:rsid w:val="00E46194"/>
    <w:rsid w:val="00E46C51"/>
    <w:rsid w:val="00E47F59"/>
    <w:rsid w:val="00E5065A"/>
    <w:rsid w:val="00E50D54"/>
    <w:rsid w:val="00E53305"/>
    <w:rsid w:val="00E53359"/>
    <w:rsid w:val="00E5443F"/>
    <w:rsid w:val="00E54D48"/>
    <w:rsid w:val="00E54FF2"/>
    <w:rsid w:val="00E56138"/>
    <w:rsid w:val="00E56244"/>
    <w:rsid w:val="00E56334"/>
    <w:rsid w:val="00E56F13"/>
    <w:rsid w:val="00E570BF"/>
    <w:rsid w:val="00E57B0A"/>
    <w:rsid w:val="00E6219E"/>
    <w:rsid w:val="00E62818"/>
    <w:rsid w:val="00E62ACA"/>
    <w:rsid w:val="00E62E13"/>
    <w:rsid w:val="00E633DE"/>
    <w:rsid w:val="00E64BE6"/>
    <w:rsid w:val="00E65372"/>
    <w:rsid w:val="00E65888"/>
    <w:rsid w:val="00E659E0"/>
    <w:rsid w:val="00E66159"/>
    <w:rsid w:val="00E66B7D"/>
    <w:rsid w:val="00E66C5A"/>
    <w:rsid w:val="00E673CA"/>
    <w:rsid w:val="00E70009"/>
    <w:rsid w:val="00E71AE9"/>
    <w:rsid w:val="00E71DDC"/>
    <w:rsid w:val="00E721A0"/>
    <w:rsid w:val="00E72878"/>
    <w:rsid w:val="00E73974"/>
    <w:rsid w:val="00E739DC"/>
    <w:rsid w:val="00E75BF9"/>
    <w:rsid w:val="00E7604D"/>
    <w:rsid w:val="00E7605B"/>
    <w:rsid w:val="00E7610F"/>
    <w:rsid w:val="00E76E2F"/>
    <w:rsid w:val="00E77B2D"/>
    <w:rsid w:val="00E77E2B"/>
    <w:rsid w:val="00E8060E"/>
    <w:rsid w:val="00E80C0A"/>
    <w:rsid w:val="00E82ACC"/>
    <w:rsid w:val="00E82C11"/>
    <w:rsid w:val="00E83260"/>
    <w:rsid w:val="00E83E41"/>
    <w:rsid w:val="00E843A5"/>
    <w:rsid w:val="00E84983"/>
    <w:rsid w:val="00E84E07"/>
    <w:rsid w:val="00E85949"/>
    <w:rsid w:val="00E85B36"/>
    <w:rsid w:val="00E86BF6"/>
    <w:rsid w:val="00E872A5"/>
    <w:rsid w:val="00E90205"/>
    <w:rsid w:val="00E90AB5"/>
    <w:rsid w:val="00E91FD1"/>
    <w:rsid w:val="00E91FED"/>
    <w:rsid w:val="00E93402"/>
    <w:rsid w:val="00E94C4B"/>
    <w:rsid w:val="00E94DBE"/>
    <w:rsid w:val="00E95261"/>
    <w:rsid w:val="00E95305"/>
    <w:rsid w:val="00E95A78"/>
    <w:rsid w:val="00E95CB4"/>
    <w:rsid w:val="00E960AD"/>
    <w:rsid w:val="00E9646A"/>
    <w:rsid w:val="00E97484"/>
    <w:rsid w:val="00E97E8C"/>
    <w:rsid w:val="00EA120E"/>
    <w:rsid w:val="00EA181B"/>
    <w:rsid w:val="00EA2254"/>
    <w:rsid w:val="00EA245A"/>
    <w:rsid w:val="00EA35FC"/>
    <w:rsid w:val="00EA360A"/>
    <w:rsid w:val="00EA3F0D"/>
    <w:rsid w:val="00EA424B"/>
    <w:rsid w:val="00EA4761"/>
    <w:rsid w:val="00EA5A40"/>
    <w:rsid w:val="00EA5C5E"/>
    <w:rsid w:val="00EA619E"/>
    <w:rsid w:val="00EA7C3E"/>
    <w:rsid w:val="00EA7D54"/>
    <w:rsid w:val="00EB04F2"/>
    <w:rsid w:val="00EB3F08"/>
    <w:rsid w:val="00EB3FDC"/>
    <w:rsid w:val="00EB4EA5"/>
    <w:rsid w:val="00EB4F62"/>
    <w:rsid w:val="00EB52BA"/>
    <w:rsid w:val="00EB57FE"/>
    <w:rsid w:val="00EB60BE"/>
    <w:rsid w:val="00EB6377"/>
    <w:rsid w:val="00EB7FD9"/>
    <w:rsid w:val="00EC039E"/>
    <w:rsid w:val="00EC0CFF"/>
    <w:rsid w:val="00EC15C5"/>
    <w:rsid w:val="00EC2842"/>
    <w:rsid w:val="00EC2C4E"/>
    <w:rsid w:val="00EC2C65"/>
    <w:rsid w:val="00EC2EFF"/>
    <w:rsid w:val="00EC380D"/>
    <w:rsid w:val="00EC3EAC"/>
    <w:rsid w:val="00EC427E"/>
    <w:rsid w:val="00EC53A1"/>
    <w:rsid w:val="00EC565A"/>
    <w:rsid w:val="00EC5B4F"/>
    <w:rsid w:val="00EC6155"/>
    <w:rsid w:val="00EC6EF7"/>
    <w:rsid w:val="00EC7100"/>
    <w:rsid w:val="00EC75EC"/>
    <w:rsid w:val="00EC7A3F"/>
    <w:rsid w:val="00ED0263"/>
    <w:rsid w:val="00ED1BE5"/>
    <w:rsid w:val="00ED219D"/>
    <w:rsid w:val="00ED23DC"/>
    <w:rsid w:val="00ED30A2"/>
    <w:rsid w:val="00ED3986"/>
    <w:rsid w:val="00ED4A7D"/>
    <w:rsid w:val="00ED4D2E"/>
    <w:rsid w:val="00ED6E2E"/>
    <w:rsid w:val="00ED71FB"/>
    <w:rsid w:val="00EE04A4"/>
    <w:rsid w:val="00EE064E"/>
    <w:rsid w:val="00EE18BC"/>
    <w:rsid w:val="00EE1DA4"/>
    <w:rsid w:val="00EE21E5"/>
    <w:rsid w:val="00EE2A91"/>
    <w:rsid w:val="00EE306E"/>
    <w:rsid w:val="00EE3686"/>
    <w:rsid w:val="00EE3B0B"/>
    <w:rsid w:val="00EE42A5"/>
    <w:rsid w:val="00EE4385"/>
    <w:rsid w:val="00EE44F7"/>
    <w:rsid w:val="00EE524D"/>
    <w:rsid w:val="00EE545B"/>
    <w:rsid w:val="00EE639F"/>
    <w:rsid w:val="00EE667A"/>
    <w:rsid w:val="00EE6BDF"/>
    <w:rsid w:val="00EE71F3"/>
    <w:rsid w:val="00EE7291"/>
    <w:rsid w:val="00EE72D7"/>
    <w:rsid w:val="00EE7C09"/>
    <w:rsid w:val="00EF0645"/>
    <w:rsid w:val="00EF0C62"/>
    <w:rsid w:val="00EF176F"/>
    <w:rsid w:val="00EF2777"/>
    <w:rsid w:val="00EF28B1"/>
    <w:rsid w:val="00EF3E1B"/>
    <w:rsid w:val="00EF49B1"/>
    <w:rsid w:val="00EF5358"/>
    <w:rsid w:val="00EF5FE2"/>
    <w:rsid w:val="00EF602F"/>
    <w:rsid w:val="00EF63D3"/>
    <w:rsid w:val="00EF6836"/>
    <w:rsid w:val="00EF6CE1"/>
    <w:rsid w:val="00F00505"/>
    <w:rsid w:val="00F007F7"/>
    <w:rsid w:val="00F01E53"/>
    <w:rsid w:val="00F02F44"/>
    <w:rsid w:val="00F03309"/>
    <w:rsid w:val="00F0357E"/>
    <w:rsid w:val="00F03791"/>
    <w:rsid w:val="00F03AF1"/>
    <w:rsid w:val="00F04B88"/>
    <w:rsid w:val="00F04B9D"/>
    <w:rsid w:val="00F0603B"/>
    <w:rsid w:val="00F06A0B"/>
    <w:rsid w:val="00F06C90"/>
    <w:rsid w:val="00F07571"/>
    <w:rsid w:val="00F079CE"/>
    <w:rsid w:val="00F07E33"/>
    <w:rsid w:val="00F12F08"/>
    <w:rsid w:val="00F1330E"/>
    <w:rsid w:val="00F137F3"/>
    <w:rsid w:val="00F13EA4"/>
    <w:rsid w:val="00F142F3"/>
    <w:rsid w:val="00F1477E"/>
    <w:rsid w:val="00F147EE"/>
    <w:rsid w:val="00F14A5D"/>
    <w:rsid w:val="00F14F69"/>
    <w:rsid w:val="00F1501D"/>
    <w:rsid w:val="00F15073"/>
    <w:rsid w:val="00F168ED"/>
    <w:rsid w:val="00F20D7E"/>
    <w:rsid w:val="00F20EC8"/>
    <w:rsid w:val="00F21832"/>
    <w:rsid w:val="00F23214"/>
    <w:rsid w:val="00F2476C"/>
    <w:rsid w:val="00F2643D"/>
    <w:rsid w:val="00F26F76"/>
    <w:rsid w:val="00F27BD0"/>
    <w:rsid w:val="00F27FC7"/>
    <w:rsid w:val="00F30077"/>
    <w:rsid w:val="00F30237"/>
    <w:rsid w:val="00F3033E"/>
    <w:rsid w:val="00F317D5"/>
    <w:rsid w:val="00F32891"/>
    <w:rsid w:val="00F33390"/>
    <w:rsid w:val="00F34353"/>
    <w:rsid w:val="00F34515"/>
    <w:rsid w:val="00F35A24"/>
    <w:rsid w:val="00F35AEB"/>
    <w:rsid w:val="00F36AAD"/>
    <w:rsid w:val="00F41583"/>
    <w:rsid w:val="00F415CD"/>
    <w:rsid w:val="00F41892"/>
    <w:rsid w:val="00F41FBA"/>
    <w:rsid w:val="00F432CA"/>
    <w:rsid w:val="00F435AD"/>
    <w:rsid w:val="00F43F7A"/>
    <w:rsid w:val="00F4486D"/>
    <w:rsid w:val="00F45F91"/>
    <w:rsid w:val="00F47774"/>
    <w:rsid w:val="00F47EE7"/>
    <w:rsid w:val="00F50BC2"/>
    <w:rsid w:val="00F51747"/>
    <w:rsid w:val="00F51E10"/>
    <w:rsid w:val="00F52EA1"/>
    <w:rsid w:val="00F530E1"/>
    <w:rsid w:val="00F5343E"/>
    <w:rsid w:val="00F53BE1"/>
    <w:rsid w:val="00F53D5C"/>
    <w:rsid w:val="00F555E2"/>
    <w:rsid w:val="00F555F7"/>
    <w:rsid w:val="00F55983"/>
    <w:rsid w:val="00F561DC"/>
    <w:rsid w:val="00F56F57"/>
    <w:rsid w:val="00F601CE"/>
    <w:rsid w:val="00F60C4A"/>
    <w:rsid w:val="00F60F14"/>
    <w:rsid w:val="00F6231B"/>
    <w:rsid w:val="00F62BEE"/>
    <w:rsid w:val="00F6379E"/>
    <w:rsid w:val="00F63C18"/>
    <w:rsid w:val="00F645A0"/>
    <w:rsid w:val="00F65076"/>
    <w:rsid w:val="00F65575"/>
    <w:rsid w:val="00F65922"/>
    <w:rsid w:val="00F662CE"/>
    <w:rsid w:val="00F67AEE"/>
    <w:rsid w:val="00F67DD7"/>
    <w:rsid w:val="00F7062A"/>
    <w:rsid w:val="00F70D7A"/>
    <w:rsid w:val="00F72C59"/>
    <w:rsid w:val="00F7372F"/>
    <w:rsid w:val="00F737F8"/>
    <w:rsid w:val="00F73D3C"/>
    <w:rsid w:val="00F73E81"/>
    <w:rsid w:val="00F73F57"/>
    <w:rsid w:val="00F73FE1"/>
    <w:rsid w:val="00F742DE"/>
    <w:rsid w:val="00F74475"/>
    <w:rsid w:val="00F7516C"/>
    <w:rsid w:val="00F7574B"/>
    <w:rsid w:val="00F75838"/>
    <w:rsid w:val="00F76154"/>
    <w:rsid w:val="00F763FA"/>
    <w:rsid w:val="00F76577"/>
    <w:rsid w:val="00F771E0"/>
    <w:rsid w:val="00F813EC"/>
    <w:rsid w:val="00F824AD"/>
    <w:rsid w:val="00F8295B"/>
    <w:rsid w:val="00F82BBC"/>
    <w:rsid w:val="00F82EF6"/>
    <w:rsid w:val="00F83174"/>
    <w:rsid w:val="00F83ED0"/>
    <w:rsid w:val="00F84268"/>
    <w:rsid w:val="00F8489B"/>
    <w:rsid w:val="00F848E7"/>
    <w:rsid w:val="00F856D1"/>
    <w:rsid w:val="00F8582A"/>
    <w:rsid w:val="00F85E25"/>
    <w:rsid w:val="00F8625B"/>
    <w:rsid w:val="00F8673C"/>
    <w:rsid w:val="00F871A1"/>
    <w:rsid w:val="00F876F5"/>
    <w:rsid w:val="00F87713"/>
    <w:rsid w:val="00F90E13"/>
    <w:rsid w:val="00F912CC"/>
    <w:rsid w:val="00F91AC2"/>
    <w:rsid w:val="00F921D3"/>
    <w:rsid w:val="00F92571"/>
    <w:rsid w:val="00F92C62"/>
    <w:rsid w:val="00F92DB6"/>
    <w:rsid w:val="00F93783"/>
    <w:rsid w:val="00F93A3C"/>
    <w:rsid w:val="00F94367"/>
    <w:rsid w:val="00F96922"/>
    <w:rsid w:val="00F969BB"/>
    <w:rsid w:val="00F96D69"/>
    <w:rsid w:val="00F973BF"/>
    <w:rsid w:val="00F974B8"/>
    <w:rsid w:val="00FA055F"/>
    <w:rsid w:val="00FA09CF"/>
    <w:rsid w:val="00FA0E1D"/>
    <w:rsid w:val="00FA0F2D"/>
    <w:rsid w:val="00FA14BE"/>
    <w:rsid w:val="00FA1AA4"/>
    <w:rsid w:val="00FA24D1"/>
    <w:rsid w:val="00FA26E5"/>
    <w:rsid w:val="00FA30C5"/>
    <w:rsid w:val="00FA333A"/>
    <w:rsid w:val="00FA334E"/>
    <w:rsid w:val="00FA350C"/>
    <w:rsid w:val="00FA406F"/>
    <w:rsid w:val="00FA4181"/>
    <w:rsid w:val="00FA4FAE"/>
    <w:rsid w:val="00FA5A11"/>
    <w:rsid w:val="00FA5DC6"/>
    <w:rsid w:val="00FA60F6"/>
    <w:rsid w:val="00FA78D2"/>
    <w:rsid w:val="00FA7EC1"/>
    <w:rsid w:val="00FB04A2"/>
    <w:rsid w:val="00FB0FCE"/>
    <w:rsid w:val="00FB211D"/>
    <w:rsid w:val="00FB26FA"/>
    <w:rsid w:val="00FB29C8"/>
    <w:rsid w:val="00FB2B3E"/>
    <w:rsid w:val="00FB31E8"/>
    <w:rsid w:val="00FB429D"/>
    <w:rsid w:val="00FB4BD6"/>
    <w:rsid w:val="00FB6B78"/>
    <w:rsid w:val="00FB6D95"/>
    <w:rsid w:val="00FC066A"/>
    <w:rsid w:val="00FC0DE1"/>
    <w:rsid w:val="00FC1389"/>
    <w:rsid w:val="00FC19C8"/>
    <w:rsid w:val="00FC21E1"/>
    <w:rsid w:val="00FC260E"/>
    <w:rsid w:val="00FC27FB"/>
    <w:rsid w:val="00FC2C7C"/>
    <w:rsid w:val="00FC3B00"/>
    <w:rsid w:val="00FC3B4F"/>
    <w:rsid w:val="00FC402C"/>
    <w:rsid w:val="00FC4BD9"/>
    <w:rsid w:val="00FC73B2"/>
    <w:rsid w:val="00FC7AC9"/>
    <w:rsid w:val="00FC7C8F"/>
    <w:rsid w:val="00FD010F"/>
    <w:rsid w:val="00FD0881"/>
    <w:rsid w:val="00FD2CC2"/>
    <w:rsid w:val="00FD3BE8"/>
    <w:rsid w:val="00FD5217"/>
    <w:rsid w:val="00FD5B98"/>
    <w:rsid w:val="00FD6FC6"/>
    <w:rsid w:val="00FD73BE"/>
    <w:rsid w:val="00FE00B6"/>
    <w:rsid w:val="00FE0A18"/>
    <w:rsid w:val="00FE1142"/>
    <w:rsid w:val="00FE1361"/>
    <w:rsid w:val="00FE1AEE"/>
    <w:rsid w:val="00FE1FBD"/>
    <w:rsid w:val="00FE261D"/>
    <w:rsid w:val="00FE2CB2"/>
    <w:rsid w:val="00FE2CC9"/>
    <w:rsid w:val="00FE3560"/>
    <w:rsid w:val="00FE3624"/>
    <w:rsid w:val="00FE3CAD"/>
    <w:rsid w:val="00FE5D9E"/>
    <w:rsid w:val="00FE5FD8"/>
    <w:rsid w:val="00FE664C"/>
    <w:rsid w:val="00FE7011"/>
    <w:rsid w:val="00FE7121"/>
    <w:rsid w:val="00FE778C"/>
    <w:rsid w:val="00FF0B33"/>
    <w:rsid w:val="00FF2495"/>
    <w:rsid w:val="00FF2980"/>
    <w:rsid w:val="00FF299B"/>
    <w:rsid w:val="00FF5877"/>
    <w:rsid w:val="00FF623A"/>
    <w:rsid w:val="00FF657A"/>
    <w:rsid w:val="00FF69CA"/>
    <w:rsid w:val="00FF7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red" stroke="f">
      <v:fill color="red"/>
      <v:stroke on="f"/>
      <o:colormru v:ext="edit" colors="red"/>
    </o:shapedefaults>
    <o:shapelayout v:ext="edit">
      <o:idmap v:ext="edit" data="1"/>
    </o:shapelayout>
  </w:shapeDefaults>
  <w:decimalSymbol w:val=","/>
  <w:listSeparator w:val=";"/>
  <w14:docId w14:val="042B9CB1"/>
  <w15:docId w15:val="{E6237870-717B-4D63-9660-A2B8CC4BD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locked="1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semiHidden="1" w:unhideWhenUsed="1"/>
    <w:lsdException w:name="line number" w:locked="1" w:semiHidden="1" w:unhideWhenUsed="1"/>
    <w:lsdException w:name="page number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4" w:locked="1"/>
    <w:lsdException w:name="List 5" w:lock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semiHidden="1" w:uiPriority="1" w:unhideWhenUsed="1"/>
    <w:lsdException w:name="Body Text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qFormat="1"/>
    <w:lsdException w:name="Salutation" w:locked="1"/>
    <w:lsdException w:name="Body Text First Indent" w:locked="1"/>
    <w:lsdException w:name="Body Text First Indent 2" w:locked="1" w:semiHidden="1" w:unhideWhenUsed="1"/>
    <w:lsdException w:name="Note Heading" w:locked="1" w:semiHidden="1" w:unhideWhenUsed="1"/>
    <w:lsdException w:name="Body Text 2" w:semiHidden="1" w:unhideWhenUsed="1"/>
    <w:lsdException w:name="Body Text 3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semiHidden="1" w:uiPriority="99" w:unhideWhenUsed="1"/>
    <w:lsdException w:name="FollowedHyperlink" w:semiHidden="1" w:unhideWhenUsed="1"/>
    <w:lsdException w:name="Strong" w:locked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locked="1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iPriority="99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iPriority="99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semiHidden="1" w:unhideWhenUsed="1"/>
    <w:lsdException w:name="Table Columns 5" w:locked="1" w:semiHidden="1" w:unhideWhenUsed="1"/>
    <w:lsdException w:name="Table Grid 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semiHidden="1" w:unhideWhenUsed="1"/>
    <w:lsdException w:name="Table Theme" w:locked="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e">
    <w:name w:val="Normal"/>
    <w:qFormat/>
    <w:rsid w:val="008E05BC"/>
    <w:rPr>
      <w:sz w:val="24"/>
      <w:szCs w:val="24"/>
    </w:rPr>
  </w:style>
  <w:style w:type="paragraph" w:styleId="Titolo1">
    <w:name w:val="heading 1"/>
    <w:aliases w:val="h1,II+,I,H1,H11,H12,H13,H14,H15,H16,H17,H18,H111,H121,H131,H141,H151,H161,H171,H19,H112,H122,H132,H142,H152,H162,H172,H181,H1111,H1211,H1311,H1411,H1511,H1611,H1711,H110,H113,H123,H133,H143,H153,H163,H173,H114,H124,H134,H144,H154,H164,H174,Part"/>
    <w:basedOn w:val="Normale"/>
    <w:next w:val="Normale"/>
    <w:qFormat/>
    <w:rsid w:val="00814DF3"/>
    <w:pPr>
      <w:keepNext/>
      <w:pageBreakBefore/>
      <w:numPr>
        <w:numId w:val="1"/>
      </w:numPr>
      <w:spacing w:after="200" w:line="264" w:lineRule="auto"/>
      <w:outlineLvl w:val="0"/>
    </w:pPr>
    <w:rPr>
      <w:rFonts w:cs="Arial"/>
      <w:b/>
      <w:bCs/>
      <w:iCs/>
      <w:sz w:val="32"/>
    </w:rPr>
  </w:style>
  <w:style w:type="paragraph" w:styleId="Titolo2">
    <w:name w:val="heading 2"/>
    <w:aliases w:val="2019 Stile Titolo 2"/>
    <w:basedOn w:val="Titolo1"/>
    <w:next w:val="2019paragrafo"/>
    <w:link w:val="Titolo2Carattere"/>
    <w:qFormat/>
    <w:rsid w:val="00721DC1"/>
    <w:pPr>
      <w:pageBreakBefore w:val="0"/>
      <w:numPr>
        <w:ilvl w:val="1"/>
      </w:numPr>
      <w:spacing w:before="240"/>
      <w:outlineLvl w:val="1"/>
    </w:pPr>
    <w:rPr>
      <w:rFonts w:ascii="Grouch BT" w:hAnsi="Grouch BT"/>
      <w:b w:val="0"/>
      <w:bCs w:val="0"/>
      <w:sz w:val="28"/>
    </w:rPr>
  </w:style>
  <w:style w:type="paragraph" w:styleId="Titolo3">
    <w:name w:val="heading 3"/>
    <w:aliases w:val="2019 Stile Titolo 3"/>
    <w:basedOn w:val="Titolo2"/>
    <w:next w:val="Normale"/>
    <w:link w:val="Titolo3Carattere"/>
    <w:qFormat/>
    <w:rsid w:val="00FE1361"/>
    <w:pPr>
      <w:numPr>
        <w:ilvl w:val="2"/>
      </w:numPr>
      <w:ind w:left="720"/>
      <w:outlineLvl w:val="2"/>
    </w:pPr>
    <w:rPr>
      <w:bCs/>
      <w:sz w:val="24"/>
      <w:lang w:val="en-US"/>
    </w:rPr>
  </w:style>
  <w:style w:type="paragraph" w:styleId="Titolo4">
    <w:name w:val="heading 4"/>
    <w:aliases w:val="2019 Stile Titolo 4"/>
    <w:basedOn w:val="Titolo3"/>
    <w:next w:val="Normale"/>
    <w:qFormat/>
    <w:rsid w:val="00FE1361"/>
    <w:pPr>
      <w:numPr>
        <w:ilvl w:val="3"/>
      </w:numPr>
      <w:spacing w:after="60"/>
      <w:ind w:left="862" w:hanging="862"/>
      <w:outlineLvl w:val="3"/>
    </w:pPr>
    <w:rPr>
      <w:bCs w:val="0"/>
      <w:szCs w:val="28"/>
    </w:rPr>
  </w:style>
  <w:style w:type="paragraph" w:styleId="Titolo5">
    <w:name w:val="heading 5"/>
    <w:aliases w:val="2019 Stile Titolo 5"/>
    <w:basedOn w:val="Titolo4"/>
    <w:next w:val="Normale"/>
    <w:qFormat/>
    <w:rsid w:val="00FE1361"/>
    <w:pPr>
      <w:numPr>
        <w:ilvl w:val="4"/>
      </w:numPr>
      <w:ind w:left="1009" w:hanging="1009"/>
      <w:outlineLvl w:val="4"/>
    </w:pPr>
    <w:rPr>
      <w:iCs w:val="0"/>
      <w:color w:val="000000"/>
    </w:rPr>
  </w:style>
  <w:style w:type="paragraph" w:styleId="Titolo6">
    <w:name w:val="heading 6"/>
    <w:aliases w:val="2019 Stile Titolo 6"/>
    <w:basedOn w:val="Titolo5"/>
    <w:next w:val="Normale"/>
    <w:qFormat/>
    <w:rsid w:val="00FE1361"/>
    <w:pPr>
      <w:numPr>
        <w:ilvl w:val="5"/>
      </w:numPr>
      <w:ind w:left="1009" w:hanging="1009"/>
      <w:outlineLvl w:val="5"/>
    </w:pPr>
    <w:rPr>
      <w:bCs/>
    </w:rPr>
  </w:style>
  <w:style w:type="paragraph" w:styleId="Titolo7">
    <w:name w:val="heading 7"/>
    <w:basedOn w:val="Titolo6"/>
    <w:next w:val="Normale"/>
    <w:qFormat/>
    <w:rsid w:val="00A06567"/>
    <w:pPr>
      <w:numPr>
        <w:ilvl w:val="6"/>
      </w:numPr>
      <w:outlineLvl w:val="6"/>
    </w:pPr>
    <w:rPr>
      <w:iCs/>
    </w:rPr>
  </w:style>
  <w:style w:type="paragraph" w:styleId="Titolo8">
    <w:name w:val="heading 8"/>
    <w:basedOn w:val="Titolo7"/>
    <w:next w:val="Normale"/>
    <w:qFormat/>
    <w:rsid w:val="00A06567"/>
    <w:pPr>
      <w:numPr>
        <w:ilvl w:val="7"/>
      </w:numPr>
      <w:outlineLvl w:val="7"/>
    </w:pPr>
    <w:rPr>
      <w:bCs w:val="0"/>
    </w:rPr>
  </w:style>
  <w:style w:type="paragraph" w:styleId="Titolo9">
    <w:name w:val="heading 9"/>
    <w:basedOn w:val="Titolo8"/>
    <w:next w:val="Normale"/>
    <w:qFormat/>
    <w:rsid w:val="00A06567"/>
    <w:pPr>
      <w:numPr>
        <w:ilvl w:val="8"/>
      </w:numPr>
      <w:outlineLvl w:val="8"/>
    </w:pPr>
    <w:rPr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Pipaginatabellaallineatoadestra">
    <w:name w:val="Pié pagina tabella allineato a destra"/>
    <w:basedOn w:val="Normale"/>
    <w:rsid w:val="003767F0"/>
    <w:pPr>
      <w:jc w:val="right"/>
    </w:pPr>
    <w:rPr>
      <w:szCs w:val="20"/>
    </w:rPr>
  </w:style>
  <w:style w:type="numbering" w:customStyle="1" w:styleId="PuntoElencoNumeratoICO">
    <w:name w:val="Punto Elenco Numerato ICO"/>
    <w:basedOn w:val="Nessunelenco"/>
    <w:rsid w:val="007C3C3F"/>
    <w:pPr>
      <w:numPr>
        <w:numId w:val="10"/>
      </w:numPr>
    </w:pPr>
  </w:style>
  <w:style w:type="paragraph" w:styleId="Pidipagina">
    <w:name w:val="footer"/>
    <w:basedOn w:val="Normale"/>
    <w:link w:val="PidipaginaCarattere"/>
    <w:uiPriority w:val="99"/>
    <w:rsid w:val="00F53BE1"/>
    <w:pPr>
      <w:tabs>
        <w:tab w:val="center" w:pos="4153"/>
        <w:tab w:val="right" w:pos="8306"/>
      </w:tabs>
      <w:spacing w:after="40"/>
    </w:pPr>
    <w:rPr>
      <w:sz w:val="14"/>
    </w:rPr>
  </w:style>
  <w:style w:type="paragraph" w:styleId="Titolo">
    <w:name w:val="Title"/>
    <w:basedOn w:val="Normale"/>
    <w:link w:val="TitoloCarattere"/>
    <w:qFormat/>
    <w:rsid w:val="0025009F"/>
    <w:pPr>
      <w:jc w:val="center"/>
    </w:pPr>
    <w:rPr>
      <w:b/>
      <w:color w:val="163174"/>
      <w:sz w:val="48"/>
      <w:szCs w:val="20"/>
    </w:rPr>
  </w:style>
  <w:style w:type="character" w:styleId="Collegamentoipertestuale">
    <w:name w:val="Hyperlink"/>
    <w:basedOn w:val="Carpredefinitoparagrafo"/>
    <w:uiPriority w:val="99"/>
    <w:rsid w:val="00390105"/>
    <w:rPr>
      <w:rFonts w:asciiTheme="minorHAnsi" w:hAnsiTheme="minorHAnsi"/>
      <w:color w:val="auto"/>
      <w:sz w:val="20"/>
      <w:u w:val="single"/>
    </w:rPr>
  </w:style>
  <w:style w:type="paragraph" w:styleId="Testofumetto">
    <w:name w:val="Balloon Text"/>
    <w:basedOn w:val="Normale"/>
    <w:semiHidden/>
    <w:locked/>
    <w:rsid w:val="00492062"/>
    <w:rPr>
      <w:rFonts w:cs="Tahoma"/>
      <w:sz w:val="16"/>
      <w:szCs w:val="16"/>
    </w:rPr>
  </w:style>
  <w:style w:type="paragraph" w:styleId="Sommario1">
    <w:name w:val="toc 1"/>
    <w:basedOn w:val="Normale"/>
    <w:next w:val="Normale"/>
    <w:autoRedefine/>
    <w:uiPriority w:val="39"/>
    <w:rsid w:val="003C7523"/>
    <w:pPr>
      <w:tabs>
        <w:tab w:val="left" w:pos="403"/>
        <w:tab w:val="right" w:leader="dot" w:pos="9498"/>
      </w:tabs>
      <w:spacing w:before="120" w:after="120"/>
      <w:ind w:right="102"/>
    </w:pPr>
    <w:rPr>
      <w:rFonts w:ascii="Tahoma" w:hAnsi="Tahoma" w:cs="Tahoma"/>
      <w:caps/>
      <w:noProof/>
      <w:szCs w:val="20"/>
    </w:rPr>
  </w:style>
  <w:style w:type="paragraph" w:styleId="Sommario2">
    <w:name w:val="toc 2"/>
    <w:basedOn w:val="Normale"/>
    <w:next w:val="Normale"/>
    <w:autoRedefine/>
    <w:uiPriority w:val="39"/>
    <w:rsid w:val="002805FE"/>
    <w:pPr>
      <w:tabs>
        <w:tab w:val="left" w:pos="1000"/>
        <w:tab w:val="right" w:leader="dot" w:pos="9639"/>
      </w:tabs>
      <w:ind w:left="403" w:right="104"/>
    </w:pPr>
    <w:rPr>
      <w:noProof/>
      <w:szCs w:val="20"/>
    </w:rPr>
  </w:style>
  <w:style w:type="paragraph" w:styleId="Sommario3">
    <w:name w:val="toc 3"/>
    <w:basedOn w:val="Normale"/>
    <w:next w:val="Normale"/>
    <w:autoRedefine/>
    <w:uiPriority w:val="39"/>
    <w:rsid w:val="00416789"/>
    <w:pPr>
      <w:ind w:left="806"/>
    </w:pPr>
    <w:rPr>
      <w:iCs/>
      <w:szCs w:val="20"/>
    </w:rPr>
  </w:style>
  <w:style w:type="paragraph" w:styleId="Sommario4">
    <w:name w:val="toc 4"/>
    <w:basedOn w:val="Normale"/>
    <w:next w:val="Normale"/>
    <w:autoRedefine/>
    <w:semiHidden/>
    <w:locked/>
    <w:rsid w:val="00E76E2F"/>
    <w:pPr>
      <w:ind w:left="600"/>
    </w:pPr>
    <w:rPr>
      <w:sz w:val="18"/>
      <w:szCs w:val="18"/>
    </w:rPr>
  </w:style>
  <w:style w:type="paragraph" w:styleId="Sommario5">
    <w:name w:val="toc 5"/>
    <w:basedOn w:val="Normale"/>
    <w:next w:val="Normale"/>
    <w:autoRedefine/>
    <w:semiHidden/>
    <w:locked/>
    <w:rsid w:val="00492062"/>
    <w:pPr>
      <w:ind w:left="800"/>
    </w:pPr>
    <w:rPr>
      <w:sz w:val="18"/>
      <w:szCs w:val="18"/>
    </w:rPr>
  </w:style>
  <w:style w:type="paragraph" w:styleId="Sommario6">
    <w:name w:val="toc 6"/>
    <w:basedOn w:val="Normale"/>
    <w:next w:val="Normale"/>
    <w:autoRedefine/>
    <w:semiHidden/>
    <w:locked/>
    <w:rsid w:val="00492062"/>
    <w:pPr>
      <w:ind w:left="1000"/>
    </w:pPr>
    <w:rPr>
      <w:sz w:val="18"/>
      <w:szCs w:val="18"/>
    </w:rPr>
  </w:style>
  <w:style w:type="paragraph" w:styleId="Sommario7">
    <w:name w:val="toc 7"/>
    <w:basedOn w:val="Normale"/>
    <w:next w:val="Normale"/>
    <w:autoRedefine/>
    <w:semiHidden/>
    <w:locked/>
    <w:rsid w:val="00492062"/>
    <w:pPr>
      <w:ind w:left="1200"/>
    </w:pPr>
    <w:rPr>
      <w:sz w:val="18"/>
      <w:szCs w:val="18"/>
    </w:rPr>
  </w:style>
  <w:style w:type="paragraph" w:styleId="Sommario8">
    <w:name w:val="toc 8"/>
    <w:basedOn w:val="Normale"/>
    <w:next w:val="Normale"/>
    <w:autoRedefine/>
    <w:semiHidden/>
    <w:locked/>
    <w:rsid w:val="00492062"/>
    <w:pPr>
      <w:ind w:left="1400"/>
    </w:pPr>
    <w:rPr>
      <w:sz w:val="18"/>
      <w:szCs w:val="18"/>
    </w:rPr>
  </w:style>
  <w:style w:type="paragraph" w:styleId="Sommario9">
    <w:name w:val="toc 9"/>
    <w:basedOn w:val="Normale"/>
    <w:next w:val="Normale"/>
    <w:autoRedefine/>
    <w:semiHidden/>
    <w:locked/>
    <w:rsid w:val="00492062"/>
    <w:pPr>
      <w:ind w:left="1600"/>
    </w:pPr>
    <w:rPr>
      <w:sz w:val="18"/>
      <w:szCs w:val="18"/>
    </w:rPr>
  </w:style>
  <w:style w:type="table" w:styleId="Grigliatabella">
    <w:name w:val="Table Grid"/>
    <w:basedOn w:val="Tabellanormale"/>
    <w:rsid w:val="00741D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untoelenco2">
    <w:name w:val="List Bullet 2"/>
    <w:basedOn w:val="Normale"/>
    <w:unhideWhenUsed/>
    <w:locked/>
    <w:rsid w:val="00826E63"/>
    <w:pPr>
      <w:numPr>
        <w:numId w:val="9"/>
      </w:numPr>
      <w:contextualSpacing/>
    </w:pPr>
  </w:style>
  <w:style w:type="paragraph" w:styleId="Corpodeltesto2">
    <w:name w:val="Body Text 2"/>
    <w:basedOn w:val="Normale"/>
    <w:link w:val="Corpodeltesto2Carattere"/>
    <w:semiHidden/>
    <w:unhideWhenUsed/>
    <w:rsid w:val="00405A5E"/>
    <w:pPr>
      <w:spacing w:after="120" w:line="480" w:lineRule="auto"/>
    </w:pPr>
  </w:style>
  <w:style w:type="character" w:customStyle="1" w:styleId="Corpodeltesto2Carattere">
    <w:name w:val="Corpo del testo 2 Carattere"/>
    <w:basedOn w:val="Carpredefinitoparagrafo"/>
    <w:link w:val="Corpodeltesto2"/>
    <w:semiHidden/>
    <w:rsid w:val="00405A5E"/>
    <w:rPr>
      <w:rFonts w:ascii="Arial" w:hAnsi="Arial"/>
      <w:szCs w:val="24"/>
    </w:rPr>
  </w:style>
  <w:style w:type="character" w:customStyle="1" w:styleId="TitoloIndice">
    <w:name w:val="Titolo Indice"/>
    <w:basedOn w:val="Carpredefinitoparagrafo"/>
    <w:rsid w:val="00390105"/>
    <w:rPr>
      <w:rFonts w:ascii="Grouch BT" w:hAnsi="Grouch BT"/>
      <w:b w:val="0"/>
      <w:bCs/>
      <w:sz w:val="28"/>
    </w:rPr>
  </w:style>
  <w:style w:type="character" w:customStyle="1" w:styleId="Indice">
    <w:name w:val="Indice"/>
    <w:basedOn w:val="Carpredefinitoparagrafo"/>
    <w:rsid w:val="0025009F"/>
    <w:rPr>
      <w:b/>
      <w:color w:val="163174"/>
      <w:sz w:val="36"/>
    </w:rPr>
  </w:style>
  <w:style w:type="paragraph" w:styleId="Intestazione">
    <w:name w:val="header"/>
    <w:basedOn w:val="Normale"/>
    <w:locked/>
    <w:rsid w:val="00DA3754"/>
    <w:pPr>
      <w:tabs>
        <w:tab w:val="center" w:pos="4819"/>
        <w:tab w:val="right" w:pos="9638"/>
      </w:tabs>
      <w:spacing w:after="20"/>
    </w:pPr>
    <w:rPr>
      <w:sz w:val="14"/>
    </w:rPr>
  </w:style>
  <w:style w:type="paragraph" w:customStyle="1" w:styleId="TabellaSecondaPagina">
    <w:name w:val="TabellaSecondaPagina"/>
    <w:basedOn w:val="Normale"/>
    <w:locked/>
    <w:rsid w:val="00EC2C4E"/>
    <w:pPr>
      <w:spacing w:before="160" w:after="160"/>
    </w:pPr>
  </w:style>
  <w:style w:type="paragraph" w:styleId="Corpotesto">
    <w:name w:val="Body Text"/>
    <w:basedOn w:val="Normale"/>
    <w:link w:val="CorpotestoCarattere"/>
    <w:semiHidden/>
    <w:unhideWhenUsed/>
    <w:rsid w:val="00814DF3"/>
    <w:pPr>
      <w:spacing w:after="120"/>
    </w:pPr>
  </w:style>
  <w:style w:type="paragraph" w:customStyle="1" w:styleId="StileTitolo116ptAutomaticoGiustificatoSinistro0Pr">
    <w:name w:val="Stile Titolo 1 + 16 pt Automatico Giustificato Sinistro:  0&quot; Pr..."/>
    <w:basedOn w:val="Titolo1"/>
    <w:locked/>
    <w:rsid w:val="000B2559"/>
    <w:pPr>
      <w:numPr>
        <w:numId w:val="0"/>
      </w:numPr>
      <w:tabs>
        <w:tab w:val="num" w:pos="360"/>
      </w:tabs>
      <w:jc w:val="both"/>
    </w:pPr>
    <w:rPr>
      <w:rFonts w:cs="Times New Roman"/>
      <w:iCs w:val="0"/>
      <w:szCs w:val="20"/>
    </w:rPr>
  </w:style>
  <w:style w:type="paragraph" w:customStyle="1" w:styleId="HeaderBase">
    <w:name w:val="Header Base"/>
    <w:basedOn w:val="Normale"/>
    <w:link w:val="HeaderBaseCarattere"/>
    <w:autoRedefine/>
    <w:rsid w:val="002B7DCA"/>
    <w:pPr>
      <w:keepLines/>
      <w:framePr w:hSpace="180" w:wrap="around" w:vAnchor="text" w:hAnchor="margin" w:xAlign="right" w:y="1"/>
      <w:tabs>
        <w:tab w:val="center" w:pos="4320"/>
        <w:tab w:val="right" w:pos="8640"/>
      </w:tabs>
      <w:spacing w:before="40" w:after="40"/>
      <w:jc w:val="right"/>
    </w:pPr>
    <w:rPr>
      <w:noProof/>
      <w:color w:val="C0C0C0"/>
      <w:sz w:val="18"/>
      <w:szCs w:val="20"/>
      <w:u w:color="FF0000"/>
      <w:lang w:eastAsia="en-US"/>
    </w:rPr>
  </w:style>
  <w:style w:type="paragraph" w:customStyle="1" w:styleId="Intro">
    <w:name w:val="Intro"/>
    <w:basedOn w:val="Titolo1"/>
    <w:next w:val="Normale"/>
    <w:locked/>
    <w:rsid w:val="002A4227"/>
    <w:pPr>
      <w:keepNext w:val="0"/>
      <w:keepLines/>
      <w:tabs>
        <w:tab w:val="left" w:pos="360"/>
        <w:tab w:val="center" w:pos="4320"/>
        <w:tab w:val="right" w:pos="8640"/>
      </w:tabs>
      <w:spacing w:before="240" w:after="0"/>
      <w:outlineLvl w:val="9"/>
    </w:pPr>
    <w:rPr>
      <w:rFonts w:cs="Times New Roman"/>
      <w:bCs w:val="0"/>
      <w:iCs w:val="0"/>
      <w:kern w:val="28"/>
      <w:szCs w:val="20"/>
      <w:lang w:eastAsia="en-US"/>
    </w:rPr>
  </w:style>
  <w:style w:type="paragraph" w:customStyle="1" w:styleId="Pages">
    <w:name w:val="Pages"/>
    <w:basedOn w:val="Normale"/>
    <w:locked/>
    <w:rsid w:val="00814DF3"/>
    <w:pPr>
      <w:spacing w:before="120" w:after="120"/>
    </w:pPr>
    <w:rPr>
      <w:b/>
      <w:szCs w:val="20"/>
      <w:lang w:eastAsia="en-US"/>
    </w:rPr>
  </w:style>
  <w:style w:type="paragraph" w:customStyle="1" w:styleId="titolosezione">
    <w:name w:val="titolo sezione"/>
    <w:basedOn w:val="Normale"/>
    <w:rsid w:val="00814DF3"/>
    <w:pPr>
      <w:pageBreakBefore/>
      <w:tabs>
        <w:tab w:val="right" w:leader="dot" w:pos="8448"/>
      </w:tabs>
      <w:overflowPunct w:val="0"/>
      <w:autoSpaceDE w:val="0"/>
      <w:autoSpaceDN w:val="0"/>
      <w:adjustRightInd w:val="0"/>
      <w:spacing w:before="60" w:after="60"/>
      <w:textAlignment w:val="baseline"/>
    </w:pPr>
    <w:rPr>
      <w:bCs/>
      <w:smallCaps/>
      <w:sz w:val="36"/>
      <w:szCs w:val="20"/>
      <w:lang w:val="en-US" w:eastAsia="en-US"/>
    </w:rPr>
  </w:style>
  <w:style w:type="paragraph" w:customStyle="1" w:styleId="Normale1">
    <w:name w:val="Normale1"/>
    <w:basedOn w:val="Normale"/>
    <w:link w:val="normalChar"/>
    <w:rsid w:val="002A4227"/>
    <w:pPr>
      <w:tabs>
        <w:tab w:val="left" w:pos="1134"/>
      </w:tabs>
    </w:pPr>
    <w:rPr>
      <w:snapToGrid w:val="0"/>
      <w:szCs w:val="20"/>
      <w:lang w:val="en-GB" w:eastAsia="en-US"/>
    </w:rPr>
  </w:style>
  <w:style w:type="character" w:customStyle="1" w:styleId="normalChar">
    <w:name w:val="normal Char"/>
    <w:basedOn w:val="Carpredefinitoparagrafo"/>
    <w:link w:val="Normale1"/>
    <w:rsid w:val="002A4227"/>
    <w:rPr>
      <w:rFonts w:ascii="Arial" w:hAnsi="Arial"/>
      <w:snapToGrid w:val="0"/>
      <w:sz w:val="24"/>
      <w:lang w:val="en-GB" w:eastAsia="en-US" w:bidi="ar-SA"/>
    </w:rPr>
  </w:style>
  <w:style w:type="character" w:customStyle="1" w:styleId="CorpotestoCarattere">
    <w:name w:val="Corpo testo Carattere"/>
    <w:basedOn w:val="Carpredefinitoparagrafo"/>
    <w:link w:val="Corpotesto"/>
    <w:semiHidden/>
    <w:rsid w:val="00814DF3"/>
    <w:rPr>
      <w:rFonts w:ascii="Arial" w:hAnsi="Arial"/>
      <w:szCs w:val="24"/>
    </w:rPr>
  </w:style>
  <w:style w:type="table" w:customStyle="1" w:styleId="StileTabella2">
    <w:name w:val="Stile Tabella 2"/>
    <w:basedOn w:val="Grigliatabella1"/>
    <w:locked/>
    <w:rsid w:val="000C5A07"/>
    <w:rPr>
      <w:rFonts w:asciiTheme="minorHAnsi" w:hAnsiTheme="minorHAnsi"/>
      <w:lang w:val="en-GB" w:eastAsia="en-GB"/>
    </w:rPr>
    <w:tblPr>
      <w:tblBorders>
        <w:top w:val="single" w:sz="4" w:space="0" w:color="A6A6A6" w:themeColor="background1" w:themeShade="A6"/>
        <w:left w:val="single" w:sz="4" w:space="0" w:color="A6A6A6" w:themeColor="background1" w:themeShade="A6"/>
        <w:bottom w:val="single" w:sz="4" w:space="0" w:color="A6A6A6" w:themeColor="background1" w:themeShade="A6"/>
        <w:right w:val="single" w:sz="4" w:space="0" w:color="A6A6A6" w:themeColor="background1" w:themeShade="A6"/>
        <w:insideH w:val="single" w:sz="4" w:space="0" w:color="A6A6A6" w:themeColor="background1" w:themeShade="A6"/>
        <w:insideV w:val="single" w:sz="4" w:space="0" w:color="A6A6A6" w:themeColor="background1" w:themeShade="A6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Theme="minorHAnsi" w:hAnsiTheme="minorHAnsi"/>
        <w:b/>
        <w:sz w:val="20"/>
      </w:rPr>
      <w:tblPr/>
      <w:tcPr>
        <w:shd w:val="clear" w:color="auto" w:fill="FFC000"/>
      </w:tcPr>
    </w:tblStylePr>
    <w:tblStylePr w:type="lastRow">
      <w:pPr>
        <w:jc w:val="center"/>
      </w:pPr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clear" w:color="auto" w:fill="FFC000"/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1">
    <w:name w:val="Table Grid 1"/>
    <w:basedOn w:val="Tabellanormale"/>
    <w:rsid w:val="00D26167"/>
    <w:pPr>
      <w:spacing w:after="12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ottotitolo2">
    <w:name w:val="Sottotitolo 2"/>
    <w:basedOn w:val="Titolo"/>
    <w:link w:val="Sottotitolo2Carattere"/>
    <w:rsid w:val="00966210"/>
    <w:pPr>
      <w:spacing w:before="120" w:line="312" w:lineRule="auto"/>
      <w:ind w:left="706" w:right="386"/>
      <w:jc w:val="right"/>
    </w:pPr>
    <w:rPr>
      <w:rFonts w:ascii="Arial Unicode MS" w:eastAsia="Arial Unicode MS" w:hAnsi="Arial Unicode MS" w:cs="Arial Unicode MS"/>
      <w:b w:val="0"/>
      <w:color w:val="333333"/>
      <w:sz w:val="24"/>
      <w:szCs w:val="24"/>
    </w:rPr>
  </w:style>
  <w:style w:type="table" w:styleId="Tabellacolonne4">
    <w:name w:val="Table Columns 4"/>
    <w:basedOn w:val="Tabellanormale"/>
    <w:locked/>
    <w:rsid w:val="008473C6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character" w:styleId="Rimandocommento">
    <w:name w:val="annotation reference"/>
    <w:basedOn w:val="Carpredefinitoparagrafo"/>
    <w:semiHidden/>
    <w:locked/>
    <w:rsid w:val="009B71EC"/>
    <w:rPr>
      <w:sz w:val="16"/>
      <w:szCs w:val="16"/>
    </w:rPr>
  </w:style>
  <w:style w:type="table" w:styleId="Elencotabella6">
    <w:name w:val="Table List 6"/>
    <w:basedOn w:val="Tabellanormale"/>
    <w:locked/>
    <w:rsid w:val="008473C6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paragraph" w:styleId="Testocommento">
    <w:name w:val="annotation text"/>
    <w:basedOn w:val="Normale"/>
    <w:semiHidden/>
    <w:locked/>
    <w:rsid w:val="009B71EC"/>
    <w:rPr>
      <w:szCs w:val="20"/>
    </w:rPr>
  </w:style>
  <w:style w:type="paragraph" w:styleId="Soggettocommento">
    <w:name w:val="annotation subject"/>
    <w:basedOn w:val="Testocommento"/>
    <w:next w:val="Testocommento"/>
    <w:semiHidden/>
    <w:locked/>
    <w:rsid w:val="009B71EC"/>
    <w:rPr>
      <w:b/>
      <w:bCs/>
    </w:rPr>
  </w:style>
  <w:style w:type="paragraph" w:styleId="Elenco">
    <w:name w:val="List"/>
    <w:basedOn w:val="Normale"/>
    <w:rsid w:val="006C6F27"/>
    <w:pPr>
      <w:ind w:left="283" w:hanging="283"/>
    </w:pPr>
  </w:style>
  <w:style w:type="paragraph" w:customStyle="1" w:styleId="HeaderBase2">
    <w:name w:val="Header Base2"/>
    <w:basedOn w:val="HeaderBase"/>
    <w:link w:val="HeaderBase2Carattere"/>
    <w:rsid w:val="00E270AF"/>
    <w:pPr>
      <w:framePr w:wrap="around"/>
      <w:ind w:left="1339"/>
      <w:jc w:val="left"/>
    </w:pPr>
    <w:rPr>
      <w:rFonts w:cs="Tahoma"/>
      <w:smallCaps/>
      <w:szCs w:val="18"/>
    </w:rPr>
  </w:style>
  <w:style w:type="paragraph" w:customStyle="1" w:styleId="TitoloICO">
    <w:name w:val="TitoloICO"/>
    <w:basedOn w:val="Titolo"/>
    <w:next w:val="Normale"/>
    <w:rsid w:val="00BE3831"/>
    <w:pPr>
      <w:spacing w:line="312" w:lineRule="auto"/>
      <w:ind w:left="706" w:right="386"/>
      <w:jc w:val="right"/>
    </w:pPr>
    <w:rPr>
      <w:rFonts w:ascii="Arial Unicode MS" w:eastAsia="Arial Unicode MS" w:hAnsi="Arial Unicode MS" w:cs="Arial Unicode MS"/>
      <w:color w:val="333333"/>
      <w:sz w:val="64"/>
      <w:szCs w:val="64"/>
    </w:rPr>
  </w:style>
  <w:style w:type="paragraph" w:customStyle="1" w:styleId="Titolotab">
    <w:name w:val="Titolo tab"/>
    <w:basedOn w:val="Normale"/>
    <w:next w:val="Normale"/>
    <w:rsid w:val="00CD2502"/>
    <w:pPr>
      <w:jc w:val="center"/>
    </w:pPr>
    <w:rPr>
      <w:rFonts w:cs="Tahoma"/>
      <w:color w:val="FFFFFF"/>
    </w:rPr>
  </w:style>
  <w:style w:type="table" w:customStyle="1" w:styleId="StileTabella3">
    <w:name w:val="Stile Tabella 3"/>
    <w:basedOn w:val="Tabellanormale"/>
    <w:rsid w:val="000C5A07"/>
    <w:pPr>
      <w:jc w:val="center"/>
    </w:pPr>
    <w:rPr>
      <w:rFonts w:ascii="Ubuntu" w:hAnsi="Ubuntu"/>
    </w:rPr>
    <w:tblPr>
      <w:tblBorders>
        <w:top w:val="single" w:sz="6" w:space="0" w:color="BFBFBF" w:themeColor="background1" w:themeShade="BF"/>
        <w:left w:val="single" w:sz="6" w:space="0" w:color="BFBFBF" w:themeColor="background1" w:themeShade="BF"/>
        <w:bottom w:val="single" w:sz="6" w:space="0" w:color="BFBFBF" w:themeColor="background1" w:themeShade="BF"/>
        <w:right w:val="single" w:sz="6" w:space="0" w:color="BFBFBF" w:themeColor="background1" w:themeShade="BF"/>
        <w:insideH w:val="single" w:sz="6" w:space="0" w:color="BFBFBF" w:themeColor="background1" w:themeShade="BF"/>
        <w:insideV w:val="single" w:sz="6" w:space="0" w:color="BFBFBF" w:themeColor="background1" w:themeShade="BF"/>
      </w:tblBorders>
    </w:tblPr>
    <w:tcPr>
      <w:shd w:val="clear" w:color="auto" w:fill="auto"/>
      <w:vAlign w:val="center"/>
    </w:tcPr>
    <w:tblStylePr w:type="firstRow">
      <w:pPr>
        <w:wordWrap/>
        <w:jc w:val="center"/>
        <w:outlineLvl w:val="9"/>
      </w:pPr>
      <w:rPr>
        <w:rFonts w:ascii="___WRD_EMBED_SUB_177" w:hAnsi="___WRD_EMBED_SUB_177"/>
        <w:b/>
        <w:color w:val="auto"/>
        <w:sz w:val="20"/>
      </w:rPr>
      <w:tblPr/>
      <w:tcPr>
        <w:shd w:val="clear" w:color="auto" w:fill="FFC000"/>
      </w:tcPr>
    </w:tblStylePr>
    <w:tblStylePr w:type="firstCol">
      <w:rPr>
        <w:rFonts w:ascii="Arial" w:hAnsi="Arial"/>
        <w:b/>
        <w:color w:val="auto"/>
        <w:sz w:val="22"/>
      </w:rPr>
      <w:tblPr/>
      <w:tcPr>
        <w:shd w:val="clear" w:color="auto" w:fill="FFC000"/>
      </w:tcPr>
    </w:tblStylePr>
  </w:style>
  <w:style w:type="paragraph" w:customStyle="1" w:styleId="Pipagina">
    <w:name w:val="Piè pagina"/>
    <w:basedOn w:val="Normale"/>
    <w:rsid w:val="004C4B6C"/>
    <w:pPr>
      <w:jc w:val="center"/>
    </w:pPr>
    <w:rPr>
      <w:rFonts w:cs="Tahoma"/>
      <w:color w:val="808080"/>
      <w:sz w:val="10"/>
      <w:szCs w:val="10"/>
    </w:rPr>
  </w:style>
  <w:style w:type="paragraph" w:styleId="Didascalia">
    <w:name w:val="caption"/>
    <w:basedOn w:val="Normale"/>
    <w:next w:val="Normale"/>
    <w:qFormat/>
    <w:locked/>
    <w:rsid w:val="003346CC"/>
    <w:rPr>
      <w:b/>
      <w:bCs/>
      <w:szCs w:val="20"/>
    </w:rPr>
  </w:style>
  <w:style w:type="paragraph" w:customStyle="1" w:styleId="DidascaliaICO">
    <w:name w:val="Didascalia ICO"/>
    <w:basedOn w:val="Didascalia"/>
    <w:next w:val="Normale"/>
    <w:rsid w:val="00DB1EFF"/>
    <w:pPr>
      <w:ind w:left="4236" w:firstLine="706"/>
    </w:pPr>
    <w:rPr>
      <w:sz w:val="16"/>
    </w:rPr>
  </w:style>
  <w:style w:type="paragraph" w:customStyle="1" w:styleId="Titolodoc">
    <w:name w:val="Titolo doc"/>
    <w:basedOn w:val="Normale"/>
    <w:rsid w:val="00631790"/>
    <w:pPr>
      <w:jc w:val="center"/>
    </w:pPr>
    <w:rPr>
      <w:rFonts w:cs="Tahoma"/>
      <w:bCs/>
      <w:szCs w:val="20"/>
    </w:rPr>
  </w:style>
  <w:style w:type="paragraph" w:customStyle="1" w:styleId="osservazionepar">
    <w:name w:val="osservazione par"/>
    <w:basedOn w:val="Normale"/>
    <w:link w:val="osservazioneparCarattereCarattere"/>
    <w:rsid w:val="00814DF3"/>
    <w:pPr>
      <w:pBdr>
        <w:top w:val="double" w:sz="4" w:space="1" w:color="00FF00"/>
        <w:left w:val="double" w:sz="4" w:space="4" w:color="00FF00"/>
        <w:bottom w:val="double" w:sz="4" w:space="1" w:color="00FF00"/>
        <w:right w:val="double" w:sz="4" w:space="4" w:color="00FF00"/>
      </w:pBdr>
      <w:shd w:val="thinDiagStripe" w:color="FFFFFF" w:fill="CCFFCC"/>
      <w:spacing w:after="120"/>
    </w:pPr>
  </w:style>
  <w:style w:type="character" w:customStyle="1" w:styleId="osservazioneparCarattereCarattere">
    <w:name w:val="osservazione par Carattere Carattere"/>
    <w:basedOn w:val="Carpredefinitoparagrafo"/>
    <w:link w:val="osservazionepar"/>
    <w:rsid w:val="00814DF3"/>
    <w:rPr>
      <w:rFonts w:ascii="Tahoma" w:hAnsi="Tahoma"/>
      <w:szCs w:val="24"/>
      <w:lang w:val="it-IT" w:eastAsia="it-IT" w:bidi="ar-SA"/>
    </w:rPr>
  </w:style>
  <w:style w:type="paragraph" w:customStyle="1" w:styleId="damodificarepar">
    <w:name w:val="da modificare par"/>
    <w:basedOn w:val="osservazionepar"/>
    <w:next w:val="Normale"/>
    <w:link w:val="damodificareparCarattereCarattere"/>
    <w:rsid w:val="00CF5013"/>
    <w:pPr>
      <w:pBdr>
        <w:top w:val="double" w:sz="4" w:space="1" w:color="FFFF00"/>
        <w:left w:val="double" w:sz="4" w:space="4" w:color="FFFF00"/>
        <w:bottom w:val="double" w:sz="4" w:space="1" w:color="FFFF00"/>
        <w:right w:val="double" w:sz="4" w:space="4" w:color="FFFF00"/>
      </w:pBdr>
      <w:shd w:val="thinDiagStripe" w:color="FFFFFF" w:fill="FFFF99"/>
    </w:pPr>
  </w:style>
  <w:style w:type="table" w:customStyle="1" w:styleId="tabellaICO2">
    <w:name w:val="tabella ICO2"/>
    <w:basedOn w:val="StileTabella3"/>
    <w:rsid w:val="00F7372F"/>
    <w:tblPr/>
    <w:tcPr>
      <w:shd w:val="clear" w:color="auto" w:fill="auto"/>
    </w:tcPr>
    <w:tblStylePr w:type="firstRow">
      <w:pPr>
        <w:wordWrap/>
        <w:jc w:val="center"/>
        <w:outlineLvl w:val="9"/>
      </w:pPr>
      <w:rPr>
        <w:rFonts w:ascii="Cambria" w:hAnsi="Cambria"/>
        <w:b/>
        <w:color w:val="auto"/>
        <w:sz w:val="20"/>
      </w:rPr>
      <w:tblPr/>
      <w:tcPr>
        <w:tcBorders>
          <w:top w:val="single" w:sz="8" w:space="0" w:color="C0C0C0"/>
          <w:left w:val="single" w:sz="8" w:space="0" w:color="C0C0C0"/>
          <w:bottom w:val="single" w:sz="8" w:space="0" w:color="C0C0C0"/>
          <w:right w:val="single" w:sz="8" w:space="0" w:color="C0C0C0"/>
          <w:insideH w:val="single" w:sz="8" w:space="0" w:color="C0C0C0"/>
          <w:insideV w:val="single" w:sz="8" w:space="0" w:color="C0C0C0"/>
        </w:tcBorders>
        <w:shd w:val="clear" w:color="auto" w:fill="C0C0C0"/>
      </w:tcPr>
    </w:tblStylePr>
    <w:tblStylePr w:type="firstCol">
      <w:rPr>
        <w:rFonts w:asciiTheme="minorHAnsi" w:hAnsiTheme="minorHAnsi"/>
        <w:b/>
        <w:color w:val="FFFFFF" w:themeColor="background1"/>
        <w:sz w:val="20"/>
      </w:rPr>
      <w:tblPr/>
      <w:tcPr>
        <w:shd w:val="clear" w:color="auto" w:fill="C0C0C0"/>
      </w:tcPr>
    </w:tblStylePr>
  </w:style>
  <w:style w:type="table" w:customStyle="1" w:styleId="TabellaICO3">
    <w:name w:val="Tabella ICO3"/>
    <w:basedOn w:val="Tabellanormale"/>
    <w:rsid w:val="00F7372F"/>
    <w:pPr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ascii="Cambria" w:hAnsi="Cambria"/>
        <w:sz w:val="20"/>
      </w:rPr>
      <w:tblPr/>
      <w:tcPr>
        <w:tc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nil"/>
          <w:insideV w:val="nil"/>
          <w:tl2br w:val="nil"/>
          <w:tr2bl w:val="nil"/>
        </w:tcBorders>
        <w:shd w:val="clear" w:color="auto" w:fill="CCCC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Enfasicorsivo">
    <w:name w:val="Emphasis"/>
    <w:basedOn w:val="Carpredefinitoparagrafo"/>
    <w:uiPriority w:val="20"/>
    <w:qFormat/>
    <w:locked/>
    <w:rsid w:val="0099084C"/>
    <w:rPr>
      <w:i/>
      <w:iCs/>
    </w:rPr>
  </w:style>
  <w:style w:type="paragraph" w:customStyle="1" w:styleId="versione">
    <w:name w:val="versione"/>
    <w:basedOn w:val="Normale"/>
    <w:rsid w:val="006E3F69"/>
    <w:pPr>
      <w:jc w:val="center"/>
    </w:pPr>
  </w:style>
  <w:style w:type="character" w:customStyle="1" w:styleId="damodificareparCarattereCarattere">
    <w:name w:val="da modificare par Carattere Carattere"/>
    <w:basedOn w:val="osservazioneparCarattereCarattere"/>
    <w:link w:val="damodificarepar"/>
    <w:rsid w:val="00EA424B"/>
    <w:rPr>
      <w:rFonts w:ascii="Tahoma" w:hAnsi="Tahoma"/>
      <w:szCs w:val="24"/>
      <w:lang w:val="it-IT" w:eastAsia="it-IT" w:bidi="ar-SA"/>
    </w:rPr>
  </w:style>
  <w:style w:type="character" w:customStyle="1" w:styleId="damodificare">
    <w:name w:val="da modificare"/>
    <w:basedOn w:val="Carpredefinitoparagrafo"/>
    <w:rsid w:val="00F65575"/>
    <w:rPr>
      <w:bdr w:val="none" w:sz="0" w:space="0" w:color="auto"/>
      <w:shd w:val="thinDiagStripe" w:color="FFFFFF" w:fill="FFFF99"/>
    </w:rPr>
  </w:style>
  <w:style w:type="character" w:customStyle="1" w:styleId="osservazione">
    <w:name w:val="osservazione"/>
    <w:basedOn w:val="Carpredefinitoparagrafo"/>
    <w:rsid w:val="008924AA"/>
    <w:rPr>
      <w:bdr w:val="none" w:sz="0" w:space="0" w:color="auto"/>
      <w:shd w:val="thinDiagStripe" w:color="FFFFFF" w:fill="CCFFCC"/>
    </w:rPr>
  </w:style>
  <w:style w:type="character" w:customStyle="1" w:styleId="osservazioneCarattere">
    <w:name w:val="osservazione Carattere"/>
    <w:basedOn w:val="Carpredefinitoparagrafo"/>
    <w:locked/>
    <w:rsid w:val="00814DF3"/>
    <w:rPr>
      <w:rFonts w:ascii="Tahoma" w:hAnsi="Tahoma"/>
      <w:szCs w:val="24"/>
      <w:lang w:val="it-IT" w:eastAsia="it-IT" w:bidi="ar-SA"/>
    </w:rPr>
  </w:style>
  <w:style w:type="character" w:customStyle="1" w:styleId="TitoloCarattere">
    <w:name w:val="Titolo Carattere"/>
    <w:basedOn w:val="Carpredefinitoparagrafo"/>
    <w:link w:val="Titolo"/>
    <w:rsid w:val="00466276"/>
    <w:rPr>
      <w:rFonts w:ascii="Tahoma" w:hAnsi="Tahoma"/>
      <w:b/>
      <w:color w:val="163174"/>
      <w:sz w:val="48"/>
      <w:lang w:val="it-IT" w:eastAsia="it-IT" w:bidi="ar-SA"/>
    </w:rPr>
  </w:style>
  <w:style w:type="character" w:customStyle="1" w:styleId="Sottotitolo2Carattere">
    <w:name w:val="Sottotitolo 2 Carattere"/>
    <w:basedOn w:val="TitoloCarattere"/>
    <w:link w:val="Sottotitolo2"/>
    <w:rsid w:val="00466276"/>
    <w:rPr>
      <w:rFonts w:ascii="Arial Unicode MS" w:eastAsia="Arial Unicode MS" w:hAnsi="Arial Unicode MS" w:cs="Arial Unicode MS"/>
      <w:b/>
      <w:color w:val="333333"/>
      <w:sz w:val="24"/>
      <w:szCs w:val="24"/>
      <w:lang w:val="it-IT" w:eastAsia="it-IT" w:bidi="ar-SA"/>
    </w:rPr>
  </w:style>
  <w:style w:type="paragraph" w:customStyle="1" w:styleId="versionepi">
    <w:name w:val="versione piè"/>
    <w:basedOn w:val="Normale"/>
    <w:link w:val="versionepiCarattere"/>
    <w:rsid w:val="005D3109"/>
    <w:pPr>
      <w:framePr w:hSpace="180" w:wrap="around" w:vAnchor="text" w:hAnchor="margin" w:xAlign="right" w:y="1"/>
    </w:pPr>
    <w:rPr>
      <w:color w:val="C0C0C0"/>
      <w:sz w:val="16"/>
      <w:szCs w:val="16"/>
    </w:rPr>
  </w:style>
  <w:style w:type="character" w:customStyle="1" w:styleId="HeaderBaseCarattere">
    <w:name w:val="Header Base Carattere"/>
    <w:basedOn w:val="Carpredefinitoparagrafo"/>
    <w:link w:val="HeaderBase"/>
    <w:rsid w:val="00E270AF"/>
    <w:rPr>
      <w:rFonts w:ascii="Tahoma" w:hAnsi="Tahoma"/>
      <w:noProof/>
      <w:color w:val="C0C0C0"/>
      <w:sz w:val="18"/>
      <w:u w:color="FF0000"/>
      <w:lang w:val="it-IT" w:eastAsia="en-US" w:bidi="ar-SA"/>
    </w:rPr>
  </w:style>
  <w:style w:type="character" w:customStyle="1" w:styleId="versionepiCarattere">
    <w:name w:val="versione piè Carattere"/>
    <w:basedOn w:val="Carpredefinitoparagrafo"/>
    <w:link w:val="versionepi"/>
    <w:rsid w:val="005D3109"/>
    <w:rPr>
      <w:rFonts w:ascii="Tahoma" w:hAnsi="Tahoma"/>
      <w:color w:val="C0C0C0"/>
      <w:sz w:val="16"/>
      <w:szCs w:val="16"/>
      <w:lang w:val="it-IT" w:eastAsia="it-IT" w:bidi="ar-SA"/>
    </w:rPr>
  </w:style>
  <w:style w:type="character" w:customStyle="1" w:styleId="HeaderBase2Carattere">
    <w:name w:val="Header Base2 Carattere"/>
    <w:basedOn w:val="HeaderBaseCarattere"/>
    <w:link w:val="HeaderBase2"/>
    <w:rsid w:val="00E270AF"/>
    <w:rPr>
      <w:rFonts w:ascii="Tahoma" w:hAnsi="Tahoma" w:cs="Tahoma"/>
      <w:smallCaps/>
      <w:noProof/>
      <w:color w:val="C0C0C0"/>
      <w:sz w:val="18"/>
      <w:szCs w:val="18"/>
      <w:u w:color="FF0000"/>
      <w:lang w:val="it-IT" w:eastAsia="en-US" w:bidi="ar-SA"/>
    </w:rPr>
  </w:style>
  <w:style w:type="table" w:customStyle="1" w:styleId="tabellapi">
    <w:name w:val="tabella piè"/>
    <w:basedOn w:val="Tabellanormale"/>
    <w:rsid w:val="007740F0"/>
    <w:pPr>
      <w:jc w:val="center"/>
    </w:pPr>
    <w:rPr>
      <w:rFonts w:ascii="Tahoma" w:hAnsi="Tahoma"/>
      <w:color w:val="C0C0C0"/>
      <w:sz w:val="18"/>
    </w:rPr>
    <w:tblPr>
      <w:tblBorders>
        <w:top w:val="dashed" w:sz="4" w:space="0" w:color="FF0000"/>
        <w:bottom w:val="dashed" w:sz="4" w:space="0" w:color="FF0000"/>
      </w:tblBorders>
    </w:tblPr>
    <w:tcPr>
      <w:vAlign w:val="center"/>
    </w:tcPr>
  </w:style>
  <w:style w:type="paragraph" w:customStyle="1" w:styleId="stilepi">
    <w:name w:val="stile piè"/>
    <w:basedOn w:val="Normale"/>
    <w:rsid w:val="005F64C4"/>
    <w:pPr>
      <w:spacing w:after="40"/>
    </w:pPr>
    <w:rPr>
      <w:smallCaps/>
      <w:color w:val="C0C0C0"/>
      <w:sz w:val="18"/>
    </w:rPr>
  </w:style>
  <w:style w:type="paragraph" w:customStyle="1" w:styleId="nuovoinserimentopar">
    <w:name w:val="nuovo inserimento par"/>
    <w:basedOn w:val="Normale"/>
    <w:rsid w:val="002A256C"/>
    <w:pPr>
      <w:pBdr>
        <w:top w:val="double" w:sz="4" w:space="1" w:color="00CCFF"/>
        <w:left w:val="double" w:sz="4" w:space="4" w:color="00CCFF"/>
        <w:bottom w:val="double" w:sz="4" w:space="1" w:color="00CCFF"/>
        <w:right w:val="double" w:sz="4" w:space="4" w:color="00CCFF"/>
      </w:pBdr>
      <w:shd w:val="thinDiagStripe" w:color="FFFFFF" w:fill="CCFFFF"/>
    </w:pPr>
  </w:style>
  <w:style w:type="character" w:customStyle="1" w:styleId="nuovoinserimento">
    <w:name w:val="nuovo inserimento"/>
    <w:basedOn w:val="osservazione"/>
    <w:rsid w:val="002A256C"/>
    <w:rPr>
      <w:bdr w:val="none" w:sz="0" w:space="0" w:color="auto"/>
      <w:shd w:val="thinDiagStripe" w:color="FFFFFF" w:fill="CCFFFF"/>
    </w:rPr>
  </w:style>
  <w:style w:type="numbering" w:customStyle="1" w:styleId="PuntoelencoICO0">
    <w:name w:val="Punto elenco ICO"/>
    <w:basedOn w:val="Nessunelenco"/>
    <w:rsid w:val="00814DF3"/>
    <w:pPr>
      <w:numPr>
        <w:numId w:val="2"/>
      </w:numPr>
    </w:pPr>
  </w:style>
  <w:style w:type="paragraph" w:customStyle="1" w:styleId="versione1">
    <w:name w:val="versione1"/>
    <w:basedOn w:val="Sottotitolo2"/>
    <w:link w:val="versione1Carattere"/>
    <w:rsid w:val="00A1081A"/>
  </w:style>
  <w:style w:type="character" w:customStyle="1" w:styleId="versione1Carattere">
    <w:name w:val="versione1 Carattere"/>
    <w:basedOn w:val="Sottotitolo2Carattere"/>
    <w:link w:val="versione1"/>
    <w:rsid w:val="00A1081A"/>
    <w:rPr>
      <w:rFonts w:ascii="Arial Unicode MS" w:eastAsia="Arial Unicode MS" w:hAnsi="Arial Unicode MS" w:cs="Arial Unicode MS"/>
      <w:b/>
      <w:color w:val="333333"/>
      <w:sz w:val="24"/>
      <w:szCs w:val="24"/>
      <w:lang w:val="it-IT" w:eastAsia="it-IT" w:bidi="ar-SA"/>
    </w:rPr>
  </w:style>
  <w:style w:type="paragraph" w:customStyle="1" w:styleId="data1">
    <w:name w:val="data1"/>
    <w:basedOn w:val="Sottotitolo2"/>
    <w:link w:val="data1Carattere"/>
    <w:rsid w:val="00A1081A"/>
  </w:style>
  <w:style w:type="character" w:customStyle="1" w:styleId="data1Carattere">
    <w:name w:val="data1 Carattere"/>
    <w:basedOn w:val="Sottotitolo2Carattere"/>
    <w:link w:val="data1"/>
    <w:rsid w:val="00A1081A"/>
    <w:rPr>
      <w:rFonts w:ascii="Arial Unicode MS" w:eastAsia="Arial Unicode MS" w:hAnsi="Arial Unicode MS" w:cs="Arial Unicode MS"/>
      <w:b/>
      <w:color w:val="333333"/>
      <w:sz w:val="24"/>
      <w:szCs w:val="24"/>
      <w:lang w:val="it-IT" w:eastAsia="it-IT" w:bidi="ar-SA"/>
    </w:rPr>
  </w:style>
  <w:style w:type="character" w:styleId="Enfasigrassetto">
    <w:name w:val="Strong"/>
    <w:basedOn w:val="Carpredefinitoparagrafo"/>
    <w:uiPriority w:val="22"/>
    <w:qFormat/>
    <w:locked/>
    <w:rsid w:val="00B06E69"/>
    <w:rPr>
      <w:b/>
      <w:bCs/>
    </w:rPr>
  </w:style>
  <w:style w:type="paragraph" w:styleId="Paragrafoelenco">
    <w:name w:val="List Paragraph"/>
    <w:basedOn w:val="Normale"/>
    <w:next w:val="Normale"/>
    <w:uiPriority w:val="34"/>
    <w:qFormat/>
    <w:rsid w:val="00D41A68"/>
    <w:pPr>
      <w:spacing w:after="60"/>
    </w:pPr>
  </w:style>
  <w:style w:type="paragraph" w:styleId="Puntoelenco0">
    <w:name w:val="List Bullet"/>
    <w:basedOn w:val="Normale"/>
    <w:rsid w:val="00814DF3"/>
    <w:pPr>
      <w:numPr>
        <w:numId w:val="11"/>
      </w:numPr>
      <w:spacing w:after="120"/>
      <w:contextualSpacing/>
    </w:pPr>
  </w:style>
  <w:style w:type="character" w:customStyle="1" w:styleId="Titolo2Carattere">
    <w:name w:val="Titolo 2 Carattere"/>
    <w:aliases w:val="2019 Stile Titolo 2 Carattere"/>
    <w:basedOn w:val="Carpredefinitoparagrafo"/>
    <w:link w:val="Titolo2"/>
    <w:rsid w:val="00721DC1"/>
    <w:rPr>
      <w:rFonts w:ascii="Grouch BT" w:hAnsi="Grouch BT" w:cs="Arial"/>
      <w:iCs/>
      <w:sz w:val="28"/>
      <w:szCs w:val="24"/>
    </w:rPr>
  </w:style>
  <w:style w:type="paragraph" w:styleId="Revisione">
    <w:name w:val="Revision"/>
    <w:hidden/>
    <w:uiPriority w:val="99"/>
    <w:semiHidden/>
    <w:rsid w:val="006021FE"/>
    <w:rPr>
      <w:rFonts w:ascii="Tahoma" w:hAnsi="Tahoma"/>
      <w:szCs w:val="24"/>
    </w:rPr>
  </w:style>
  <w:style w:type="character" w:customStyle="1" w:styleId="Titolo3Carattere">
    <w:name w:val="Titolo 3 Carattere"/>
    <w:aliases w:val="2019 Stile Titolo 3 Carattere"/>
    <w:basedOn w:val="Carpredefinitoparagrafo"/>
    <w:link w:val="Titolo3"/>
    <w:rsid w:val="00FE1361"/>
    <w:rPr>
      <w:rFonts w:ascii="Grouch BT" w:hAnsi="Grouch BT" w:cs="Arial"/>
      <w:bCs/>
      <w:iCs/>
      <w:sz w:val="24"/>
      <w:szCs w:val="24"/>
      <w:lang w:val="en-US"/>
    </w:rPr>
  </w:style>
  <w:style w:type="paragraph" w:styleId="Testonotadichiusura">
    <w:name w:val="endnote text"/>
    <w:basedOn w:val="Normale"/>
    <w:link w:val="TestonotadichiusuraCarattere"/>
    <w:semiHidden/>
    <w:unhideWhenUsed/>
    <w:locked/>
    <w:rsid w:val="00E95CB4"/>
    <w:rPr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semiHidden/>
    <w:rsid w:val="00E95CB4"/>
    <w:rPr>
      <w:rFonts w:ascii="Tahoma" w:hAnsi="Tahoma"/>
    </w:rPr>
  </w:style>
  <w:style w:type="character" w:styleId="Rimandonotadichiusura">
    <w:name w:val="endnote reference"/>
    <w:basedOn w:val="Carpredefinitoparagrafo"/>
    <w:semiHidden/>
    <w:unhideWhenUsed/>
    <w:locked/>
    <w:rsid w:val="00E95CB4"/>
    <w:rPr>
      <w:vertAlign w:val="superscript"/>
    </w:rPr>
  </w:style>
  <w:style w:type="paragraph" w:styleId="Testonotaapidipagina">
    <w:name w:val="footnote text"/>
    <w:basedOn w:val="Normale"/>
    <w:link w:val="TestonotaapidipaginaCarattere"/>
    <w:semiHidden/>
    <w:unhideWhenUsed/>
    <w:rsid w:val="00AC5183"/>
    <w:rPr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semiHidden/>
    <w:rsid w:val="00AC5183"/>
    <w:rPr>
      <w:rFonts w:ascii="Tahoma" w:hAnsi="Tahoma"/>
    </w:rPr>
  </w:style>
  <w:style w:type="character" w:styleId="Rimandonotaapidipagina">
    <w:name w:val="footnote reference"/>
    <w:basedOn w:val="Carpredefinitoparagrafo"/>
    <w:semiHidden/>
    <w:unhideWhenUsed/>
    <w:locked/>
    <w:rsid w:val="00AC5183"/>
    <w:rPr>
      <w:vertAlign w:val="superscript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7084C"/>
    <w:rPr>
      <w:rFonts w:ascii="Tahoma" w:hAnsi="Tahoma"/>
      <w:sz w:val="14"/>
      <w:szCs w:val="24"/>
    </w:rPr>
  </w:style>
  <w:style w:type="paragraph" w:styleId="Puntoelenco3">
    <w:name w:val="List Bullet 3"/>
    <w:basedOn w:val="Normale"/>
    <w:locked/>
    <w:rsid w:val="007C5B75"/>
    <w:pPr>
      <w:numPr>
        <w:numId w:val="3"/>
      </w:numPr>
    </w:pPr>
  </w:style>
  <w:style w:type="numbering" w:customStyle="1" w:styleId="StilePuntatoWingdingssimbolo8ptRossoSinistro063cm">
    <w:name w:val="Stile Puntato Wingdings (simbolo) 8 pt Rosso Sinistro:  063 cm..."/>
    <w:basedOn w:val="Nessunelenco"/>
    <w:rsid w:val="008F353E"/>
    <w:pPr>
      <w:numPr>
        <w:numId w:val="4"/>
      </w:numPr>
    </w:pPr>
  </w:style>
  <w:style w:type="numbering" w:customStyle="1" w:styleId="StilePuntatoWingdingssimbolo8ptRossoSinistro-001c">
    <w:name w:val="Stile Puntato Wingdings (simbolo) 8 pt Rosso Sinistro:  -001 c..."/>
    <w:basedOn w:val="Nessunelenco"/>
    <w:rsid w:val="00374DF6"/>
    <w:pPr>
      <w:numPr>
        <w:numId w:val="5"/>
      </w:numPr>
    </w:pPr>
  </w:style>
  <w:style w:type="numbering" w:customStyle="1" w:styleId="PuntoElenco">
    <w:name w:val="Punto Elenco"/>
    <w:basedOn w:val="Nessunelenco"/>
    <w:rsid w:val="00EE4385"/>
    <w:pPr>
      <w:numPr>
        <w:numId w:val="6"/>
      </w:numPr>
    </w:pPr>
  </w:style>
  <w:style w:type="numbering" w:customStyle="1" w:styleId="PuntoElencoICO">
    <w:name w:val="Punto Elenco ICO"/>
    <w:basedOn w:val="Nessunelenco"/>
    <w:rsid w:val="009D553F"/>
    <w:pPr>
      <w:numPr>
        <w:numId w:val="7"/>
      </w:numPr>
    </w:pPr>
  </w:style>
  <w:style w:type="numbering" w:customStyle="1" w:styleId="StileNumerazioneautomatica8ptRossoSinistro063cmSpor">
    <w:name w:val="Stile Numerazione automatica 8 pt Rosso Sinistro:  063 cm Spor..."/>
    <w:basedOn w:val="Nessunelenco"/>
    <w:rsid w:val="00880D12"/>
    <w:pPr>
      <w:numPr>
        <w:numId w:val="8"/>
      </w:numPr>
    </w:pPr>
  </w:style>
  <w:style w:type="table" w:customStyle="1" w:styleId="tabellaICO1">
    <w:name w:val="tabella ICO1"/>
    <w:basedOn w:val="Tabellanormale"/>
    <w:rsid w:val="00B71E4D"/>
    <w:pPr>
      <w:jc w:val="center"/>
    </w:pPr>
    <w:rPr>
      <w:rFonts w:ascii="Tahoma" w:hAnsi="Tahoma"/>
    </w:rPr>
    <w:tblPr>
      <w:tblBorders>
        <w:top w:val="single" w:sz="8" w:space="0" w:color="C0C0C0"/>
        <w:left w:val="single" w:sz="8" w:space="0" w:color="C0C0C0"/>
        <w:bottom w:val="single" w:sz="8" w:space="0" w:color="C0C0C0"/>
        <w:right w:val="single" w:sz="8" w:space="0" w:color="C0C0C0"/>
        <w:insideH w:val="single" w:sz="8" w:space="0" w:color="C0C0C0"/>
        <w:insideV w:val="single" w:sz="8" w:space="0" w:color="C0C0C0"/>
      </w:tblBorders>
    </w:tblPr>
    <w:tcPr>
      <w:shd w:val="clear" w:color="auto" w:fill="auto"/>
      <w:vAlign w:val="center"/>
    </w:tcPr>
    <w:tblStylePr w:type="firstRow">
      <w:pPr>
        <w:jc w:val="center"/>
      </w:pPr>
      <w:rPr>
        <w:rFonts w:ascii="Cambria" w:hAnsi="Cambria"/>
        <w:b/>
        <w:color w:val="FFFFFF"/>
        <w:sz w:val="20"/>
      </w:rPr>
      <w:tblPr/>
      <w:tcPr>
        <w:tcBorders>
          <w:top w:val="single" w:sz="8" w:space="0" w:color="C0C0C0"/>
          <w:left w:val="single" w:sz="8" w:space="0" w:color="C0C0C0"/>
          <w:bottom w:val="single" w:sz="8" w:space="0" w:color="C0C0C0"/>
          <w:right w:val="single" w:sz="8" w:space="0" w:color="C0C0C0"/>
          <w:insideH w:val="single" w:sz="8" w:space="0" w:color="C0C0C0"/>
          <w:insideV w:val="single" w:sz="8" w:space="0" w:color="C0C0C0"/>
        </w:tcBorders>
        <w:shd w:val="clear" w:color="auto" w:fill="C0C0C0"/>
      </w:tcPr>
    </w:tblStylePr>
  </w:style>
  <w:style w:type="paragraph" w:styleId="Corpodeltesto3">
    <w:name w:val="Body Text 3"/>
    <w:basedOn w:val="Normale"/>
    <w:link w:val="Corpodeltesto3Carattere"/>
    <w:semiHidden/>
    <w:unhideWhenUsed/>
    <w:rsid w:val="00427B6B"/>
    <w:pPr>
      <w:spacing w:after="120"/>
    </w:pPr>
    <w:rPr>
      <w:sz w:val="16"/>
      <w:szCs w:val="16"/>
    </w:rPr>
  </w:style>
  <w:style w:type="character" w:customStyle="1" w:styleId="Corpodeltesto3Carattere">
    <w:name w:val="Corpo del testo 3 Carattere"/>
    <w:basedOn w:val="Carpredefinitoparagrafo"/>
    <w:link w:val="Corpodeltesto3"/>
    <w:semiHidden/>
    <w:rsid w:val="00427B6B"/>
    <w:rPr>
      <w:rFonts w:ascii="Arial" w:hAnsi="Arial"/>
      <w:sz w:val="16"/>
      <w:szCs w:val="16"/>
    </w:rPr>
  </w:style>
  <w:style w:type="paragraph" w:customStyle="1" w:styleId="2019StileTitolo1">
    <w:name w:val="2019 Stile Titolo 1"/>
    <w:basedOn w:val="Titolo1"/>
    <w:qFormat/>
    <w:rsid w:val="00721DC1"/>
    <w:pPr>
      <w:tabs>
        <w:tab w:val="clear" w:pos="4260"/>
      </w:tabs>
      <w:spacing w:line="360" w:lineRule="auto"/>
      <w:ind w:left="431" w:hanging="431"/>
    </w:pPr>
    <w:rPr>
      <w:rFonts w:asciiTheme="majorHAnsi" w:hAnsiTheme="majorHAnsi" w:cs="Times New Roman"/>
      <w:b w:val="0"/>
      <w:bCs w:val="0"/>
      <w:iCs w:val="0"/>
      <w:szCs w:val="20"/>
    </w:rPr>
  </w:style>
  <w:style w:type="paragraph" w:customStyle="1" w:styleId="2019paragrafo">
    <w:name w:val="2019 paragrafo"/>
    <w:basedOn w:val="Normale"/>
    <w:rsid w:val="00814DF3"/>
    <w:pPr>
      <w:spacing w:before="100" w:beforeAutospacing="1" w:after="100" w:afterAutospacing="1"/>
    </w:pPr>
    <w:rPr>
      <w:rFonts w:ascii="Ubuntu Light" w:hAnsi="Ubuntu Light"/>
      <w:szCs w:val="20"/>
    </w:rPr>
  </w:style>
  <w:style w:type="paragraph" w:customStyle="1" w:styleId="2019Paragrafo0">
    <w:name w:val="2019 Paragrafo"/>
    <w:basedOn w:val="Normale"/>
    <w:link w:val="2019ParagrafoCarattere"/>
    <w:qFormat/>
    <w:rsid w:val="00814DF3"/>
    <w:pPr>
      <w:spacing w:before="100" w:beforeAutospacing="1" w:after="165" w:afterAutospacing="1" w:line="312" w:lineRule="auto"/>
    </w:pPr>
    <w:rPr>
      <w:rFonts w:asciiTheme="minorHAnsi" w:hAnsiTheme="minorHAnsi"/>
      <w:szCs w:val="20"/>
    </w:rPr>
  </w:style>
  <w:style w:type="paragraph" w:customStyle="1" w:styleId="StileTitolo2">
    <w:name w:val="Stile Titolo 2"/>
    <w:aliases w:val="2019 Stile Titolo 2 + ITC Grouch"/>
    <w:basedOn w:val="Titolo2"/>
    <w:rsid w:val="004A1249"/>
    <w:pPr>
      <w:spacing w:before="360"/>
    </w:pPr>
    <w:rPr>
      <w:rFonts w:ascii="ITC Grouch" w:hAnsi="ITC Grouch"/>
      <w:iCs w:val="0"/>
    </w:rPr>
  </w:style>
  <w:style w:type="paragraph" w:customStyle="1" w:styleId="2019PuntoElenco">
    <w:name w:val="2019 Punto Elenco"/>
    <w:basedOn w:val="Normale"/>
    <w:qFormat/>
    <w:rsid w:val="00814DF3"/>
    <w:pPr>
      <w:numPr>
        <w:numId w:val="12"/>
      </w:numPr>
      <w:spacing w:line="360" w:lineRule="auto"/>
    </w:pPr>
    <w:rPr>
      <w:rFonts w:asciiTheme="minorHAnsi" w:hAnsiTheme="minorHAnsi" w:cs="Tahoma"/>
    </w:rPr>
  </w:style>
  <w:style w:type="table" w:customStyle="1" w:styleId="StileTabella1">
    <w:name w:val="Stile Tabella 1"/>
    <w:basedOn w:val="Tabellanormale"/>
    <w:uiPriority w:val="99"/>
    <w:rsid w:val="00705D24"/>
    <w:rPr>
      <w:rFonts w:asciiTheme="minorHAnsi" w:hAnsiTheme="minorHAnsi"/>
    </w:rPr>
    <w:tblPr>
      <w:tblBorders>
        <w:top w:val="single" w:sz="4" w:space="0" w:color="A6A6A6" w:themeColor="background1" w:themeShade="A6"/>
        <w:left w:val="single" w:sz="4" w:space="0" w:color="A6A6A6" w:themeColor="background1" w:themeShade="A6"/>
        <w:bottom w:val="single" w:sz="4" w:space="0" w:color="A6A6A6" w:themeColor="background1" w:themeShade="A6"/>
        <w:right w:val="single" w:sz="4" w:space="0" w:color="A6A6A6" w:themeColor="background1" w:themeShade="A6"/>
        <w:insideV w:val="single" w:sz="4" w:space="0" w:color="A6A6A6" w:themeColor="background1" w:themeShade="A6"/>
      </w:tblBorders>
    </w:tblPr>
    <w:tcPr>
      <w:vAlign w:val="center"/>
    </w:tcPr>
    <w:tblStylePr w:type="firstRow">
      <w:rPr>
        <w:b/>
      </w:rPr>
      <w:tblPr/>
      <w:tcPr>
        <w:shd w:val="clear" w:color="auto" w:fill="FFC000"/>
      </w:tcPr>
    </w:tblStylePr>
    <w:tblStylePr w:type="lastCol">
      <w:pPr>
        <w:jc w:val="center"/>
      </w:pPr>
    </w:tblStylePr>
  </w:style>
  <w:style w:type="table" w:styleId="Grigliatabellachiara">
    <w:name w:val="Grid Table Light"/>
    <w:basedOn w:val="Tabellanormale"/>
    <w:uiPriority w:val="40"/>
    <w:rsid w:val="00705D2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ps">
    <w:name w:val="hps"/>
    <w:basedOn w:val="Carpredefinitoparagrafo"/>
    <w:rsid w:val="00DC762A"/>
  </w:style>
  <w:style w:type="character" w:styleId="Menzionenonrisolta">
    <w:name w:val="Unresolved Mention"/>
    <w:basedOn w:val="Carpredefinitoparagrafo"/>
    <w:uiPriority w:val="99"/>
    <w:semiHidden/>
    <w:unhideWhenUsed/>
    <w:rsid w:val="00B811C7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semiHidden/>
    <w:unhideWhenUsed/>
    <w:rsid w:val="00DD2FFD"/>
    <w:rPr>
      <w:color w:val="954F72" w:themeColor="followedHyperlink"/>
      <w:u w:val="single"/>
    </w:rPr>
  </w:style>
  <w:style w:type="paragraph" w:customStyle="1" w:styleId="Codice">
    <w:name w:val="Codice"/>
    <w:basedOn w:val="2019Paragrafo0"/>
    <w:link w:val="CodiceCarattere"/>
    <w:qFormat/>
    <w:rsid w:val="00AA35F7"/>
    <w:pPr>
      <w:spacing w:after="100"/>
    </w:pPr>
    <w:rPr>
      <w:rFonts w:ascii="Consolas" w:hAnsi="Consolas"/>
    </w:rPr>
  </w:style>
  <w:style w:type="paragraph" w:styleId="PreformattatoHTML">
    <w:name w:val="HTML Preformatted"/>
    <w:basedOn w:val="Normale"/>
    <w:link w:val="PreformattatoHTMLCarattere"/>
    <w:uiPriority w:val="99"/>
    <w:unhideWhenUsed/>
    <w:locked/>
    <w:rsid w:val="00AA35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</w:rPr>
  </w:style>
  <w:style w:type="character" w:customStyle="1" w:styleId="2019ParagrafoCarattere">
    <w:name w:val="2019 Paragrafo Carattere"/>
    <w:basedOn w:val="Carpredefinitoparagrafo"/>
    <w:link w:val="2019Paragrafo0"/>
    <w:rsid w:val="00AA35F7"/>
    <w:rPr>
      <w:rFonts w:asciiTheme="minorHAnsi" w:hAnsiTheme="minorHAnsi"/>
    </w:rPr>
  </w:style>
  <w:style w:type="character" w:customStyle="1" w:styleId="CodiceCarattere">
    <w:name w:val="Codice Carattere"/>
    <w:basedOn w:val="2019ParagrafoCarattere"/>
    <w:link w:val="Codice"/>
    <w:rsid w:val="00AA35F7"/>
    <w:rPr>
      <w:rFonts w:ascii="Consolas" w:hAnsi="Consolas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AA35F7"/>
    <w:rPr>
      <w:rFonts w:ascii="Courier New" w:hAnsi="Courier New" w:cs="Courier New"/>
    </w:rPr>
  </w:style>
  <w:style w:type="character" w:customStyle="1" w:styleId="token">
    <w:name w:val="token"/>
    <w:basedOn w:val="Carpredefinitoparagrafo"/>
    <w:rsid w:val="00AA35F7"/>
  </w:style>
  <w:style w:type="character" w:styleId="CodiceHTML">
    <w:name w:val="HTML Code"/>
    <w:basedOn w:val="Carpredefinitoparagrafo"/>
    <w:uiPriority w:val="99"/>
    <w:semiHidden/>
    <w:unhideWhenUsed/>
    <w:locked/>
    <w:rsid w:val="00D74023"/>
    <w:rPr>
      <w:rFonts w:ascii="Courier New" w:eastAsia="Times New Roman" w:hAnsi="Courier New" w:cs="Courier New"/>
      <w:sz w:val="20"/>
      <w:szCs w:val="20"/>
    </w:rPr>
  </w:style>
  <w:style w:type="paragraph" w:styleId="NormaleWeb">
    <w:name w:val="Normal (Web)"/>
    <w:basedOn w:val="Normale"/>
    <w:uiPriority w:val="99"/>
    <w:unhideWhenUsed/>
    <w:rsid w:val="00D74023"/>
    <w:pPr>
      <w:spacing w:before="100" w:beforeAutospacing="1" w:after="100" w:afterAutospacing="1"/>
    </w:pPr>
  </w:style>
  <w:style w:type="paragraph" w:customStyle="1" w:styleId="TitoloSharkle">
    <w:name w:val="Titolo Sharkle"/>
    <w:link w:val="TitoloSharkleCarattere"/>
    <w:qFormat/>
    <w:rsid w:val="00232C27"/>
    <w:rPr>
      <w:rFonts w:asciiTheme="minorHAnsi" w:hAnsiTheme="minorHAnsi"/>
      <w:b/>
      <w:sz w:val="32"/>
    </w:rPr>
  </w:style>
  <w:style w:type="character" w:customStyle="1" w:styleId="TitoloSharkleCarattere">
    <w:name w:val="Titolo Sharkle Carattere"/>
    <w:basedOn w:val="Carpredefinitoparagrafo"/>
    <w:link w:val="TitoloSharkle"/>
    <w:rsid w:val="00232C27"/>
    <w:rPr>
      <w:rFonts w:asciiTheme="minorHAnsi" w:hAnsiTheme="minorHAnsi"/>
      <w:b/>
      <w:sz w:val="32"/>
    </w:rPr>
  </w:style>
  <w:style w:type="table" w:styleId="Tabellagriglia4-colore3">
    <w:name w:val="Grid Table 4 Accent 3"/>
    <w:basedOn w:val="Tabellanormale"/>
    <w:uiPriority w:val="49"/>
    <w:rsid w:val="00232C27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Testosegnaposto">
    <w:name w:val="Placeholder Text"/>
    <w:basedOn w:val="Carpredefinitoparagrafo"/>
    <w:uiPriority w:val="99"/>
    <w:semiHidden/>
    <w:rsid w:val="007F1593"/>
    <w:rPr>
      <w:color w:val="808080"/>
    </w:rPr>
  </w:style>
  <w:style w:type="table" w:customStyle="1" w:styleId="tabellaICO-solointestazionealta">
    <w:name w:val="tabella ICO-solo intestazione alta"/>
    <w:basedOn w:val="Tabellanormale"/>
    <w:rsid w:val="002F2FB8"/>
    <w:pPr>
      <w:jc w:val="center"/>
    </w:pPr>
    <w:rPr>
      <w:rFonts w:ascii="Arial" w:hAnsi="Arial"/>
    </w:rPr>
    <w:tblPr>
      <w:tblBorders>
        <w:top w:val="single" w:sz="8" w:space="0" w:color="C0C0C0"/>
        <w:left w:val="single" w:sz="8" w:space="0" w:color="C0C0C0"/>
        <w:bottom w:val="single" w:sz="8" w:space="0" w:color="C0C0C0"/>
        <w:right w:val="single" w:sz="8" w:space="0" w:color="C0C0C0"/>
        <w:insideH w:val="single" w:sz="8" w:space="0" w:color="C0C0C0"/>
        <w:insideV w:val="single" w:sz="8" w:space="0" w:color="C0C0C0"/>
      </w:tblBorders>
    </w:tblPr>
    <w:tcPr>
      <w:shd w:val="clear" w:color="auto" w:fill="auto"/>
      <w:vAlign w:val="center"/>
    </w:tcPr>
    <w:tblStylePr w:type="firstRow">
      <w:pPr>
        <w:jc w:val="left"/>
      </w:pPr>
      <w:rPr>
        <w:rFonts w:ascii="Arial" w:hAnsi="Arial"/>
        <w:b/>
        <w:color w:val="auto"/>
        <w:sz w:val="22"/>
      </w:rPr>
      <w:tblPr/>
      <w:tcPr>
        <w:shd w:val="clear" w:color="auto" w:fill="FFFFFF" w:themeFill="background1"/>
      </w:tcPr>
    </w:tblStylePr>
    <w:tblStylePr w:type="firstCol">
      <w:rPr>
        <w:rFonts w:ascii="Arial" w:hAnsi="Arial"/>
        <w:b w:val="0"/>
        <w:color w:val="auto"/>
        <w:sz w:val="20"/>
      </w:rPr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73830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2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299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025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0429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298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128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512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8139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3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2529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656738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58949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80395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6827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0317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83401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79746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339123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58554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8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7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4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218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46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144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9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0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2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43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1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6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1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1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6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6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71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8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0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0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22719">
          <w:marLeft w:val="44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00949">
          <w:marLeft w:val="44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82755">
          <w:marLeft w:val="44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17362">
          <w:marLeft w:val="44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037526">
          <w:marLeft w:val="44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23699">
          <w:marLeft w:val="44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61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7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02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2" w:color="DDDDDD"/>
            <w:right w:val="single" w:sz="6" w:space="4" w:color="DDDDDD"/>
          </w:divBdr>
          <w:divsChild>
            <w:div w:id="6421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9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36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1175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50841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82879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46844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4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8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07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8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1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7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0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50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56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79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0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09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693129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73202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1651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436366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76222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44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4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87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281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681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516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61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1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6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0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28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1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37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0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49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3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83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48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1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841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40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704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181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7512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4377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2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7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48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252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082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130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1739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840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24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3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24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89242">
          <w:marLeft w:val="10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71549">
          <w:marLeft w:val="10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89923">
          <w:marLeft w:val="10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8700">
          <w:marLeft w:val="10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3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2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88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92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198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017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0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7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10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7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9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9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3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13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87077">
          <w:marLeft w:val="10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4755">
          <w:marLeft w:val="10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83150">
          <w:marLeft w:val="10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23739">
          <w:marLeft w:val="10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86188">
          <w:marLeft w:val="10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90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8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1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859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924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1847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7716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577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012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78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7122">
          <w:marLeft w:val="260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50223">
          <w:marLeft w:val="260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544139">
          <w:marLeft w:val="188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73590">
          <w:marLeft w:val="260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06311">
          <w:marLeft w:val="260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83354">
          <w:marLeft w:val="188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1240">
          <w:marLeft w:val="260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79035">
          <w:marLeft w:val="260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29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0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81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2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0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9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0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19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1214">
          <w:marLeft w:val="0"/>
          <w:marRight w:val="0"/>
          <w:marTop w:val="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53206">
          <w:marLeft w:val="0"/>
          <w:marRight w:val="0"/>
          <w:marTop w:val="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41098">
          <w:marLeft w:val="0"/>
          <w:marRight w:val="0"/>
          <w:marTop w:val="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81232">
          <w:marLeft w:val="0"/>
          <w:marRight w:val="0"/>
          <w:marTop w:val="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5922">
          <w:marLeft w:val="0"/>
          <w:marRight w:val="0"/>
          <w:marTop w:val="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79809">
          <w:marLeft w:val="0"/>
          <w:marRight w:val="0"/>
          <w:marTop w:val="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52463">
          <w:marLeft w:val="0"/>
          <w:marRight w:val="0"/>
          <w:marTop w:val="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4239">
          <w:marLeft w:val="0"/>
          <w:marRight w:val="0"/>
          <w:marTop w:val="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78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16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7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2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0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74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9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1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8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4417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25618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256067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41965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462918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91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8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81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8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2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7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1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7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4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8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5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4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82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5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9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4302">
          <w:marLeft w:val="188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4128">
          <w:marLeft w:val="260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3298">
          <w:marLeft w:val="260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2087">
          <w:marLeft w:val="260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1240">
          <w:marLeft w:val="188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14612">
          <w:marLeft w:val="260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37632">
          <w:marLeft w:val="260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6004">
          <w:marLeft w:val="260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8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9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618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73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615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05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7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122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1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7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85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0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76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47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60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80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2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0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2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3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7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86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5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84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7707">
          <w:marLeft w:val="188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75088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03230">
          <w:marLeft w:val="188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8155">
          <w:marLeft w:val="188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58049">
          <w:marLeft w:val="188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529708">
          <w:marLeft w:val="188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5057">
          <w:marLeft w:val="260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0617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4852">
          <w:marLeft w:val="260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91492">
          <w:marLeft w:val="260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77796">
          <w:marLeft w:val="188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58241">
          <w:marLeft w:val="188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1394">
          <w:marLeft w:val="260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728333">
          <w:marLeft w:val="188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17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34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76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5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8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3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971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09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3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32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92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5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8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18378">
          <w:marLeft w:val="41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76476">
          <w:marLeft w:val="41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26356">
          <w:marLeft w:val="41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86017">
          <w:marLeft w:val="41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64060">
          <w:marLeft w:val="41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0167">
          <w:marLeft w:val="41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727636">
          <w:marLeft w:val="41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5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8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0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08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notes" Target="footnotes.xml"/><Relationship Id="rId18" Type="http://schemas.openxmlformats.org/officeDocument/2006/relationships/hyperlink" Target="https://www.mysql.com/it/products/workbench/" TargetMode="External"/><Relationship Id="rId26" Type="http://schemas.openxmlformats.org/officeDocument/2006/relationships/image" Target="media/image7.png"/><Relationship Id="rId39" Type="http://schemas.openxmlformats.org/officeDocument/2006/relationships/theme" Target="theme/theme1.xml"/><Relationship Id="rId21" Type="http://schemas.openxmlformats.org/officeDocument/2006/relationships/hyperlink" Target="https://community.cloud.databricks.com/login.html" TargetMode="External"/><Relationship Id="rId34" Type="http://schemas.openxmlformats.org/officeDocument/2006/relationships/image" Target="media/image15.png"/><Relationship Id="rId7" Type="http://schemas.openxmlformats.org/officeDocument/2006/relationships/customXml" Target="../customXml/item7.xml"/><Relationship Id="rId12" Type="http://schemas.openxmlformats.org/officeDocument/2006/relationships/webSettings" Target="webSettings.xml"/><Relationship Id="rId17" Type="http://schemas.openxmlformats.org/officeDocument/2006/relationships/image" Target="media/image1.jpeg"/><Relationship Id="rId25" Type="http://schemas.openxmlformats.org/officeDocument/2006/relationships/hyperlink" Target="https://community.cloud.databricks.com/)" TargetMode="External"/><Relationship Id="rId33" Type="http://schemas.openxmlformats.org/officeDocument/2006/relationships/image" Target="media/image14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3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settings" Target="settings.xml"/><Relationship Id="rId24" Type="http://schemas.openxmlformats.org/officeDocument/2006/relationships/image" Target="media/image6.png"/><Relationship Id="rId32" Type="http://schemas.openxmlformats.org/officeDocument/2006/relationships/image" Target="media/image13.png"/><Relationship Id="rId37" Type="http://schemas.openxmlformats.org/officeDocument/2006/relationships/header" Target="header2.xml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23" Type="http://schemas.openxmlformats.org/officeDocument/2006/relationships/image" Target="media/image5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styles" Target="styles.xml"/><Relationship Id="rId19" Type="http://schemas.openxmlformats.org/officeDocument/2006/relationships/image" Target="media/image2.png"/><Relationship Id="rId31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numbering" Target="numbering.xml"/><Relationship Id="rId14" Type="http://schemas.openxmlformats.org/officeDocument/2006/relationships/endnotes" Target="endnotes.xml"/><Relationship Id="rId22" Type="http://schemas.openxmlformats.org/officeDocument/2006/relationships/image" Target="media/image4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8" Type="http://schemas.openxmlformats.org/officeDocument/2006/relationships/customXml" Target="../customXml/item8.xml"/><Relationship Id="rId3" Type="http://schemas.openxmlformats.org/officeDocument/2006/relationships/customXml" Target="../customXml/item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lregazzi\Desktop\Documento_offerta.dotx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ersonalizzato 2">
      <a:majorFont>
        <a:latin typeface="Grouch BT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0DCB73EE85A214BA68B015031CFAD4B" ma:contentTypeVersion="" ma:contentTypeDescription="Create a new document." ma:contentTypeScope="" ma:versionID="1ba770c497fa898491473fe99f6a74ad">
  <xsd:schema xmlns:xsd="http://www.w3.org/2001/XMLSchema" xmlns:xs="http://www.w3.org/2001/XMLSchema" xmlns:p="http://schemas.microsoft.com/office/2006/metadata/properties" xmlns:ns2="9d07717b-b268-4342-8458-c2e50ad592c6" xmlns:ns3="d7b44d5c-2900-4d18-b15b-b9ab5cf77bd5" targetNamespace="http://schemas.microsoft.com/office/2006/metadata/properties" ma:root="true" ma:fieldsID="0a1743a9bb351d26c8806b808cfde965" ns2:_="" ns3:_="">
    <xsd:import namespace="9d07717b-b268-4342-8458-c2e50ad592c6"/>
    <xsd:import namespace="d7b44d5c-2900-4d18-b15b-b9ab5cf77b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DateTaken" minOccurs="0"/>
                <xsd:element ref="ns2:MediaServiceLocation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EventHashCode" minOccurs="0"/>
                <xsd:element ref="ns2:MediaServiceGenerationTim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07717b-b268-4342-8458-c2e50ad592c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2" nillable="true" ma:displayName="MediaServiceLocation" ma:internalName="MediaServiceLocation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b44d5c-2900-4d18-b15b-b9ab5cf77bd5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root>
  <controller>
    <flowName/>
    <flowId/>
    <dataFieldExample/>
    <dataValueExample/>
    <timestampFieldExample/>
    <timestampValueExample/>
    <booleanFieldExample/>
    <booleanValueExample/>
    <andFilterFieldExample/>
    <andFilterValueExample/>
    <orFilterFieldExample1/>
    <orFilterValueExample1/>
    <orFilterFieldExample2/>
    <orFilterValueExample2/>
    <responseExample/>
  </controller>
</root>
</file>

<file path=customXml/item3.xml><?xml version="1.0" encoding="utf-8"?>
<root>
  <controller>
    <flowName/>
    <flowId/>
  </controller>
</root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root>
  <controller>
    <flowName/>
    <flowId/>
  </controller>
</root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7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8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F575C7F-DA4E-4E6E-9585-47D772B2C5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07717b-b268-4342-8458-c2e50ad592c6"/>
    <ds:schemaRef ds:uri="d7b44d5c-2900-4d18-b15b-b9ab5cf77b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7AC04FC-0830-4E52-9310-F5EAFED6DA05}">
  <ds:schemaRefs/>
</ds:datastoreItem>
</file>

<file path=customXml/itemProps3.xml><?xml version="1.0" encoding="utf-8"?>
<ds:datastoreItem xmlns:ds="http://schemas.openxmlformats.org/officeDocument/2006/customXml" ds:itemID="{D1101BB9-490D-46B1-934C-9800CE55E528}">
  <ds:schemaRefs/>
</ds:datastoreItem>
</file>

<file path=customXml/itemProps4.xml><?xml version="1.0" encoding="utf-8"?>
<ds:datastoreItem xmlns:ds="http://schemas.openxmlformats.org/officeDocument/2006/customXml" ds:itemID="{260BB401-A4B9-4E36-938F-AD3EE0A3723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8DA64ED5-72FC-4209-A765-FE90DF88E0AC}">
  <ds:schemaRefs/>
</ds:datastoreItem>
</file>

<file path=customXml/itemProps6.xml><?xml version="1.0" encoding="utf-8"?>
<ds:datastoreItem xmlns:ds="http://schemas.openxmlformats.org/officeDocument/2006/customXml" ds:itemID="{8A368B45-C90B-4944-9E34-2B15E0923695}">
  <ds:schemaRefs>
    <ds:schemaRef ds:uri="http://schemas.openxmlformats.org/officeDocument/2006/bibliography"/>
  </ds:schemaRefs>
</ds:datastoreItem>
</file>

<file path=customXml/itemProps7.xml><?xml version="1.0" encoding="utf-8"?>
<ds:datastoreItem xmlns:ds="http://schemas.openxmlformats.org/officeDocument/2006/customXml" ds:itemID="{9FEAD401-BE20-4324-A212-2524953B0722}">
  <ds:schemaRefs>
    <ds:schemaRef ds:uri="http://schemas.openxmlformats.org/officeDocument/2006/bibliography"/>
  </ds:schemaRefs>
</ds:datastoreItem>
</file>

<file path=customXml/itemProps8.xml><?xml version="1.0" encoding="utf-8"?>
<ds:datastoreItem xmlns:ds="http://schemas.openxmlformats.org/officeDocument/2006/customXml" ds:itemID="{B188079A-7ECF-40DF-B07B-0FDC109C6FD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Documento_offerta</Template>
  <TotalTime>621</TotalTime>
  <Pages>16</Pages>
  <Words>2035</Words>
  <Characters>11603</Characters>
  <Application>Microsoft Office Word</Application>
  <DocSecurity>0</DocSecurity>
  <Lines>96</Lines>
  <Paragraphs>27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Titolo</vt:lpstr>
    </vt:vector>
  </TitlesOfParts>
  <Company>ICONSULTING s.r.l.</Company>
  <LinksUpToDate>false</LinksUpToDate>
  <CharactersWithSpaces>13611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Titolo</dc:title>
  <dc:subject/>
  <dc:creator>Luca Regazzi (ICONSULTING)</dc:creator>
  <cp:keywords/>
  <cp:lastModifiedBy>Fabio Stivanin (ICONSULTING)</cp:lastModifiedBy>
  <cp:revision>277</cp:revision>
  <cp:lastPrinted>2021-08-03T09:33:00Z</cp:lastPrinted>
  <dcterms:created xsi:type="dcterms:W3CDTF">2021-08-03T07:19:00Z</dcterms:created>
  <dcterms:modified xsi:type="dcterms:W3CDTF">2021-08-04T09:10:00Z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0x010100D0DCB73EE85A214BA68B015031CFAD4B</vt:lpwstr>
  </property>
</Properties>
</file>